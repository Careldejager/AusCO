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120D5" w14:textId="6284EDE2" w:rsidR="004D7E5B" w:rsidRPr="004F2537" w:rsidRDefault="00556114" w:rsidP="00C37A48">
      <w:bookmarkStart w:id="0" w:name="_Hlk87961922"/>
      <w:bookmarkEnd w:id="0"/>
      <w:r>
        <w:rPr>
          <w:noProof/>
        </w:rPr>
        <w:drawing>
          <wp:anchor distT="0" distB="0" distL="114300" distR="114300" simplePos="0" relativeHeight="251658240" behindDoc="0" locked="0" layoutInCell="1" allowOverlap="1" wp14:anchorId="526B21DD" wp14:editId="3DC6BB66">
            <wp:simplePos x="0" y="0"/>
            <wp:positionH relativeFrom="page">
              <wp:posOffset>5038725</wp:posOffset>
            </wp:positionH>
            <wp:positionV relativeFrom="paragraph">
              <wp:posOffset>-43551</wp:posOffset>
            </wp:positionV>
            <wp:extent cx="2520950" cy="1038225"/>
            <wp:effectExtent l="0" t="0" r="0" b="9525"/>
            <wp:wrapNone/>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a:picLocks noChangeAspect="1" noChangeArrowheads="1"/>
                    </pic:cNvPicPr>
                  </pic:nvPicPr>
                  <pic:blipFill>
                    <a:blip r:embed="rId12" cstate="print">
                      <a:alphaModFix amt="45000"/>
                      <a:extLst>
                        <a:ext uri="{28A0092B-C50C-407E-A947-70E740481C1C}">
                          <a14:useLocalDpi xmlns:a14="http://schemas.microsoft.com/office/drawing/2010/main" val="0"/>
                        </a:ext>
                      </a:extLst>
                    </a:blip>
                    <a:srcRect/>
                    <a:stretch>
                      <a:fillRect/>
                    </a:stretch>
                  </pic:blipFill>
                  <pic:spPr bwMode="auto">
                    <a:xfrm>
                      <a:off x="0" y="0"/>
                      <a:ext cx="2520950"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58C">
        <w:rPr>
          <w:noProof/>
        </w:rPr>
        <w:drawing>
          <wp:anchor distT="0" distB="0" distL="114300" distR="114300" simplePos="0" relativeHeight="251658247" behindDoc="0" locked="0" layoutInCell="1" allowOverlap="1" wp14:anchorId="1566B681" wp14:editId="299ADF8D">
            <wp:simplePos x="0" y="0"/>
            <wp:positionH relativeFrom="margin">
              <wp:posOffset>495300</wp:posOffset>
            </wp:positionH>
            <wp:positionV relativeFrom="paragraph">
              <wp:posOffset>-914400</wp:posOffset>
            </wp:positionV>
            <wp:extent cx="2442210" cy="1218480"/>
            <wp:effectExtent l="0" t="0" r="0" b="1270"/>
            <wp:wrapNone/>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a:picLocks noChangeAspect="1" noChangeArrowheads="1"/>
                    </pic:cNvPicPr>
                  </pic:nvPicPr>
                  <pic:blipFill>
                    <a:blip r:embed="rId13" cstate="print">
                      <a:alphaModFix amt="45000"/>
                      <a:extLst>
                        <a:ext uri="{28A0092B-C50C-407E-A947-70E740481C1C}">
                          <a14:useLocalDpi xmlns:a14="http://schemas.microsoft.com/office/drawing/2010/main" val="0"/>
                        </a:ext>
                      </a:extLst>
                    </a:blip>
                    <a:srcRect/>
                    <a:stretch>
                      <a:fillRect/>
                    </a:stretch>
                  </pic:blipFill>
                  <pic:spPr bwMode="auto">
                    <a:xfrm>
                      <a:off x="0" y="0"/>
                      <a:ext cx="2456265" cy="1225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58C">
        <w:rPr>
          <w:noProof/>
        </w:rPr>
        <w:drawing>
          <wp:anchor distT="0" distB="0" distL="114300" distR="114300" simplePos="0" relativeHeight="251658241" behindDoc="0" locked="0" layoutInCell="1" allowOverlap="1" wp14:anchorId="35652CA2" wp14:editId="51A13746">
            <wp:simplePos x="0" y="0"/>
            <wp:positionH relativeFrom="margin">
              <wp:align>right</wp:align>
            </wp:positionH>
            <wp:positionV relativeFrom="paragraph">
              <wp:posOffset>-914400</wp:posOffset>
            </wp:positionV>
            <wp:extent cx="2400300" cy="1162050"/>
            <wp:effectExtent l="0" t="0" r="0" b="0"/>
            <wp:wrapNone/>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a:picLocks noChangeAspect="1" noChangeArrowheads="1"/>
                    </pic:cNvPicPr>
                  </pic:nvPicPr>
                  <pic:blipFill>
                    <a:blip r:embed="rId12" cstate="print">
                      <a:alphaModFix amt="45000"/>
                      <a:extLst>
                        <a:ext uri="{28A0092B-C50C-407E-A947-70E740481C1C}">
                          <a14:useLocalDpi xmlns:a14="http://schemas.microsoft.com/office/drawing/2010/main" val="0"/>
                        </a:ext>
                      </a:extLst>
                    </a:blip>
                    <a:srcRect/>
                    <a:stretch>
                      <a:fillRect/>
                    </a:stretch>
                  </pic:blipFill>
                  <pic:spPr bwMode="auto">
                    <a:xfrm>
                      <a:off x="0" y="0"/>
                      <a:ext cx="24003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E57FF8" w14:textId="20A6E5B3" w:rsidR="004D7E5B" w:rsidRPr="004F2537" w:rsidRDefault="00604EC0" w:rsidP="00C37A48">
      <w:r>
        <w:rPr>
          <w:noProof/>
        </w:rPr>
        <w:drawing>
          <wp:anchor distT="0" distB="0" distL="114300" distR="114300" simplePos="0" relativeHeight="251658246" behindDoc="0" locked="0" layoutInCell="1" allowOverlap="1" wp14:anchorId="45F1A4D6" wp14:editId="60E16079">
            <wp:simplePos x="0" y="0"/>
            <wp:positionH relativeFrom="margin">
              <wp:posOffset>-781050</wp:posOffset>
            </wp:positionH>
            <wp:positionV relativeFrom="paragraph">
              <wp:posOffset>110490</wp:posOffset>
            </wp:positionV>
            <wp:extent cx="2638425" cy="506730"/>
            <wp:effectExtent l="0" t="0" r="9525" b="7620"/>
            <wp:wrapNone/>
            <wp:docPr id="1" name="Picture 1" descr="efficientIA-logo-type-landscape-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IA-logo-type-landscape-LR"/>
                    <pic:cNvPicPr>
                      <a:picLocks noChangeAspect="1" noChangeArrowheads="1"/>
                    </pic:cNvPicPr>
                  </pic:nvPicPr>
                  <pic:blipFill>
                    <a:blip r:embed="rId14">
                      <a:alphaModFix amt="53000"/>
                      <a:extLst>
                        <a:ext uri="{28A0092B-C50C-407E-A947-70E740481C1C}">
                          <a14:useLocalDpi xmlns:a14="http://schemas.microsoft.com/office/drawing/2010/main" val="0"/>
                        </a:ext>
                      </a:extLst>
                    </a:blip>
                    <a:srcRect/>
                    <a:stretch>
                      <a:fillRect/>
                    </a:stretch>
                  </pic:blipFill>
                  <pic:spPr bwMode="auto">
                    <a:xfrm>
                      <a:off x="0" y="0"/>
                      <a:ext cx="2638425" cy="506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B18D9" w14:textId="4CF30ABE" w:rsidR="004D7E5B" w:rsidRDefault="004D7E5B" w:rsidP="00C37A48"/>
    <w:p w14:paraId="292032E8" w14:textId="66066745" w:rsidR="0038558C" w:rsidRDefault="0038558C" w:rsidP="00C37A48"/>
    <w:p w14:paraId="655194FD" w14:textId="142CD2F2" w:rsidR="0038558C" w:rsidRDefault="0038558C" w:rsidP="00C37A48"/>
    <w:p w14:paraId="3DFC6773" w14:textId="0CC40F4B" w:rsidR="0038558C" w:rsidRDefault="00604EC0" w:rsidP="00C37A48">
      <w:r>
        <w:rPr>
          <w:noProof/>
        </w:rPr>
        <w:drawing>
          <wp:anchor distT="0" distB="0" distL="114300" distR="114300" simplePos="0" relativeHeight="251658248" behindDoc="1" locked="0" layoutInCell="1" allowOverlap="1" wp14:anchorId="4FBAB738" wp14:editId="3D56BFFB">
            <wp:simplePos x="0" y="0"/>
            <wp:positionH relativeFrom="page">
              <wp:posOffset>0</wp:posOffset>
            </wp:positionH>
            <wp:positionV relativeFrom="paragraph">
              <wp:posOffset>263855</wp:posOffset>
            </wp:positionV>
            <wp:extent cx="3604260" cy="797357"/>
            <wp:effectExtent l="0" t="0" r="0" b="3175"/>
            <wp:wrapNone/>
            <wp:docPr id="17" name="Picture 1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60" cy="7973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A508D0" w14:textId="35836410" w:rsidR="009805E1" w:rsidRPr="004F2537" w:rsidRDefault="009805E1" w:rsidP="00C37A48"/>
    <w:tbl>
      <w:tblPr>
        <w:tblStyle w:val="TableGrid"/>
        <w:tblpPr w:leftFromText="180" w:rightFromText="180" w:vertAnchor="text" w:horzAnchor="margin" w:tblpXSpec="center" w:tblpY="-50"/>
        <w:tblW w:w="119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4"/>
        <w:gridCol w:w="6234"/>
      </w:tblGrid>
      <w:tr w:rsidR="0038558C" w14:paraId="29953DAF" w14:textId="77777777" w:rsidTr="0038558C">
        <w:trPr>
          <w:trHeight w:val="1017"/>
        </w:trPr>
        <w:tc>
          <w:tcPr>
            <w:tcW w:w="5674" w:type="dxa"/>
            <w:shd w:val="clear" w:color="auto" w:fill="auto"/>
            <w:vAlign w:val="center"/>
          </w:tcPr>
          <w:sdt>
            <w:sdtPr>
              <w:rPr>
                <w:rStyle w:val="Strong"/>
                <w:rFonts w:asciiTheme="minorHAnsi" w:hAnsiTheme="minorHAnsi" w:cstheme="minorHAnsi"/>
                <w:color w:val="FFFFFF" w:themeColor="background1"/>
                <w:sz w:val="36"/>
                <w:szCs w:val="36"/>
              </w:rPr>
              <w:alias w:val="Company"/>
              <w:tag w:val=""/>
              <w:id w:val="-2130764847"/>
              <w:placeholder>
                <w:docPart w:val="BD580CD230A1425CA8DD95B74C45E06C"/>
              </w:placeholder>
              <w:dataBinding w:prefixMappings="xmlns:ns0='http://schemas.openxmlformats.org/officeDocument/2006/extended-properties' " w:xpath="/ns0:Properties[1]/ns0:Company[1]" w:storeItemID="{6668398D-A668-4E3E-A5EB-62B293D839F1}"/>
              <w:text/>
            </w:sdtPr>
            <w:sdtContent>
              <w:p w14:paraId="03450983" w14:textId="2F79CDE5" w:rsidR="0038558C" w:rsidRPr="00D5778D" w:rsidRDefault="000266ED" w:rsidP="00C37A48">
                <w:pPr>
                  <w:rPr>
                    <w:rStyle w:val="Strong"/>
                    <w:rFonts w:asciiTheme="minorHAnsi" w:hAnsiTheme="minorHAnsi" w:cstheme="minorHAnsi"/>
                    <w:sz w:val="36"/>
                    <w:szCs w:val="36"/>
                  </w:rPr>
                </w:pPr>
                <w:r>
                  <w:rPr>
                    <w:rStyle w:val="Strong"/>
                    <w:rFonts w:asciiTheme="minorHAnsi" w:hAnsiTheme="minorHAnsi" w:cstheme="minorHAnsi"/>
                    <w:color w:val="FFFFFF" w:themeColor="background1"/>
                    <w:sz w:val="36"/>
                    <w:szCs w:val="36"/>
                  </w:rPr>
                  <w:t>EfficientIA Solutions</w:t>
                </w:r>
              </w:p>
            </w:sdtContent>
          </w:sdt>
        </w:tc>
        <w:tc>
          <w:tcPr>
            <w:tcW w:w="6234" w:type="dxa"/>
            <w:shd w:val="clear" w:color="auto" w:fill="D9D9D9" w:themeFill="background1" w:themeFillShade="D9"/>
          </w:tcPr>
          <w:p w14:paraId="0A8AA190" w14:textId="77777777" w:rsidR="0038558C" w:rsidRPr="0038558C" w:rsidRDefault="0038558C" w:rsidP="00C37A48">
            <w:pPr>
              <w:rPr>
                <w:sz w:val="10"/>
                <w:szCs w:val="10"/>
              </w:rPr>
            </w:pPr>
            <w:r>
              <w:t xml:space="preserve"> </w:t>
            </w:r>
          </w:p>
          <w:p w14:paraId="0364C2EC" w14:textId="55C0C11B" w:rsidR="0038558C" w:rsidRPr="00382935" w:rsidRDefault="0038558C" w:rsidP="00C37A48">
            <w:r w:rsidRPr="00691663">
              <w:t xml:space="preserve">   </w:t>
            </w:r>
            <w:r w:rsidR="00983409">
              <w:rPr>
                <w:rFonts w:asciiTheme="minorHAnsi" w:hAnsiTheme="minorHAnsi" w:cstheme="minorHAnsi"/>
                <w:b/>
                <w:bCs/>
                <w:color w:val="548DD4" w:themeColor="text2" w:themeTint="99"/>
                <w:sz w:val="36"/>
                <w:szCs w:val="36"/>
              </w:rPr>
              <w:t>Software Change Management</w:t>
            </w:r>
          </w:p>
          <w:p w14:paraId="6883F685" w14:textId="52AC42C3" w:rsidR="0038558C" w:rsidRDefault="0038558C" w:rsidP="00BA486C">
            <w:pPr>
              <w:rPr>
                <w:rStyle w:val="Strong"/>
                <w:sz w:val="36"/>
                <w:szCs w:val="36"/>
              </w:rPr>
            </w:pPr>
            <w:r w:rsidRPr="00382935">
              <w:t xml:space="preserve">   </w:t>
            </w:r>
            <w:r>
              <w:t xml:space="preserve"> </w:t>
            </w:r>
            <w:r w:rsidR="00BD7254">
              <w:rPr>
                <w:rFonts w:asciiTheme="minorHAnsi" w:hAnsiTheme="minorHAnsi" w:cstheme="minorHAnsi"/>
                <w:color w:val="548DD4" w:themeColor="text2" w:themeTint="99"/>
                <w:sz w:val="24"/>
                <w:szCs w:val="24"/>
              </w:rPr>
              <w:t>Where is my latest Backup</w:t>
            </w:r>
          </w:p>
        </w:tc>
      </w:tr>
      <w:tr w:rsidR="0038558C" w14:paraId="0A789A0E" w14:textId="77777777" w:rsidTr="0038558C">
        <w:trPr>
          <w:trHeight w:val="139"/>
        </w:trPr>
        <w:tc>
          <w:tcPr>
            <w:tcW w:w="5674" w:type="dxa"/>
          </w:tcPr>
          <w:p w14:paraId="5D6C3598" w14:textId="1782B770" w:rsidR="0038558C" w:rsidRDefault="0038558C" w:rsidP="00C37A48">
            <w:pPr>
              <w:rPr>
                <w:rStyle w:val="Strong"/>
                <w:sz w:val="36"/>
                <w:szCs w:val="36"/>
              </w:rPr>
            </w:pPr>
          </w:p>
        </w:tc>
        <w:tc>
          <w:tcPr>
            <w:tcW w:w="6234" w:type="dxa"/>
          </w:tcPr>
          <w:p w14:paraId="1B50EBF3" w14:textId="77777777" w:rsidR="0038558C" w:rsidRDefault="0038558C" w:rsidP="00C37A48">
            <w:pPr>
              <w:rPr>
                <w:rStyle w:val="Strong"/>
                <w:sz w:val="36"/>
                <w:szCs w:val="36"/>
              </w:rPr>
            </w:pPr>
          </w:p>
        </w:tc>
      </w:tr>
    </w:tbl>
    <w:p w14:paraId="0C4FCE16" w14:textId="6C55C838" w:rsidR="004D7E5B" w:rsidRPr="004F2537" w:rsidRDefault="004D7E5B" w:rsidP="00C37A48"/>
    <w:p w14:paraId="2724C771" w14:textId="29DFD6A3" w:rsidR="00D5778D" w:rsidRDefault="00D5778D" w:rsidP="00C37A48">
      <w:pPr>
        <w:rPr>
          <w:rStyle w:val="Strong"/>
          <w:sz w:val="36"/>
          <w:szCs w:val="36"/>
        </w:rPr>
      </w:pPr>
    </w:p>
    <w:p w14:paraId="4903F76B" w14:textId="77777777" w:rsidR="00D5778D" w:rsidRDefault="002B6093" w:rsidP="00C37A48">
      <w:pPr>
        <w:rPr>
          <w:rStyle w:val="Strong"/>
          <w:sz w:val="36"/>
          <w:szCs w:val="36"/>
        </w:rPr>
      </w:pPr>
      <w:r>
        <w:rPr>
          <w:rStyle w:val="Strong"/>
          <w:sz w:val="36"/>
          <w:szCs w:val="36"/>
        </w:rPr>
        <w:tab/>
      </w:r>
    </w:p>
    <w:p w14:paraId="383794A5" w14:textId="77777777" w:rsidR="00D5778D" w:rsidRDefault="00D5778D" w:rsidP="00C37A48">
      <w:pPr>
        <w:rPr>
          <w:rStyle w:val="Strong"/>
          <w:sz w:val="36"/>
          <w:szCs w:val="36"/>
        </w:rPr>
      </w:pPr>
    </w:p>
    <w:p w14:paraId="474E5070" w14:textId="77777777" w:rsidR="004D7E5B" w:rsidRPr="004F2537" w:rsidRDefault="004D7E5B" w:rsidP="00C37A48"/>
    <w:tbl>
      <w:tblPr>
        <w:tblW w:w="0" w:type="auto"/>
        <w:jc w:val="center"/>
        <w:tblLook w:val="01E0" w:firstRow="1" w:lastRow="1" w:firstColumn="1" w:lastColumn="1" w:noHBand="0" w:noVBand="0"/>
      </w:tblPr>
      <w:tblGrid>
        <w:gridCol w:w="2160"/>
        <w:gridCol w:w="346"/>
        <w:gridCol w:w="5716"/>
      </w:tblGrid>
      <w:tr w:rsidR="004D7E5B" w:rsidRPr="008D514E" w14:paraId="7008FED1" w14:textId="77777777" w:rsidTr="0943F91F">
        <w:trPr>
          <w:jc w:val="center"/>
        </w:trPr>
        <w:tc>
          <w:tcPr>
            <w:tcW w:w="2160" w:type="dxa"/>
            <w:shd w:val="clear" w:color="auto" w:fill="E6E6E6"/>
          </w:tcPr>
          <w:p w14:paraId="2270B201"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Document No.:</w:t>
            </w:r>
          </w:p>
        </w:tc>
        <w:tc>
          <w:tcPr>
            <w:tcW w:w="346" w:type="dxa"/>
            <w:shd w:val="clear" w:color="auto" w:fill="E6E6E6"/>
          </w:tcPr>
          <w:p w14:paraId="5869979E" w14:textId="77777777" w:rsidR="004D7E5B" w:rsidRPr="00F31DBD" w:rsidRDefault="004D7E5B" w:rsidP="00C37A48">
            <w:pPr>
              <w:rPr>
                <w:rFonts w:ascii="Calibri Light" w:hAnsi="Calibri Light" w:cs="Calibri Light"/>
                <w:szCs w:val="18"/>
                <w:lang w:val="en-AU"/>
              </w:rPr>
            </w:pPr>
          </w:p>
        </w:tc>
        <w:tc>
          <w:tcPr>
            <w:tcW w:w="5716" w:type="dxa"/>
            <w:shd w:val="clear" w:color="auto" w:fill="E6E6E6"/>
            <w:vAlign w:val="center"/>
          </w:tcPr>
          <w:p w14:paraId="65EA7EA2" w14:textId="0096588D" w:rsidR="004D7E5B" w:rsidRPr="00F31DBD" w:rsidRDefault="004D7E5B" w:rsidP="00C37A48">
            <w:pPr>
              <w:rPr>
                <w:rFonts w:ascii="Calibri Light" w:hAnsi="Calibri Light" w:cs="Calibri Light"/>
                <w:szCs w:val="18"/>
                <w:lang w:val="en-AU"/>
              </w:rPr>
            </w:pPr>
          </w:p>
        </w:tc>
      </w:tr>
      <w:tr w:rsidR="004D7E5B" w:rsidRPr="008D514E" w14:paraId="4958C105" w14:textId="77777777" w:rsidTr="0943F91F">
        <w:trPr>
          <w:jc w:val="center"/>
        </w:trPr>
        <w:tc>
          <w:tcPr>
            <w:tcW w:w="2160" w:type="dxa"/>
            <w:shd w:val="clear" w:color="auto" w:fill="E6E6E6"/>
          </w:tcPr>
          <w:p w14:paraId="24247C55"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Revision No.:</w:t>
            </w:r>
          </w:p>
        </w:tc>
        <w:tc>
          <w:tcPr>
            <w:tcW w:w="346" w:type="dxa"/>
            <w:shd w:val="clear" w:color="auto" w:fill="E6E6E6"/>
          </w:tcPr>
          <w:p w14:paraId="26C28BA4" w14:textId="77777777" w:rsidR="004D7E5B" w:rsidRPr="00F31DBD" w:rsidRDefault="004D7E5B" w:rsidP="00C37A48">
            <w:pPr>
              <w:rPr>
                <w:rFonts w:ascii="Calibri Light" w:hAnsi="Calibri Light" w:cs="Calibri Light"/>
                <w:szCs w:val="18"/>
                <w:lang w:val="en-AU"/>
              </w:rPr>
            </w:pPr>
          </w:p>
        </w:tc>
        <w:tc>
          <w:tcPr>
            <w:tcW w:w="5716" w:type="dxa"/>
            <w:shd w:val="clear" w:color="auto" w:fill="E6E6E6"/>
            <w:vAlign w:val="center"/>
          </w:tcPr>
          <w:sdt>
            <w:sdtPr>
              <w:rPr>
                <w:rFonts w:ascii="Calibri Light" w:hAnsi="Calibri Light" w:cs="Calibri Light"/>
                <w:szCs w:val="18"/>
                <w:lang w:val="en-AU"/>
              </w:rPr>
              <w:alias w:val="Status"/>
              <w:tag w:val=""/>
              <w:id w:val="1309444695"/>
              <w:placeholder>
                <w:docPart w:val="0DF2A7F95F104A5D95DE878B7625AD41"/>
              </w:placeholder>
              <w:dataBinding w:prefixMappings="xmlns:ns0='http://purl.org/dc/elements/1.1/' xmlns:ns1='http://schemas.openxmlformats.org/package/2006/metadata/core-properties' " w:xpath="/ns1:coreProperties[1]/ns1:contentStatus[1]" w:storeItemID="{6C3C8BC8-F283-45AE-878A-BAB7291924A1}"/>
              <w:text/>
            </w:sdtPr>
            <w:sdtContent>
              <w:p w14:paraId="1073E65A" w14:textId="74BDFA16" w:rsidR="001E2B7D" w:rsidRPr="00F31DBD" w:rsidRDefault="008045CE" w:rsidP="00C37A48">
                <w:pPr>
                  <w:rPr>
                    <w:rFonts w:ascii="Calibri Light" w:hAnsi="Calibri Light" w:cs="Calibri Light"/>
                    <w:szCs w:val="18"/>
                    <w:lang w:val="en-AU"/>
                  </w:rPr>
                </w:pPr>
                <w:r w:rsidRPr="00F31DBD">
                  <w:rPr>
                    <w:rFonts w:ascii="Calibri Light" w:hAnsi="Calibri Light" w:cs="Calibri Light"/>
                    <w:szCs w:val="18"/>
                    <w:lang w:val="en-AU"/>
                  </w:rPr>
                  <w:t xml:space="preserve">Rev </w:t>
                </w:r>
                <w:r w:rsidR="00B26A25">
                  <w:rPr>
                    <w:rFonts w:ascii="Calibri Light" w:hAnsi="Calibri Light" w:cs="Calibri Light"/>
                    <w:szCs w:val="18"/>
                    <w:lang w:val="en-AU"/>
                  </w:rPr>
                  <w:t>0</w:t>
                </w:r>
              </w:p>
            </w:sdtContent>
          </w:sdt>
          <w:p w14:paraId="502D1C1C" w14:textId="77777777" w:rsidR="0943F91F" w:rsidRDefault="0943F91F"/>
        </w:tc>
      </w:tr>
      <w:tr w:rsidR="004D7E5B" w:rsidRPr="008D514E" w14:paraId="2DAE1C83" w14:textId="77777777" w:rsidTr="0943F91F">
        <w:trPr>
          <w:trHeight w:val="155"/>
          <w:jc w:val="center"/>
        </w:trPr>
        <w:tc>
          <w:tcPr>
            <w:tcW w:w="2160" w:type="dxa"/>
            <w:shd w:val="clear" w:color="auto" w:fill="E6E6E6"/>
          </w:tcPr>
          <w:p w14:paraId="6CF1AABD"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Author:</w:t>
            </w:r>
          </w:p>
        </w:tc>
        <w:tc>
          <w:tcPr>
            <w:tcW w:w="346" w:type="dxa"/>
            <w:shd w:val="clear" w:color="auto" w:fill="E6E6E6"/>
          </w:tcPr>
          <w:p w14:paraId="0E301145" w14:textId="77777777" w:rsidR="004D7E5B" w:rsidRPr="00F31DBD" w:rsidRDefault="004D7E5B" w:rsidP="00C37A48">
            <w:pPr>
              <w:rPr>
                <w:rFonts w:ascii="Calibri Light" w:hAnsi="Calibri Light" w:cs="Calibri Light"/>
                <w:szCs w:val="18"/>
                <w:lang w:val="en-AU"/>
              </w:rPr>
            </w:pPr>
          </w:p>
        </w:tc>
        <w:sdt>
          <w:sdtPr>
            <w:rPr>
              <w:rFonts w:ascii="Calibri Light" w:hAnsi="Calibri Light" w:cs="Calibri Light"/>
              <w:szCs w:val="18"/>
              <w:lang w:val="en-AU"/>
            </w:rPr>
            <w:alias w:val="Author"/>
            <w:tag w:val=""/>
            <w:id w:val="-480467559"/>
            <w:placeholder>
              <w:docPart w:val="FD88CE4C9BFF4EEFA7B23FACD9398B70"/>
            </w:placeholder>
            <w:dataBinding w:prefixMappings="xmlns:ns0='http://purl.org/dc/elements/1.1/' xmlns:ns1='http://schemas.openxmlformats.org/package/2006/metadata/core-properties' " w:xpath="/ns1:coreProperties[1]/ns0:creator[1]" w:storeItemID="{6C3C8BC8-F283-45AE-878A-BAB7291924A1}"/>
            <w:text/>
          </w:sdtPr>
          <w:sdtContent>
            <w:tc>
              <w:tcPr>
                <w:tcW w:w="5716" w:type="dxa"/>
                <w:shd w:val="clear" w:color="auto" w:fill="E6E6E6"/>
                <w:vAlign w:val="center"/>
              </w:tcPr>
              <w:p w14:paraId="65133A3D" w14:textId="1506EA82" w:rsidR="004D7E5B" w:rsidRPr="00F31DBD" w:rsidRDefault="00B26A25" w:rsidP="00C37A48">
                <w:pPr>
                  <w:rPr>
                    <w:rFonts w:ascii="Calibri Light" w:hAnsi="Calibri Light" w:cs="Calibri Light"/>
                    <w:szCs w:val="18"/>
                    <w:lang w:val="en-AU"/>
                  </w:rPr>
                </w:pPr>
                <w:r>
                  <w:rPr>
                    <w:rFonts w:ascii="Calibri Light" w:hAnsi="Calibri Light" w:cs="Calibri Light"/>
                    <w:szCs w:val="18"/>
                    <w:lang w:val="en-AU"/>
                  </w:rPr>
                  <w:t>C</w:t>
                </w:r>
                <w:r w:rsidR="00C62B64">
                  <w:rPr>
                    <w:rFonts w:ascii="Calibri Light" w:hAnsi="Calibri Light" w:cs="Calibri Light"/>
                    <w:szCs w:val="18"/>
                    <w:lang w:val="en-AU"/>
                  </w:rPr>
                  <w:t>arel de Jager / Jai Porter-Scott</w:t>
                </w:r>
              </w:p>
            </w:tc>
          </w:sdtContent>
        </w:sdt>
      </w:tr>
      <w:tr w:rsidR="004D7E5B" w:rsidRPr="008D514E" w14:paraId="46CBDD52" w14:textId="77777777" w:rsidTr="0943F91F">
        <w:trPr>
          <w:jc w:val="center"/>
        </w:trPr>
        <w:tc>
          <w:tcPr>
            <w:tcW w:w="2160" w:type="dxa"/>
            <w:shd w:val="clear" w:color="auto" w:fill="E6E6E6"/>
          </w:tcPr>
          <w:p w14:paraId="0B88AC14"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Effective Date:</w:t>
            </w:r>
          </w:p>
        </w:tc>
        <w:tc>
          <w:tcPr>
            <w:tcW w:w="346" w:type="dxa"/>
            <w:shd w:val="clear" w:color="auto" w:fill="E6E6E6"/>
            <w:vAlign w:val="center"/>
          </w:tcPr>
          <w:p w14:paraId="153E309E" w14:textId="77777777" w:rsidR="004D7E5B" w:rsidRPr="00F31DBD" w:rsidRDefault="004D7E5B" w:rsidP="00C37A48">
            <w:pPr>
              <w:rPr>
                <w:rFonts w:ascii="Calibri Light" w:hAnsi="Calibri Light" w:cs="Calibri Light"/>
                <w:szCs w:val="18"/>
                <w:lang w:val="en-AU"/>
              </w:rPr>
            </w:pPr>
          </w:p>
        </w:tc>
        <w:tc>
          <w:tcPr>
            <w:tcW w:w="5716" w:type="dxa"/>
            <w:shd w:val="clear" w:color="auto" w:fill="E6E6E6"/>
            <w:vAlign w:val="center"/>
          </w:tcPr>
          <w:sdt>
            <w:sdtPr>
              <w:rPr>
                <w:rFonts w:ascii="Calibri Light" w:hAnsi="Calibri Light" w:cs="Calibri Light"/>
                <w:szCs w:val="18"/>
                <w:lang w:val="en-AU"/>
              </w:rPr>
              <w:alias w:val="Publish Date"/>
              <w:tag w:val=""/>
              <w:id w:val="-258300290"/>
              <w:placeholder>
                <w:docPart w:val="EF716FCAD108413FA37DE65D3789B6C0"/>
              </w:placeholder>
              <w:dataBinding w:prefixMappings="xmlns:ns0='http://schemas.microsoft.com/office/2006/coverPageProps' " w:xpath="/ns0:CoverPageProperties[1]/ns0:PublishDate[1]" w:storeItemID="{55AF091B-3C7A-41E3-B477-F2FDAA23CFDA}"/>
              <w:date w:fullDate="2022-07-30T00:00:00Z">
                <w:dateFormat w:val="d/MM/yyyy"/>
                <w:lid w:val="en-AU"/>
                <w:storeMappedDataAs w:val="dateTime"/>
                <w:calendar w:val="gregorian"/>
              </w:date>
            </w:sdtPr>
            <w:sdtContent>
              <w:p w14:paraId="0DDBDD77" w14:textId="6F1A53CF" w:rsidR="004D7E5B" w:rsidRPr="00F31DBD" w:rsidRDefault="00931A95" w:rsidP="00C37A48">
                <w:pPr>
                  <w:rPr>
                    <w:rFonts w:ascii="Calibri Light" w:hAnsi="Calibri Light" w:cs="Calibri Light"/>
                    <w:szCs w:val="18"/>
                    <w:lang w:val="en-AU"/>
                  </w:rPr>
                </w:pPr>
                <w:r>
                  <w:rPr>
                    <w:rFonts w:ascii="Calibri Light" w:hAnsi="Calibri Light" w:cs="Calibri Light"/>
                    <w:szCs w:val="18"/>
                    <w:lang w:val="en-AU"/>
                  </w:rPr>
                  <w:t>30/07/2022</w:t>
                </w:r>
              </w:p>
            </w:sdtContent>
          </w:sdt>
          <w:p w14:paraId="4ED82879" w14:textId="77777777" w:rsidR="0943F91F" w:rsidRDefault="0943F91F"/>
        </w:tc>
      </w:tr>
      <w:tr w:rsidR="004D7E5B" w:rsidRPr="008D514E" w14:paraId="7A9CBCA9" w14:textId="77777777" w:rsidTr="0943F91F">
        <w:trPr>
          <w:jc w:val="center"/>
        </w:trPr>
        <w:tc>
          <w:tcPr>
            <w:tcW w:w="2160" w:type="dxa"/>
            <w:shd w:val="clear" w:color="auto" w:fill="E6E6E6"/>
          </w:tcPr>
          <w:p w14:paraId="15F66A62"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File Name:</w:t>
            </w:r>
          </w:p>
        </w:tc>
        <w:tc>
          <w:tcPr>
            <w:tcW w:w="346" w:type="dxa"/>
            <w:shd w:val="clear" w:color="auto" w:fill="E6E6E6"/>
          </w:tcPr>
          <w:p w14:paraId="295BF20B" w14:textId="77777777" w:rsidR="004D7E5B" w:rsidRPr="00F31DBD" w:rsidRDefault="004D7E5B" w:rsidP="00C37A48">
            <w:pPr>
              <w:rPr>
                <w:rFonts w:ascii="Calibri Light" w:hAnsi="Calibri Light" w:cs="Calibri Light"/>
                <w:szCs w:val="18"/>
                <w:lang w:val="en-AU"/>
              </w:rPr>
            </w:pPr>
          </w:p>
        </w:tc>
        <w:tc>
          <w:tcPr>
            <w:tcW w:w="5716" w:type="dxa"/>
            <w:shd w:val="clear" w:color="auto" w:fill="E6E6E6"/>
            <w:vAlign w:val="center"/>
          </w:tcPr>
          <w:p w14:paraId="47614B90" w14:textId="423183B4" w:rsidR="004D7E5B" w:rsidRPr="00F31DBD" w:rsidRDefault="00931A95" w:rsidP="00C37A48">
            <w:pPr>
              <w:rPr>
                <w:rFonts w:ascii="Calibri Light" w:hAnsi="Calibri Light" w:cs="Calibri Light"/>
                <w:szCs w:val="18"/>
                <w:lang w:val="en-AU"/>
              </w:rPr>
            </w:pPr>
            <w:r w:rsidRPr="00931A95">
              <w:rPr>
                <w:rFonts w:ascii="Calibri Light" w:hAnsi="Calibri Light" w:cs="Calibri Light"/>
                <w:szCs w:val="18"/>
                <w:lang w:val="en-AU"/>
              </w:rPr>
              <w:t>EFF - Ignition SCM Rev0 20220730</w:t>
            </w:r>
          </w:p>
        </w:tc>
      </w:tr>
      <w:tr w:rsidR="004D7E5B" w:rsidRPr="008D514E" w14:paraId="6E9CEBCF" w14:textId="77777777" w:rsidTr="0943F91F">
        <w:trPr>
          <w:trHeight w:val="144"/>
          <w:jc w:val="center"/>
        </w:trPr>
        <w:tc>
          <w:tcPr>
            <w:tcW w:w="2160" w:type="dxa"/>
            <w:shd w:val="clear" w:color="auto" w:fill="auto"/>
          </w:tcPr>
          <w:p w14:paraId="69FE8811" w14:textId="77777777" w:rsidR="004D7E5B" w:rsidRPr="008D514E" w:rsidRDefault="004D7E5B" w:rsidP="00C37A48"/>
        </w:tc>
        <w:tc>
          <w:tcPr>
            <w:tcW w:w="346" w:type="dxa"/>
            <w:shd w:val="clear" w:color="auto" w:fill="auto"/>
          </w:tcPr>
          <w:p w14:paraId="64B6EAEF" w14:textId="77777777" w:rsidR="004D7E5B" w:rsidRPr="008D514E" w:rsidRDefault="004D7E5B" w:rsidP="00C37A48"/>
        </w:tc>
        <w:tc>
          <w:tcPr>
            <w:tcW w:w="5716" w:type="dxa"/>
            <w:shd w:val="clear" w:color="auto" w:fill="auto"/>
          </w:tcPr>
          <w:p w14:paraId="585FCF34" w14:textId="77777777" w:rsidR="004D7E5B" w:rsidRPr="009B01A8" w:rsidRDefault="004D7E5B" w:rsidP="00C37A48"/>
        </w:tc>
      </w:tr>
      <w:tr w:rsidR="004D7E5B" w:rsidRPr="008D514E" w14:paraId="32FAF60A" w14:textId="77777777" w:rsidTr="0943F91F">
        <w:trPr>
          <w:jc w:val="center"/>
        </w:trPr>
        <w:tc>
          <w:tcPr>
            <w:tcW w:w="2160" w:type="dxa"/>
            <w:shd w:val="clear" w:color="auto" w:fill="E6E6E6"/>
          </w:tcPr>
          <w:p w14:paraId="150F4FF3"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Project Number:</w:t>
            </w:r>
          </w:p>
        </w:tc>
        <w:tc>
          <w:tcPr>
            <w:tcW w:w="346" w:type="dxa"/>
            <w:shd w:val="clear" w:color="auto" w:fill="E6E6E6"/>
          </w:tcPr>
          <w:p w14:paraId="077AD88D" w14:textId="77777777" w:rsidR="004D7E5B" w:rsidRPr="00F31DBD" w:rsidRDefault="004D7E5B" w:rsidP="00C37A48">
            <w:pPr>
              <w:rPr>
                <w:rFonts w:ascii="Calibri Light" w:hAnsi="Calibri Light" w:cs="Calibri Light"/>
                <w:szCs w:val="18"/>
                <w:lang w:val="en-AU"/>
              </w:rPr>
            </w:pPr>
          </w:p>
        </w:tc>
        <w:tc>
          <w:tcPr>
            <w:tcW w:w="5716" w:type="dxa"/>
            <w:shd w:val="clear" w:color="auto" w:fill="E6E6E6"/>
          </w:tcPr>
          <w:p w14:paraId="0ED24057" w14:textId="77777777" w:rsidR="004D7E5B" w:rsidRPr="00F31DBD" w:rsidRDefault="004D7E5B" w:rsidP="00C37A48">
            <w:pPr>
              <w:rPr>
                <w:rFonts w:ascii="Calibri Light" w:hAnsi="Calibri Light" w:cs="Calibri Light"/>
                <w:szCs w:val="18"/>
                <w:lang w:val="en-AU"/>
              </w:rPr>
            </w:pPr>
          </w:p>
        </w:tc>
      </w:tr>
      <w:tr w:rsidR="004D7E5B" w:rsidRPr="008D514E" w14:paraId="71214B27" w14:textId="77777777" w:rsidTr="0943F91F">
        <w:trPr>
          <w:jc w:val="center"/>
        </w:trPr>
        <w:tc>
          <w:tcPr>
            <w:tcW w:w="2160" w:type="dxa"/>
            <w:shd w:val="clear" w:color="auto" w:fill="E6E6E6"/>
          </w:tcPr>
          <w:p w14:paraId="60BDAC75"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Project Description:</w:t>
            </w:r>
          </w:p>
        </w:tc>
        <w:tc>
          <w:tcPr>
            <w:tcW w:w="346" w:type="dxa"/>
            <w:shd w:val="clear" w:color="auto" w:fill="E6E6E6"/>
          </w:tcPr>
          <w:p w14:paraId="678DE1A3" w14:textId="77777777" w:rsidR="004D7E5B" w:rsidRPr="00F31DBD" w:rsidRDefault="004D7E5B" w:rsidP="00C37A48">
            <w:pPr>
              <w:rPr>
                <w:rFonts w:ascii="Calibri Light" w:hAnsi="Calibri Light" w:cs="Calibri Light"/>
                <w:szCs w:val="18"/>
                <w:lang w:val="en-AU"/>
              </w:rPr>
            </w:pPr>
          </w:p>
        </w:tc>
        <w:sdt>
          <w:sdtPr>
            <w:rPr>
              <w:rFonts w:ascii="Calibri Light" w:hAnsi="Calibri Light" w:cs="Calibri Light"/>
              <w:szCs w:val="18"/>
              <w:lang w:val="en-AU"/>
            </w:rPr>
            <w:alias w:val="Title"/>
            <w:tag w:val=""/>
            <w:id w:val="381757113"/>
            <w:placeholder>
              <w:docPart w:val="ECDB0B1BFD7A4D1293BE650A16591956"/>
            </w:placeholder>
            <w:dataBinding w:prefixMappings="xmlns:ns0='http://purl.org/dc/elements/1.1/' xmlns:ns1='http://schemas.openxmlformats.org/package/2006/metadata/core-properties' " w:xpath="/ns1:coreProperties[1]/ns0:title[1]" w:storeItemID="{6C3C8BC8-F283-45AE-878A-BAB7291924A1}"/>
            <w:text/>
          </w:sdtPr>
          <w:sdtContent>
            <w:tc>
              <w:tcPr>
                <w:tcW w:w="5716" w:type="dxa"/>
                <w:shd w:val="clear" w:color="auto" w:fill="E6E6E6"/>
                <w:vAlign w:val="center"/>
              </w:tcPr>
              <w:p w14:paraId="491621F3" w14:textId="2E07D45C" w:rsidR="004D7E5B" w:rsidRPr="00F31DBD" w:rsidRDefault="00931A95" w:rsidP="00C37A48">
                <w:pPr>
                  <w:rPr>
                    <w:rFonts w:ascii="Calibri Light" w:hAnsi="Calibri Light" w:cs="Calibri Light"/>
                    <w:szCs w:val="18"/>
                    <w:lang w:val="en-AU"/>
                  </w:rPr>
                </w:pPr>
                <w:r>
                  <w:rPr>
                    <w:rFonts w:ascii="Calibri Light" w:hAnsi="Calibri Light" w:cs="Calibri Light"/>
                    <w:szCs w:val="18"/>
                    <w:lang w:val="en-AU"/>
                  </w:rPr>
                  <w:t>Software Change Management</w:t>
                </w:r>
              </w:p>
            </w:tc>
          </w:sdtContent>
        </w:sdt>
      </w:tr>
      <w:tr w:rsidR="00622170" w:rsidRPr="008D514E" w14:paraId="589E45A2" w14:textId="77777777" w:rsidTr="0943F91F">
        <w:trPr>
          <w:jc w:val="center"/>
        </w:trPr>
        <w:tc>
          <w:tcPr>
            <w:tcW w:w="2160" w:type="dxa"/>
            <w:shd w:val="clear" w:color="auto" w:fill="E6E6E6"/>
          </w:tcPr>
          <w:p w14:paraId="254D1C3E" w14:textId="77777777" w:rsidR="00622170" w:rsidRPr="00F31DBD" w:rsidRDefault="00622170" w:rsidP="00C37A48">
            <w:pPr>
              <w:rPr>
                <w:rFonts w:ascii="Calibri Light" w:hAnsi="Calibri Light" w:cs="Calibri Light"/>
                <w:szCs w:val="18"/>
                <w:lang w:val="en-AU"/>
              </w:rPr>
            </w:pPr>
            <w:r w:rsidRPr="00F31DBD">
              <w:rPr>
                <w:rFonts w:ascii="Calibri Light" w:hAnsi="Calibri Light" w:cs="Calibri Light"/>
                <w:szCs w:val="18"/>
                <w:lang w:val="en-AU"/>
              </w:rPr>
              <w:t>Client:</w:t>
            </w:r>
          </w:p>
        </w:tc>
        <w:tc>
          <w:tcPr>
            <w:tcW w:w="346" w:type="dxa"/>
            <w:shd w:val="clear" w:color="auto" w:fill="E6E6E6"/>
          </w:tcPr>
          <w:p w14:paraId="1A4140C8" w14:textId="77777777" w:rsidR="00622170" w:rsidRPr="00F31DBD" w:rsidRDefault="00622170" w:rsidP="00C37A48">
            <w:pPr>
              <w:rPr>
                <w:rFonts w:ascii="Calibri Light" w:hAnsi="Calibri Light" w:cs="Calibri Light"/>
                <w:szCs w:val="18"/>
                <w:lang w:val="en-AU"/>
              </w:rPr>
            </w:pPr>
          </w:p>
        </w:tc>
        <w:tc>
          <w:tcPr>
            <w:tcW w:w="5716" w:type="dxa"/>
            <w:shd w:val="clear" w:color="auto" w:fill="E6E6E6"/>
            <w:vAlign w:val="center"/>
          </w:tcPr>
          <w:p w14:paraId="545EEC5B" w14:textId="3B33BE98" w:rsidR="00622170" w:rsidRPr="00F31DBD" w:rsidRDefault="00000000" w:rsidP="00C37A48">
            <w:pPr>
              <w:pStyle w:val="NormalWeb"/>
              <w:rPr>
                <w:rFonts w:ascii="Calibri Light" w:eastAsia="SimSun" w:hAnsi="Calibri Light" w:cs="Calibri Light"/>
                <w:szCs w:val="18"/>
                <w:lang w:eastAsia="en-US"/>
              </w:rPr>
            </w:pPr>
            <w:sdt>
              <w:sdtPr>
                <w:rPr>
                  <w:rFonts w:ascii="Calibri Light" w:eastAsia="SimSun" w:hAnsi="Calibri Light" w:cs="Calibri Light"/>
                  <w:szCs w:val="18"/>
                  <w:lang w:eastAsia="en-US"/>
                </w:rPr>
                <w:alias w:val="Company"/>
                <w:tag w:val=""/>
                <w:id w:val="774292807"/>
                <w:placeholder>
                  <w:docPart w:val="ED4E784A8DB84B5987861885B4BD1C39"/>
                </w:placeholder>
                <w:dataBinding w:prefixMappings="xmlns:ns0='http://schemas.openxmlformats.org/officeDocument/2006/extended-properties' " w:xpath="/ns0:Properties[1]/ns0:Company[1]" w:storeItemID="{6668398D-A668-4E3E-A5EB-62B293D839F1}"/>
                <w:text/>
              </w:sdtPr>
              <w:sdtContent>
                <w:r w:rsidR="000266ED">
                  <w:rPr>
                    <w:rFonts w:ascii="Calibri Light" w:eastAsia="SimSun" w:hAnsi="Calibri Light" w:cs="Calibri Light"/>
                    <w:szCs w:val="18"/>
                    <w:lang w:eastAsia="en-US"/>
                  </w:rPr>
                  <w:t>EfficientIA Solutions</w:t>
                </w:r>
              </w:sdtContent>
            </w:sdt>
            <w:r w:rsidR="00622170" w:rsidRPr="00F31DBD">
              <w:rPr>
                <w:rFonts w:ascii="Calibri Light" w:eastAsia="SimSun" w:hAnsi="Calibri Light" w:cs="Calibri Light"/>
                <w:szCs w:val="18"/>
                <w:lang w:eastAsia="en-US"/>
              </w:rPr>
              <w:t xml:space="preserve"> </w:t>
            </w:r>
          </w:p>
        </w:tc>
      </w:tr>
      <w:tr w:rsidR="004D7E5B" w:rsidRPr="008D514E" w14:paraId="0986358C" w14:textId="77777777" w:rsidTr="0943F91F">
        <w:trPr>
          <w:jc w:val="center"/>
        </w:trPr>
        <w:tc>
          <w:tcPr>
            <w:tcW w:w="2160" w:type="dxa"/>
            <w:shd w:val="clear" w:color="auto" w:fill="E6E6E6"/>
          </w:tcPr>
          <w:p w14:paraId="4AE24B3E" w14:textId="77777777" w:rsidR="004D7E5B" w:rsidRPr="00F31DBD" w:rsidRDefault="004D7E5B" w:rsidP="00C37A48">
            <w:pPr>
              <w:rPr>
                <w:rFonts w:ascii="Calibri Light" w:hAnsi="Calibri Light" w:cs="Calibri Light"/>
                <w:szCs w:val="18"/>
                <w:lang w:val="en-AU"/>
              </w:rPr>
            </w:pPr>
          </w:p>
        </w:tc>
        <w:tc>
          <w:tcPr>
            <w:tcW w:w="346" w:type="dxa"/>
            <w:shd w:val="clear" w:color="auto" w:fill="E6E6E6"/>
          </w:tcPr>
          <w:p w14:paraId="666D58DF" w14:textId="77777777" w:rsidR="004D7E5B" w:rsidRPr="00F31DBD" w:rsidRDefault="004D7E5B" w:rsidP="00C37A48">
            <w:pPr>
              <w:rPr>
                <w:rFonts w:ascii="Calibri Light" w:hAnsi="Calibri Light" w:cs="Calibri Light"/>
                <w:szCs w:val="18"/>
                <w:lang w:val="en-AU"/>
              </w:rPr>
            </w:pPr>
          </w:p>
        </w:tc>
        <w:tc>
          <w:tcPr>
            <w:tcW w:w="5716" w:type="dxa"/>
            <w:shd w:val="clear" w:color="auto" w:fill="E6E6E6"/>
          </w:tcPr>
          <w:p w14:paraId="0379F9B3" w14:textId="3DC352FE" w:rsidR="008161EA" w:rsidRPr="00F31DBD" w:rsidRDefault="11263E14" w:rsidP="0943F91F">
            <w:pPr>
              <w:pStyle w:val="NormalWeb"/>
              <w:rPr>
                <w:rFonts w:ascii="Calibri Light" w:eastAsia="SimSun" w:hAnsi="Calibri Light" w:cs="Calibri Light"/>
                <w:lang w:eastAsia="en-US"/>
              </w:rPr>
            </w:pPr>
            <w:r w:rsidRPr="0943F91F">
              <w:rPr>
                <w:rFonts w:ascii="Calibri Light" w:eastAsia="SimSun" w:hAnsi="Calibri Light" w:cs="Calibri Light"/>
                <w:lang w:eastAsia="en-US"/>
              </w:rPr>
              <w:t>Unit 8</w:t>
            </w:r>
            <w:r w:rsidR="5FABB03C" w:rsidRPr="0943F91F">
              <w:rPr>
                <w:rFonts w:ascii="Calibri Light" w:eastAsia="SimSun" w:hAnsi="Calibri Light" w:cs="Calibri Light"/>
                <w:lang w:eastAsia="en-US"/>
              </w:rPr>
              <w:t xml:space="preserve">, </w:t>
            </w:r>
            <w:r w:rsidRPr="0943F91F">
              <w:rPr>
                <w:rFonts w:ascii="Calibri Light" w:eastAsia="SimSun" w:hAnsi="Calibri Light" w:cs="Calibri Light"/>
                <w:lang w:eastAsia="en-US"/>
              </w:rPr>
              <w:t>707 Forest Road</w:t>
            </w:r>
          </w:p>
          <w:p w14:paraId="796CF116" w14:textId="1C42FAB4" w:rsidR="008161EA" w:rsidRPr="00F31DBD" w:rsidRDefault="00413E34" w:rsidP="00C37A48">
            <w:pPr>
              <w:pStyle w:val="NormalWeb"/>
              <w:rPr>
                <w:rFonts w:ascii="Calibri Light" w:eastAsia="SimSun" w:hAnsi="Calibri Light" w:cs="Calibri Light"/>
                <w:szCs w:val="18"/>
                <w:lang w:eastAsia="en-US"/>
              </w:rPr>
            </w:pPr>
            <w:r>
              <w:rPr>
                <w:rFonts w:ascii="Calibri Light" w:eastAsia="SimSun" w:hAnsi="Calibri Light" w:cs="Calibri Light"/>
                <w:szCs w:val="18"/>
                <w:lang w:eastAsia="en-US"/>
              </w:rPr>
              <w:t>Peakhurst 2210</w:t>
            </w:r>
          </w:p>
          <w:p w14:paraId="6369C782" w14:textId="70D07B35" w:rsidR="008161EA" w:rsidRPr="00F31DBD" w:rsidRDefault="008161EA" w:rsidP="00C37A48">
            <w:pPr>
              <w:pStyle w:val="NormalWeb"/>
              <w:rPr>
                <w:rFonts w:ascii="Calibri Light" w:eastAsia="SimSun" w:hAnsi="Calibri Light" w:cs="Calibri Light"/>
                <w:szCs w:val="18"/>
                <w:lang w:eastAsia="en-US"/>
              </w:rPr>
            </w:pPr>
            <w:r w:rsidRPr="00F31DBD">
              <w:rPr>
                <w:rFonts w:ascii="Calibri Light" w:eastAsia="SimSun" w:hAnsi="Calibri Light" w:cs="Calibri Light"/>
                <w:szCs w:val="18"/>
                <w:lang w:eastAsia="en-US"/>
              </w:rPr>
              <w:t xml:space="preserve">Contact: </w:t>
            </w:r>
            <w:r w:rsidR="00413E34">
              <w:rPr>
                <w:rFonts w:ascii="Calibri Light" w:eastAsia="SimSun" w:hAnsi="Calibri Light" w:cs="Calibri Light"/>
                <w:szCs w:val="18"/>
                <w:lang w:eastAsia="en-US"/>
              </w:rPr>
              <w:t>Carel de Jager</w:t>
            </w:r>
          </w:p>
          <w:p w14:paraId="6C17C36E" w14:textId="0AD728D2" w:rsidR="008161EA" w:rsidRPr="00F31DBD" w:rsidRDefault="008161EA" w:rsidP="00C37A48">
            <w:pPr>
              <w:pStyle w:val="NormalWeb"/>
              <w:rPr>
                <w:rFonts w:ascii="Calibri Light" w:eastAsia="SimSun" w:hAnsi="Calibri Light" w:cs="Calibri Light"/>
                <w:szCs w:val="18"/>
                <w:lang w:eastAsia="en-US"/>
              </w:rPr>
            </w:pPr>
            <w:r w:rsidRPr="00F31DBD">
              <w:rPr>
                <w:rFonts w:ascii="Calibri Light" w:eastAsia="SimSun" w:hAnsi="Calibri Light" w:cs="Calibri Light"/>
                <w:szCs w:val="18"/>
                <w:lang w:eastAsia="en-US"/>
              </w:rPr>
              <w:t xml:space="preserve">Phone: +61 </w:t>
            </w:r>
            <w:r w:rsidR="00413E34">
              <w:rPr>
                <w:rFonts w:ascii="Calibri Light" w:eastAsia="SimSun" w:hAnsi="Calibri Light" w:cs="Calibri Light"/>
                <w:szCs w:val="18"/>
                <w:lang w:eastAsia="en-US"/>
              </w:rPr>
              <w:t>437411477</w:t>
            </w:r>
          </w:p>
          <w:p w14:paraId="793536DA" w14:textId="1EB4A22A" w:rsidR="00BC7102" w:rsidRPr="00F31DBD" w:rsidRDefault="00000000" w:rsidP="00C37A48">
            <w:pPr>
              <w:pStyle w:val="NormalWeb"/>
              <w:rPr>
                <w:rFonts w:ascii="Calibri Light" w:eastAsia="SimSun" w:hAnsi="Calibri Light" w:cs="Calibri Light"/>
                <w:szCs w:val="18"/>
                <w:lang w:eastAsia="en-US"/>
              </w:rPr>
            </w:pPr>
            <w:hyperlink r:id="rId16" w:history="1">
              <w:r w:rsidR="00413E34" w:rsidRPr="00826007">
                <w:rPr>
                  <w:rStyle w:val="Hyperlink"/>
                  <w:rFonts w:ascii="Calibri Light" w:eastAsia="SimSun" w:hAnsi="Calibri Light" w:cs="Calibri Light"/>
                  <w:szCs w:val="18"/>
                  <w:lang w:eastAsia="en-US"/>
                </w:rPr>
                <w:t>carel.dejager@efficientia.com.au</w:t>
              </w:r>
            </w:hyperlink>
          </w:p>
        </w:tc>
      </w:tr>
    </w:tbl>
    <w:p w14:paraId="7CC0E225" w14:textId="77777777" w:rsidR="004D7E5B" w:rsidRPr="004F2537" w:rsidRDefault="004D7E5B" w:rsidP="00C37A48"/>
    <w:p w14:paraId="0EB09EAE" w14:textId="78A3A277" w:rsidR="004D7E5B" w:rsidRDefault="00B23C41" w:rsidP="00C37A48">
      <w:r>
        <w:rPr>
          <w:noProof/>
        </w:rPr>
        <w:drawing>
          <wp:anchor distT="0" distB="0" distL="114300" distR="114300" simplePos="0" relativeHeight="251668507" behindDoc="0" locked="0" layoutInCell="1" allowOverlap="1" wp14:anchorId="520D9F04" wp14:editId="0D35BA97">
            <wp:simplePos x="0" y="0"/>
            <wp:positionH relativeFrom="column">
              <wp:posOffset>1419951</wp:posOffset>
            </wp:positionH>
            <wp:positionV relativeFrom="paragraph">
              <wp:posOffset>81643</wp:posOffset>
            </wp:positionV>
            <wp:extent cx="2731770" cy="2687955"/>
            <wp:effectExtent l="0" t="190500" r="0" b="150495"/>
            <wp:wrapThrough wrapText="bothSides">
              <wp:wrapPolygon edited="0">
                <wp:start x="904" y="-1531"/>
                <wp:lineTo x="904" y="18370"/>
                <wp:lineTo x="9640" y="20819"/>
                <wp:lineTo x="9791" y="20819"/>
                <wp:lineTo x="19582" y="22350"/>
                <wp:lineTo x="19732" y="22656"/>
                <wp:lineTo x="20937" y="22656"/>
                <wp:lineTo x="20937" y="1225"/>
                <wp:lineTo x="18678" y="1225"/>
                <wp:lineTo x="18678" y="-1225"/>
                <wp:lineTo x="2410" y="-1531"/>
                <wp:lineTo x="904" y="-1531"/>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1770" cy="2687955"/>
                    </a:xfrm>
                    <a:prstGeom prst="rect">
                      <a:avLst/>
                    </a:prstGeom>
                    <a:scene3d>
                      <a:camera prst="isometricOffAxis2Left"/>
                      <a:lightRig rig="threePt" dir="t"/>
                    </a:scene3d>
                    <a:sp3d>
                      <a:bevelT w="165100" prst="coolSlant"/>
                    </a:sp3d>
                  </pic:spPr>
                </pic:pic>
              </a:graphicData>
            </a:graphic>
            <wp14:sizeRelH relativeFrom="margin">
              <wp14:pctWidth>0</wp14:pctWidth>
            </wp14:sizeRelH>
            <wp14:sizeRelV relativeFrom="margin">
              <wp14:pctHeight>0</wp14:pctHeight>
            </wp14:sizeRelV>
          </wp:anchor>
        </w:drawing>
      </w:r>
    </w:p>
    <w:p w14:paraId="28C428CB" w14:textId="724C6AA1" w:rsidR="0093141B" w:rsidRPr="00CA66FF" w:rsidRDefault="0093141B" w:rsidP="00C37A48">
      <w:pPr>
        <w:rPr>
          <w:noProof/>
        </w:rPr>
      </w:pPr>
    </w:p>
    <w:p w14:paraId="085DB457" w14:textId="7579432B" w:rsidR="0058751F" w:rsidRPr="00CA66FF" w:rsidRDefault="0058751F" w:rsidP="00C37A48">
      <w:pPr>
        <w:rPr>
          <w:noProof/>
        </w:rPr>
      </w:pPr>
    </w:p>
    <w:p w14:paraId="0DDC10C0" w14:textId="1924C8D9" w:rsidR="0058751F" w:rsidRPr="00CA66FF" w:rsidRDefault="0058751F" w:rsidP="00C37A48">
      <w:pPr>
        <w:rPr>
          <w:rFonts w:asciiTheme="minorHAnsi" w:hAnsiTheme="minorHAnsi" w:cstheme="minorHAnsi"/>
          <w:noProof/>
        </w:rPr>
      </w:pPr>
    </w:p>
    <w:p w14:paraId="4E7B507E" w14:textId="5CE25037" w:rsidR="00BC7102" w:rsidRPr="009947EF" w:rsidRDefault="00BC7102" w:rsidP="00C37A48">
      <w:pPr>
        <w:rPr>
          <w:noProof/>
          <w14:reflection w14:blurRad="0" w14:stA="34000" w14:stPos="0" w14:endA="0" w14:endPos="28000" w14:dist="0" w14:dir="0" w14:fadeDir="0" w14:sx="0" w14:sy="0" w14:kx="0" w14:ky="0" w14:algn="b"/>
          <w14:props3d w14:extrusionH="57150" w14:contourW="0" w14:prstMaterial="warmMatte">
            <w14:bevelT w14:w="38100" w14:h="38100" w14:prst="slope"/>
          </w14:props3d>
        </w:rPr>
      </w:pPr>
    </w:p>
    <w:p w14:paraId="6BCBDB32" w14:textId="688A636C" w:rsidR="00BC7102" w:rsidRPr="00CA66FF" w:rsidRDefault="00BC7102" w:rsidP="00C37A48"/>
    <w:p w14:paraId="06A4FCD0" w14:textId="182B527F" w:rsidR="0093141B" w:rsidRPr="004F2537" w:rsidRDefault="0093141B" w:rsidP="00C37A48">
      <w:pPr>
        <w:sectPr w:rsidR="0093141B" w:rsidRPr="004F2537" w:rsidSect="007B50D4">
          <w:footerReference w:type="even" r:id="rId18"/>
          <w:footerReference w:type="default" r:id="rId19"/>
          <w:type w:val="oddPage"/>
          <w:pgSz w:w="11907" w:h="16840" w:code="9"/>
          <w:pgMar w:top="1440" w:right="1800" w:bottom="1276" w:left="1800" w:header="720" w:footer="0" w:gutter="0"/>
          <w:cols w:space="720"/>
          <w:docGrid w:linePitch="360"/>
        </w:sectPr>
      </w:pPr>
    </w:p>
    <w:p w14:paraId="02835D8E" w14:textId="77777777" w:rsidR="009A6FD3" w:rsidRDefault="009A6FD3" w:rsidP="00C37A48"/>
    <w:tbl>
      <w:tblPr>
        <w:tblW w:w="8755" w:type="dxa"/>
        <w:tblLayout w:type="fixed"/>
        <w:tblLook w:val="01E0" w:firstRow="1" w:lastRow="1" w:firstColumn="1" w:lastColumn="1" w:noHBand="0" w:noVBand="0"/>
      </w:tblPr>
      <w:tblGrid>
        <w:gridCol w:w="2235"/>
        <w:gridCol w:w="2575"/>
        <w:gridCol w:w="3945"/>
      </w:tblGrid>
      <w:tr w:rsidR="009C4A5C" w:rsidRPr="008D514E" w14:paraId="59FD8568" w14:textId="77777777" w:rsidTr="00B00319">
        <w:tc>
          <w:tcPr>
            <w:tcW w:w="8755" w:type="dxa"/>
            <w:gridSpan w:val="3"/>
            <w:tcBorders>
              <w:top w:val="single" w:sz="8" w:space="0" w:color="FFFFFF"/>
              <w:left w:val="single" w:sz="8" w:space="0" w:color="FFFFFF"/>
              <w:bottom w:val="single" w:sz="8" w:space="0" w:color="FFFFFF"/>
              <w:right w:val="single" w:sz="8" w:space="0" w:color="FFFFFF"/>
            </w:tcBorders>
            <w:shd w:val="clear" w:color="auto" w:fill="CCCCCC"/>
          </w:tcPr>
          <w:p w14:paraId="04A8C796" w14:textId="77777777" w:rsidR="009C4A5C" w:rsidRPr="00F31DBD" w:rsidRDefault="009C4A5C" w:rsidP="00C37A48">
            <w:pPr>
              <w:rPr>
                <w:rFonts w:ascii="Calibri Light" w:hAnsi="Calibri Light" w:cs="Calibri Light"/>
                <w:szCs w:val="18"/>
                <w:lang w:val="en-AU"/>
              </w:rPr>
            </w:pPr>
            <w:r w:rsidRPr="00F31DBD">
              <w:rPr>
                <w:rFonts w:ascii="Calibri Light" w:hAnsi="Calibri Light" w:cs="Calibri Light"/>
                <w:szCs w:val="18"/>
                <w:lang w:val="en-AU"/>
              </w:rPr>
              <w:t>Distribution List</w:t>
            </w:r>
          </w:p>
        </w:tc>
      </w:tr>
      <w:tr w:rsidR="009C4A5C" w:rsidRPr="008D514E" w14:paraId="36017CAD"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CCCCCC"/>
          </w:tcPr>
          <w:p w14:paraId="6DF3D54A" w14:textId="77777777" w:rsidR="009C4A5C" w:rsidRPr="00F31DBD" w:rsidRDefault="00743997" w:rsidP="00C37A48">
            <w:pPr>
              <w:rPr>
                <w:rFonts w:ascii="Calibri Light" w:hAnsi="Calibri Light" w:cs="Calibri Light"/>
                <w:szCs w:val="18"/>
                <w:lang w:val="en-AU"/>
              </w:rPr>
            </w:pPr>
            <w:r w:rsidRPr="00F31DBD">
              <w:rPr>
                <w:rFonts w:ascii="Calibri Light" w:hAnsi="Calibri Light" w:cs="Calibri Light"/>
                <w:szCs w:val="18"/>
                <w:lang w:val="en-AU"/>
              </w:rPr>
              <w:t>Name</w:t>
            </w:r>
          </w:p>
        </w:tc>
        <w:tc>
          <w:tcPr>
            <w:tcW w:w="2575" w:type="dxa"/>
            <w:tcBorders>
              <w:top w:val="single" w:sz="8" w:space="0" w:color="FFFFFF"/>
              <w:left w:val="single" w:sz="8" w:space="0" w:color="FFFFFF"/>
              <w:bottom w:val="single" w:sz="8" w:space="0" w:color="FFFFFF"/>
              <w:right w:val="single" w:sz="8" w:space="0" w:color="FFFFFF"/>
            </w:tcBorders>
            <w:shd w:val="clear" w:color="auto" w:fill="CCCCCC"/>
          </w:tcPr>
          <w:p w14:paraId="3E4A65BA" w14:textId="77777777" w:rsidR="009C4A5C" w:rsidRPr="00F31DBD" w:rsidRDefault="009C4A5C" w:rsidP="00C37A48">
            <w:pPr>
              <w:rPr>
                <w:rFonts w:ascii="Calibri Light" w:hAnsi="Calibri Light" w:cs="Calibri Light"/>
                <w:szCs w:val="18"/>
                <w:lang w:val="en-AU"/>
              </w:rPr>
            </w:pPr>
            <w:r w:rsidRPr="00F31DBD">
              <w:rPr>
                <w:rFonts w:ascii="Calibri Light" w:hAnsi="Calibri Light" w:cs="Calibri Light"/>
                <w:szCs w:val="18"/>
                <w:lang w:val="en-AU"/>
              </w:rPr>
              <w:t>Company</w:t>
            </w:r>
          </w:p>
        </w:tc>
        <w:tc>
          <w:tcPr>
            <w:tcW w:w="3945" w:type="dxa"/>
            <w:tcBorders>
              <w:top w:val="single" w:sz="8" w:space="0" w:color="FFFFFF"/>
              <w:left w:val="single" w:sz="8" w:space="0" w:color="FFFFFF"/>
              <w:bottom w:val="single" w:sz="8" w:space="0" w:color="FFFFFF"/>
              <w:right w:val="single" w:sz="8" w:space="0" w:color="FFFFFF"/>
            </w:tcBorders>
            <w:shd w:val="clear" w:color="auto" w:fill="CCCCCC"/>
          </w:tcPr>
          <w:p w14:paraId="472D7580" w14:textId="77777777" w:rsidR="009C4A5C" w:rsidRPr="00F31DBD" w:rsidRDefault="009C4A5C" w:rsidP="00C37A48">
            <w:pPr>
              <w:rPr>
                <w:rFonts w:ascii="Calibri Light" w:hAnsi="Calibri Light" w:cs="Calibri Light"/>
                <w:szCs w:val="18"/>
                <w:lang w:val="en-AU"/>
              </w:rPr>
            </w:pPr>
            <w:r w:rsidRPr="00F31DBD">
              <w:rPr>
                <w:rFonts w:ascii="Calibri Light" w:hAnsi="Calibri Light" w:cs="Calibri Light"/>
                <w:szCs w:val="18"/>
                <w:lang w:val="en-AU"/>
              </w:rPr>
              <w:t>Responsibility</w:t>
            </w:r>
          </w:p>
        </w:tc>
      </w:tr>
      <w:tr w:rsidR="001848A9" w:rsidRPr="008D514E" w14:paraId="7409425D"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7218D621" w14:textId="77777777" w:rsidR="001848A9" w:rsidRPr="00F31DBD" w:rsidRDefault="001848A9" w:rsidP="00C37A48">
            <w:pPr>
              <w:rPr>
                <w:rFonts w:ascii="Calibri Light" w:hAnsi="Calibri Light" w:cs="Calibri Light"/>
                <w:szCs w:val="18"/>
                <w:lang w:val="en-AU"/>
              </w:rPr>
            </w:pPr>
            <w:r w:rsidRPr="00F31DBD">
              <w:rPr>
                <w:rFonts w:ascii="Calibri Light" w:hAnsi="Calibri Light" w:cs="Calibri Light"/>
                <w:szCs w:val="18"/>
                <w:lang w:val="en-AU"/>
              </w:rPr>
              <w:t>Gordon Cornish</w:t>
            </w: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3DDBB5A9" w14:textId="6A798495" w:rsidR="001848A9" w:rsidRPr="00F31DBD" w:rsidRDefault="001848A9" w:rsidP="00C37A48">
            <w:pPr>
              <w:rPr>
                <w:rFonts w:ascii="Calibri Light" w:hAnsi="Calibri Light" w:cs="Calibri Light"/>
                <w:szCs w:val="18"/>
                <w:lang w:val="en-AU"/>
              </w:rPr>
            </w:pPr>
            <w:r w:rsidRPr="00F31DBD">
              <w:rPr>
                <w:rFonts w:ascii="Calibri Light" w:hAnsi="Calibri Light" w:cs="Calibri Light"/>
                <w:szCs w:val="18"/>
                <w:lang w:val="en-AU"/>
              </w:rPr>
              <w:t>Efficient</w:t>
            </w:r>
            <w:r w:rsidR="009F420B">
              <w:rPr>
                <w:rFonts w:ascii="Calibri Light" w:hAnsi="Calibri Light" w:cs="Calibri Light"/>
                <w:szCs w:val="18"/>
                <w:lang w:val="en-AU"/>
              </w:rPr>
              <w:t>IA</w:t>
            </w:r>
            <w:r w:rsidRPr="00F31DBD">
              <w:rPr>
                <w:rFonts w:ascii="Calibri Light" w:hAnsi="Calibri Light" w:cs="Calibri Light"/>
                <w:szCs w:val="18"/>
                <w:lang w:val="en-AU"/>
              </w:rPr>
              <w:t xml:space="preserve"> Solutions</w:t>
            </w: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30D4F008" w14:textId="77777777" w:rsidR="001848A9" w:rsidRPr="00F31DBD" w:rsidRDefault="001848A9" w:rsidP="00C37A48">
            <w:pPr>
              <w:rPr>
                <w:rFonts w:ascii="Calibri Light" w:hAnsi="Calibri Light" w:cs="Calibri Light"/>
                <w:szCs w:val="18"/>
                <w:lang w:val="en-AU"/>
              </w:rPr>
            </w:pPr>
            <w:r w:rsidRPr="00F31DBD">
              <w:rPr>
                <w:rFonts w:ascii="Calibri Light" w:hAnsi="Calibri Light" w:cs="Calibri Light"/>
                <w:szCs w:val="18"/>
                <w:lang w:val="en-AU"/>
              </w:rPr>
              <w:t>Managing Director</w:t>
            </w:r>
          </w:p>
        </w:tc>
      </w:tr>
      <w:tr w:rsidR="00452898" w:rsidRPr="008D514E" w14:paraId="52154232"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2243D35C" w14:textId="1C2584E2"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Richard Anderson</w:t>
            </w: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1F1047B7" w14:textId="492BEDA6"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Efficient</w:t>
            </w:r>
            <w:r w:rsidR="009F420B">
              <w:rPr>
                <w:rFonts w:ascii="Calibri Light" w:hAnsi="Calibri Light" w:cs="Calibri Light"/>
                <w:szCs w:val="18"/>
                <w:lang w:val="en-AU"/>
              </w:rPr>
              <w:t>IA</w:t>
            </w:r>
            <w:r w:rsidRPr="00F31DBD">
              <w:rPr>
                <w:rFonts w:ascii="Calibri Light" w:hAnsi="Calibri Light" w:cs="Calibri Light"/>
                <w:szCs w:val="18"/>
                <w:lang w:val="en-AU"/>
              </w:rPr>
              <w:t xml:space="preserve"> Solutions</w:t>
            </w: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4E9C0268" w14:textId="2E25BD4C"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Business Development Manager</w:t>
            </w:r>
          </w:p>
        </w:tc>
      </w:tr>
      <w:tr w:rsidR="00452898" w:rsidRPr="008D514E" w14:paraId="10CE338A"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14996005" w14:textId="4023C578"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Carel de Jager</w:t>
            </w: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5B0549DA" w14:textId="65FE39AA"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Efficient</w:t>
            </w:r>
            <w:r w:rsidR="009F420B">
              <w:rPr>
                <w:rFonts w:ascii="Calibri Light" w:hAnsi="Calibri Light" w:cs="Calibri Light"/>
                <w:szCs w:val="18"/>
                <w:lang w:val="en-AU"/>
              </w:rPr>
              <w:t>IA</w:t>
            </w:r>
            <w:r w:rsidRPr="00F31DBD">
              <w:rPr>
                <w:rFonts w:ascii="Calibri Light" w:hAnsi="Calibri Light" w:cs="Calibri Light"/>
                <w:szCs w:val="18"/>
                <w:lang w:val="en-AU"/>
              </w:rPr>
              <w:t xml:space="preserve"> Solutions</w:t>
            </w: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74EF0636" w14:textId="1E43EDE9"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Advances Solutions Manager</w:t>
            </w:r>
          </w:p>
        </w:tc>
      </w:tr>
      <w:tr w:rsidR="00452898" w:rsidRPr="008D514E" w14:paraId="5C11D74F"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519BFA97" w14:textId="6C6813C3" w:rsidR="00452898" w:rsidRPr="00F31DBD" w:rsidRDefault="008F3085" w:rsidP="00452898">
            <w:pPr>
              <w:rPr>
                <w:rFonts w:ascii="Calibri Light" w:hAnsi="Calibri Light" w:cs="Calibri Light"/>
                <w:szCs w:val="18"/>
                <w:lang w:val="en-AU"/>
              </w:rPr>
            </w:pPr>
            <w:r>
              <w:rPr>
                <w:rFonts w:ascii="Calibri Light" w:hAnsi="Calibri Light" w:cs="Calibri Light"/>
                <w:szCs w:val="18"/>
                <w:lang w:val="en-AU"/>
              </w:rPr>
              <w:t>Jai Porter-Scott</w:t>
            </w: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67E95B4E" w14:textId="1E8D5A6A" w:rsidR="00452898" w:rsidRPr="00F31DBD" w:rsidRDefault="008F3085" w:rsidP="00452898">
            <w:pPr>
              <w:rPr>
                <w:rFonts w:ascii="Calibri Light" w:hAnsi="Calibri Light" w:cs="Calibri Light"/>
                <w:szCs w:val="18"/>
                <w:lang w:val="en-AU"/>
              </w:rPr>
            </w:pPr>
            <w:r w:rsidRPr="00F31DBD">
              <w:rPr>
                <w:rFonts w:ascii="Calibri Light" w:hAnsi="Calibri Light" w:cs="Calibri Light"/>
                <w:szCs w:val="18"/>
                <w:lang w:val="en-AU"/>
              </w:rPr>
              <w:t>Efficient</w:t>
            </w:r>
            <w:r>
              <w:rPr>
                <w:rFonts w:ascii="Calibri Light" w:hAnsi="Calibri Light" w:cs="Calibri Light"/>
                <w:szCs w:val="18"/>
                <w:lang w:val="en-AU"/>
              </w:rPr>
              <w:t>IA</w:t>
            </w:r>
            <w:r w:rsidRPr="00F31DBD">
              <w:rPr>
                <w:rFonts w:ascii="Calibri Light" w:hAnsi="Calibri Light" w:cs="Calibri Light"/>
                <w:szCs w:val="18"/>
                <w:lang w:val="en-AU"/>
              </w:rPr>
              <w:t xml:space="preserve"> Solutions</w:t>
            </w: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7E60A11D" w14:textId="46FD12E4" w:rsidR="00452898" w:rsidRPr="00F31DBD" w:rsidRDefault="009B485F" w:rsidP="00452898">
            <w:pPr>
              <w:rPr>
                <w:rFonts w:ascii="Calibri Light" w:hAnsi="Calibri Light" w:cs="Calibri Light"/>
                <w:szCs w:val="18"/>
                <w:lang w:val="en-AU"/>
              </w:rPr>
            </w:pPr>
            <w:r>
              <w:rPr>
                <w:rFonts w:ascii="Calibri Light" w:hAnsi="Calibri Light" w:cs="Calibri Light"/>
                <w:szCs w:val="18"/>
                <w:lang w:val="en-AU"/>
              </w:rPr>
              <w:t>Technical</w:t>
            </w:r>
            <w:r w:rsidR="008F3085">
              <w:rPr>
                <w:rFonts w:ascii="Calibri Light" w:hAnsi="Calibri Light" w:cs="Calibri Light"/>
                <w:szCs w:val="18"/>
                <w:lang w:val="en-AU"/>
              </w:rPr>
              <w:t xml:space="preserve"> </w:t>
            </w:r>
            <w:r>
              <w:rPr>
                <w:rFonts w:ascii="Calibri Light" w:hAnsi="Calibri Light" w:cs="Calibri Light"/>
                <w:szCs w:val="18"/>
                <w:lang w:val="en-AU"/>
              </w:rPr>
              <w:t>Services Engineer</w:t>
            </w:r>
          </w:p>
        </w:tc>
      </w:tr>
      <w:tr w:rsidR="00452898" w:rsidRPr="008D514E" w14:paraId="513483D2"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337DE29E" w14:textId="77777777" w:rsidR="00452898" w:rsidRPr="00F31DBD" w:rsidRDefault="00452898" w:rsidP="00452898">
            <w:pPr>
              <w:rPr>
                <w:rFonts w:ascii="Calibri Light" w:hAnsi="Calibri Light" w:cs="Calibri Light"/>
                <w:szCs w:val="18"/>
                <w:lang w:val="en-AU"/>
              </w:rPr>
            </w:pP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7F6B96F8" w14:textId="77777777" w:rsidR="00452898" w:rsidRPr="00F31DBD" w:rsidRDefault="00452898" w:rsidP="00452898">
            <w:pPr>
              <w:rPr>
                <w:rFonts w:ascii="Calibri Light" w:hAnsi="Calibri Light" w:cs="Calibri Light"/>
                <w:szCs w:val="18"/>
                <w:lang w:val="en-AU"/>
              </w:rPr>
            </w:pP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5D8BA48C" w14:textId="77777777" w:rsidR="00452898" w:rsidRPr="00F31DBD" w:rsidRDefault="00452898" w:rsidP="00452898">
            <w:pPr>
              <w:rPr>
                <w:rFonts w:ascii="Calibri Light" w:hAnsi="Calibri Light" w:cs="Calibri Light"/>
                <w:szCs w:val="18"/>
                <w:lang w:val="en-AU"/>
              </w:rPr>
            </w:pPr>
          </w:p>
        </w:tc>
      </w:tr>
      <w:tr w:rsidR="00452898" w:rsidRPr="008D514E" w14:paraId="198E596A"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66B1FDE2" w14:textId="77777777" w:rsidR="00452898" w:rsidRPr="00F31DBD" w:rsidRDefault="00452898" w:rsidP="00452898">
            <w:pPr>
              <w:rPr>
                <w:rFonts w:ascii="Calibri Light" w:hAnsi="Calibri Light" w:cs="Calibri Light"/>
                <w:szCs w:val="18"/>
                <w:lang w:val="en-AU"/>
              </w:rPr>
            </w:pP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5565A4D6" w14:textId="77777777" w:rsidR="00452898" w:rsidRPr="00F31DBD" w:rsidRDefault="00452898" w:rsidP="00452898">
            <w:pPr>
              <w:rPr>
                <w:rFonts w:ascii="Calibri Light" w:hAnsi="Calibri Light" w:cs="Calibri Light"/>
                <w:szCs w:val="18"/>
                <w:lang w:val="en-AU"/>
              </w:rPr>
            </w:pP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37718880" w14:textId="77777777" w:rsidR="00452898" w:rsidRPr="00F31DBD" w:rsidRDefault="00452898" w:rsidP="00452898">
            <w:pPr>
              <w:rPr>
                <w:rFonts w:ascii="Calibri Light" w:hAnsi="Calibri Light" w:cs="Calibri Light"/>
                <w:szCs w:val="18"/>
                <w:lang w:val="en-AU"/>
              </w:rPr>
            </w:pPr>
          </w:p>
        </w:tc>
      </w:tr>
      <w:tr w:rsidR="00452898" w:rsidRPr="008D514E" w14:paraId="3EEF97D0"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0508F2DB" w14:textId="77777777" w:rsidR="00452898" w:rsidRPr="00F31DBD" w:rsidRDefault="00452898" w:rsidP="00452898">
            <w:pPr>
              <w:rPr>
                <w:rFonts w:ascii="Calibri Light" w:hAnsi="Calibri Light" w:cs="Calibri Light"/>
                <w:szCs w:val="18"/>
                <w:lang w:val="en-AU"/>
              </w:rPr>
            </w:pP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435969A4" w14:textId="77777777" w:rsidR="00452898" w:rsidRPr="00F31DBD" w:rsidRDefault="00452898" w:rsidP="00452898">
            <w:pPr>
              <w:rPr>
                <w:rFonts w:ascii="Calibri Light" w:hAnsi="Calibri Light" w:cs="Calibri Light"/>
                <w:szCs w:val="18"/>
                <w:lang w:val="en-AU"/>
              </w:rPr>
            </w:pP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58368740" w14:textId="77777777" w:rsidR="00452898" w:rsidRPr="00F31DBD" w:rsidRDefault="00452898" w:rsidP="00452898">
            <w:pPr>
              <w:rPr>
                <w:rFonts w:ascii="Calibri Light" w:hAnsi="Calibri Light" w:cs="Calibri Light"/>
                <w:szCs w:val="18"/>
                <w:lang w:val="en-AU"/>
              </w:rPr>
            </w:pPr>
          </w:p>
        </w:tc>
      </w:tr>
      <w:tr w:rsidR="00452898" w:rsidRPr="008D514E" w14:paraId="279D2528"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089FE02E" w14:textId="77777777" w:rsidR="00452898" w:rsidRPr="00F31DBD" w:rsidRDefault="00452898" w:rsidP="00452898">
            <w:pPr>
              <w:rPr>
                <w:rFonts w:ascii="Calibri Light" w:hAnsi="Calibri Light" w:cs="Calibri Light"/>
                <w:szCs w:val="18"/>
                <w:lang w:val="en-AU"/>
              </w:rPr>
            </w:pP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7868017A" w14:textId="77777777" w:rsidR="00452898" w:rsidRPr="00F31DBD" w:rsidRDefault="00452898" w:rsidP="00452898">
            <w:pPr>
              <w:rPr>
                <w:rFonts w:ascii="Calibri Light" w:hAnsi="Calibri Light" w:cs="Calibri Light"/>
                <w:szCs w:val="18"/>
                <w:lang w:val="en-AU"/>
              </w:rPr>
            </w:pP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490D8B13" w14:textId="77777777" w:rsidR="00452898" w:rsidRPr="00F31DBD" w:rsidRDefault="00452898" w:rsidP="00452898">
            <w:pPr>
              <w:rPr>
                <w:rFonts w:ascii="Calibri Light" w:hAnsi="Calibri Light" w:cs="Calibri Light"/>
                <w:szCs w:val="18"/>
                <w:lang w:val="en-AU"/>
              </w:rPr>
            </w:pPr>
          </w:p>
        </w:tc>
      </w:tr>
    </w:tbl>
    <w:p w14:paraId="52A72D6C" w14:textId="77777777" w:rsidR="009A6FD3" w:rsidRPr="004F2537" w:rsidRDefault="009A6FD3" w:rsidP="00C37A48"/>
    <w:tbl>
      <w:tblPr>
        <w:tblW w:w="8755" w:type="dxa"/>
        <w:tblLayout w:type="fixed"/>
        <w:tblLook w:val="01E0" w:firstRow="1" w:lastRow="1" w:firstColumn="1" w:lastColumn="1" w:noHBand="0" w:noVBand="0"/>
      </w:tblPr>
      <w:tblGrid>
        <w:gridCol w:w="623"/>
        <w:gridCol w:w="387"/>
        <w:gridCol w:w="610"/>
        <w:gridCol w:w="540"/>
        <w:gridCol w:w="640"/>
        <w:gridCol w:w="1018"/>
        <w:gridCol w:w="1042"/>
        <w:gridCol w:w="92"/>
        <w:gridCol w:w="1275"/>
        <w:gridCol w:w="327"/>
        <w:gridCol w:w="807"/>
        <w:gridCol w:w="199"/>
        <w:gridCol w:w="241"/>
        <w:gridCol w:w="947"/>
        <w:gridCol w:w="7"/>
      </w:tblGrid>
      <w:tr w:rsidR="004D7E5B" w:rsidRPr="008D514E" w14:paraId="43E006D3" w14:textId="77777777" w:rsidTr="009C4A5C">
        <w:tc>
          <w:tcPr>
            <w:tcW w:w="1620" w:type="dxa"/>
            <w:gridSpan w:val="3"/>
            <w:tcBorders>
              <w:top w:val="single" w:sz="8" w:space="0" w:color="FFFFFF"/>
              <w:left w:val="single" w:sz="8" w:space="0" w:color="FFFFFF"/>
              <w:bottom w:val="single" w:sz="8" w:space="0" w:color="FFFFFF"/>
              <w:right w:val="single" w:sz="8" w:space="0" w:color="FFFFFF"/>
            </w:tcBorders>
            <w:shd w:val="clear" w:color="auto" w:fill="CCCCCC"/>
          </w:tcPr>
          <w:p w14:paraId="7286636B"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Revision</w:t>
            </w:r>
          </w:p>
        </w:tc>
        <w:tc>
          <w:tcPr>
            <w:tcW w:w="7135" w:type="dxa"/>
            <w:gridSpan w:val="12"/>
            <w:tcBorders>
              <w:top w:val="single" w:sz="8" w:space="0" w:color="FFFFFF"/>
              <w:left w:val="single" w:sz="8" w:space="0" w:color="FFFFFF"/>
              <w:bottom w:val="single" w:sz="8" w:space="0" w:color="FFFFFF"/>
              <w:right w:val="single" w:sz="8" w:space="0" w:color="FFFFFF"/>
            </w:tcBorders>
            <w:shd w:val="clear" w:color="auto" w:fill="CCCCCC"/>
          </w:tcPr>
          <w:sdt>
            <w:sdtPr>
              <w:rPr>
                <w:rFonts w:ascii="Calibri Light" w:hAnsi="Calibri Light" w:cs="Calibri Light"/>
                <w:szCs w:val="18"/>
                <w:lang w:val="en-AU"/>
              </w:rPr>
              <w:alias w:val="Status"/>
              <w:tag w:val=""/>
              <w:id w:val="155736659"/>
              <w:placeholder>
                <w:docPart w:val="DC03A30E0FAA4F0F91E58B33EBCE19CD"/>
              </w:placeholder>
              <w:dataBinding w:prefixMappings="xmlns:ns0='http://purl.org/dc/elements/1.1/' xmlns:ns1='http://schemas.openxmlformats.org/package/2006/metadata/core-properties' " w:xpath="/ns1:coreProperties[1]/ns1:contentStatus[1]" w:storeItemID="{6C3C8BC8-F283-45AE-878A-BAB7291924A1}"/>
              <w:text/>
            </w:sdtPr>
            <w:sdtContent>
              <w:p w14:paraId="28A10240" w14:textId="4C1561EF" w:rsidR="004D7E5B" w:rsidRPr="00F31DBD" w:rsidRDefault="00B26A25" w:rsidP="00C37A48">
                <w:pPr>
                  <w:rPr>
                    <w:rFonts w:ascii="Calibri Light" w:hAnsi="Calibri Light" w:cs="Calibri Light"/>
                    <w:szCs w:val="18"/>
                    <w:lang w:val="en-AU"/>
                  </w:rPr>
                </w:pPr>
                <w:r>
                  <w:rPr>
                    <w:rFonts w:ascii="Calibri Light" w:hAnsi="Calibri Light" w:cs="Calibri Light"/>
                    <w:szCs w:val="18"/>
                    <w:lang w:val="en-AU"/>
                  </w:rPr>
                  <w:t>Rev 0</w:t>
                </w:r>
              </w:p>
            </w:sdtContent>
          </w:sdt>
        </w:tc>
      </w:tr>
      <w:tr w:rsidR="004D7E5B" w:rsidRPr="008D514E" w14:paraId="26E568EA" w14:textId="77777777" w:rsidTr="009C4A5C">
        <w:tc>
          <w:tcPr>
            <w:tcW w:w="1620" w:type="dxa"/>
            <w:gridSpan w:val="3"/>
            <w:tcBorders>
              <w:top w:val="single" w:sz="8" w:space="0" w:color="FFFFFF"/>
              <w:left w:val="single" w:sz="8" w:space="0" w:color="FFFFFF"/>
              <w:bottom w:val="single" w:sz="8" w:space="0" w:color="FFFFFF"/>
              <w:right w:val="single" w:sz="8" w:space="0" w:color="FFFFFF"/>
            </w:tcBorders>
            <w:shd w:val="clear" w:color="auto" w:fill="E6E6E6"/>
          </w:tcPr>
          <w:p w14:paraId="0472A1A0"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Author</w:t>
            </w:r>
          </w:p>
        </w:tc>
        <w:tc>
          <w:tcPr>
            <w:tcW w:w="7135" w:type="dxa"/>
            <w:gridSpan w:val="12"/>
            <w:tcBorders>
              <w:top w:val="single" w:sz="8" w:space="0" w:color="FFFFFF"/>
              <w:left w:val="single" w:sz="8" w:space="0" w:color="FFFFFF"/>
              <w:bottom w:val="single" w:sz="8" w:space="0" w:color="FFFFFF"/>
              <w:right w:val="single" w:sz="8" w:space="0" w:color="FFFFFF"/>
            </w:tcBorders>
            <w:shd w:val="clear" w:color="auto" w:fill="E6E6E6"/>
          </w:tcPr>
          <w:sdt>
            <w:sdtPr>
              <w:rPr>
                <w:rFonts w:ascii="Calibri Light" w:hAnsi="Calibri Light" w:cs="Calibri Light"/>
                <w:szCs w:val="18"/>
                <w:lang w:val="en-AU"/>
              </w:rPr>
              <w:alias w:val="Author"/>
              <w:tag w:val=""/>
              <w:id w:val="-1637879316"/>
              <w:placeholder>
                <w:docPart w:val="B743D1F5D4CB41FF8CDEE44C9FBA5767"/>
              </w:placeholder>
              <w:dataBinding w:prefixMappings="xmlns:ns0='http://purl.org/dc/elements/1.1/' xmlns:ns1='http://schemas.openxmlformats.org/package/2006/metadata/core-properties' " w:xpath="/ns1:coreProperties[1]/ns0:creator[1]" w:storeItemID="{6C3C8BC8-F283-45AE-878A-BAB7291924A1}"/>
              <w:text/>
            </w:sdtPr>
            <w:sdtContent>
              <w:p w14:paraId="3CAF29DA" w14:textId="6EDF4671" w:rsidR="004D7E5B" w:rsidRPr="00F31DBD" w:rsidRDefault="00C62B64" w:rsidP="00C37A48">
                <w:pPr>
                  <w:rPr>
                    <w:rFonts w:ascii="Calibri Light" w:hAnsi="Calibri Light" w:cs="Calibri Light"/>
                    <w:szCs w:val="18"/>
                    <w:lang w:val="en-AU"/>
                  </w:rPr>
                </w:pPr>
                <w:r>
                  <w:rPr>
                    <w:rFonts w:ascii="Calibri Light" w:hAnsi="Calibri Light" w:cs="Calibri Light"/>
                    <w:szCs w:val="18"/>
                    <w:lang w:val="en-AU"/>
                  </w:rPr>
                  <w:t>Carel de Jager / Jai Porter-Scott</w:t>
                </w:r>
              </w:p>
            </w:sdtContent>
          </w:sdt>
        </w:tc>
      </w:tr>
      <w:tr w:rsidR="004D7E5B" w:rsidRPr="008D514E" w14:paraId="7371A2BB" w14:textId="77777777" w:rsidTr="009C4A5C">
        <w:tc>
          <w:tcPr>
            <w:tcW w:w="1620" w:type="dxa"/>
            <w:gridSpan w:val="3"/>
            <w:tcBorders>
              <w:top w:val="single" w:sz="8" w:space="0" w:color="FFFFFF"/>
              <w:left w:val="single" w:sz="8" w:space="0" w:color="FFFFFF"/>
              <w:bottom w:val="single" w:sz="8" w:space="0" w:color="FFFFFF"/>
              <w:right w:val="single" w:sz="8" w:space="0" w:color="FFFFFF"/>
            </w:tcBorders>
            <w:shd w:val="clear" w:color="auto" w:fill="E6E6E6"/>
          </w:tcPr>
          <w:p w14:paraId="49F68EE2"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Reviewed By</w:t>
            </w:r>
          </w:p>
        </w:tc>
        <w:tc>
          <w:tcPr>
            <w:tcW w:w="7135" w:type="dxa"/>
            <w:gridSpan w:val="12"/>
            <w:tcBorders>
              <w:top w:val="single" w:sz="8" w:space="0" w:color="FFFFFF"/>
              <w:left w:val="single" w:sz="8" w:space="0" w:color="FFFFFF"/>
              <w:bottom w:val="single" w:sz="8" w:space="0" w:color="FFFFFF"/>
              <w:right w:val="single" w:sz="8" w:space="0" w:color="FFFFFF"/>
            </w:tcBorders>
            <w:shd w:val="clear" w:color="auto" w:fill="E6E6E6"/>
          </w:tcPr>
          <w:p w14:paraId="12D43E95" w14:textId="77777777" w:rsidR="004D7E5B" w:rsidRPr="00F31DBD" w:rsidRDefault="004D7E5B" w:rsidP="00C37A48">
            <w:pPr>
              <w:rPr>
                <w:rFonts w:ascii="Calibri Light" w:hAnsi="Calibri Light" w:cs="Calibri Light"/>
                <w:szCs w:val="18"/>
                <w:lang w:val="en-AU"/>
              </w:rPr>
            </w:pPr>
          </w:p>
        </w:tc>
      </w:tr>
      <w:tr w:rsidR="004D7E5B" w:rsidRPr="008D514E" w14:paraId="6AD770CE" w14:textId="77777777" w:rsidTr="009C4A5C">
        <w:tc>
          <w:tcPr>
            <w:tcW w:w="1620" w:type="dxa"/>
            <w:gridSpan w:val="3"/>
            <w:tcBorders>
              <w:top w:val="single" w:sz="8" w:space="0" w:color="FFFFFF"/>
              <w:left w:val="single" w:sz="8" w:space="0" w:color="FFFFFF"/>
              <w:bottom w:val="single" w:sz="8" w:space="0" w:color="FFFFFF"/>
              <w:right w:val="single" w:sz="8" w:space="0" w:color="FFFFFF"/>
            </w:tcBorders>
            <w:shd w:val="clear" w:color="auto" w:fill="E6E6E6"/>
          </w:tcPr>
          <w:p w14:paraId="697CE082"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Approved By</w:t>
            </w:r>
          </w:p>
        </w:tc>
        <w:tc>
          <w:tcPr>
            <w:tcW w:w="7135" w:type="dxa"/>
            <w:gridSpan w:val="12"/>
            <w:tcBorders>
              <w:top w:val="single" w:sz="8" w:space="0" w:color="FFFFFF"/>
              <w:left w:val="single" w:sz="8" w:space="0" w:color="FFFFFF"/>
              <w:bottom w:val="single" w:sz="8" w:space="0" w:color="FFFFFF"/>
              <w:right w:val="single" w:sz="8" w:space="0" w:color="FFFFFF"/>
            </w:tcBorders>
            <w:shd w:val="clear" w:color="auto" w:fill="E6E6E6"/>
          </w:tcPr>
          <w:p w14:paraId="76BDCFBD" w14:textId="77777777" w:rsidR="004D7E5B" w:rsidRPr="00F31DBD" w:rsidRDefault="004D7E5B" w:rsidP="00C37A48">
            <w:pPr>
              <w:rPr>
                <w:rFonts w:ascii="Calibri Light" w:hAnsi="Calibri Light" w:cs="Calibri Light"/>
                <w:szCs w:val="18"/>
                <w:lang w:val="en-AU"/>
              </w:rPr>
            </w:pPr>
          </w:p>
        </w:tc>
      </w:tr>
      <w:tr w:rsidR="004D7E5B" w:rsidRPr="008D514E" w14:paraId="3BEA2B97" w14:textId="77777777" w:rsidTr="009C4A5C">
        <w:tc>
          <w:tcPr>
            <w:tcW w:w="1620" w:type="dxa"/>
            <w:gridSpan w:val="3"/>
            <w:tcBorders>
              <w:top w:val="single" w:sz="8" w:space="0" w:color="FFFFFF"/>
              <w:left w:val="single" w:sz="8" w:space="0" w:color="FFFFFF"/>
              <w:bottom w:val="single" w:sz="8" w:space="0" w:color="FFFFFF"/>
              <w:right w:val="single" w:sz="8" w:space="0" w:color="FFFFFF"/>
            </w:tcBorders>
            <w:shd w:val="clear" w:color="auto" w:fill="E6E6E6"/>
          </w:tcPr>
          <w:p w14:paraId="660F8572"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Total Pages</w:t>
            </w:r>
          </w:p>
        </w:tc>
        <w:tc>
          <w:tcPr>
            <w:tcW w:w="7135" w:type="dxa"/>
            <w:gridSpan w:val="12"/>
            <w:tcBorders>
              <w:top w:val="single" w:sz="8" w:space="0" w:color="FFFFFF"/>
              <w:left w:val="single" w:sz="8" w:space="0" w:color="FFFFFF"/>
              <w:bottom w:val="single" w:sz="8" w:space="0" w:color="FFFFFF"/>
              <w:right w:val="single" w:sz="8" w:space="0" w:color="FFFFFF"/>
            </w:tcBorders>
            <w:shd w:val="clear" w:color="auto" w:fill="E6E6E6"/>
          </w:tcPr>
          <w:p w14:paraId="7C7F54EE" w14:textId="76F5661C" w:rsidR="004D7E5B" w:rsidRPr="00F31DBD" w:rsidRDefault="004D7E5B" w:rsidP="00C37A48">
            <w:pPr>
              <w:rPr>
                <w:rFonts w:ascii="Calibri Light" w:hAnsi="Calibri Light" w:cs="Calibri Light"/>
                <w:szCs w:val="18"/>
                <w:lang w:val="en-AU"/>
              </w:rPr>
            </w:pPr>
          </w:p>
        </w:tc>
      </w:tr>
      <w:tr w:rsidR="004D7E5B" w:rsidRPr="008D514E" w14:paraId="083345D1" w14:textId="77777777" w:rsidTr="00691663">
        <w:trPr>
          <w:gridAfter w:val="1"/>
          <w:wAfter w:w="7" w:type="dxa"/>
        </w:trPr>
        <w:tc>
          <w:tcPr>
            <w:tcW w:w="1010" w:type="dxa"/>
            <w:gridSpan w:val="2"/>
            <w:shd w:val="clear" w:color="auto" w:fill="auto"/>
          </w:tcPr>
          <w:p w14:paraId="219726E2" w14:textId="77777777" w:rsidR="004D7E5B" w:rsidRPr="008D514E" w:rsidRDefault="004D7E5B" w:rsidP="00C37A48"/>
        </w:tc>
        <w:tc>
          <w:tcPr>
            <w:tcW w:w="1790" w:type="dxa"/>
            <w:gridSpan w:val="3"/>
            <w:shd w:val="clear" w:color="auto" w:fill="auto"/>
          </w:tcPr>
          <w:p w14:paraId="3EBB7C93" w14:textId="77777777" w:rsidR="004D7E5B" w:rsidRPr="008D514E" w:rsidRDefault="004D7E5B" w:rsidP="00C37A48"/>
        </w:tc>
        <w:tc>
          <w:tcPr>
            <w:tcW w:w="2152" w:type="dxa"/>
            <w:gridSpan w:val="3"/>
            <w:shd w:val="clear" w:color="auto" w:fill="auto"/>
          </w:tcPr>
          <w:p w14:paraId="39A6F064" w14:textId="77777777" w:rsidR="004D7E5B" w:rsidRPr="008D514E" w:rsidRDefault="004D7E5B" w:rsidP="00C37A48"/>
        </w:tc>
        <w:tc>
          <w:tcPr>
            <w:tcW w:w="1602" w:type="dxa"/>
            <w:gridSpan w:val="2"/>
            <w:shd w:val="clear" w:color="auto" w:fill="auto"/>
          </w:tcPr>
          <w:p w14:paraId="5460EFC3" w14:textId="77777777" w:rsidR="004D7E5B" w:rsidRPr="008D514E" w:rsidRDefault="004D7E5B" w:rsidP="00C37A48"/>
        </w:tc>
        <w:tc>
          <w:tcPr>
            <w:tcW w:w="1247" w:type="dxa"/>
            <w:gridSpan w:val="3"/>
            <w:shd w:val="clear" w:color="auto" w:fill="auto"/>
          </w:tcPr>
          <w:p w14:paraId="25DAF7F7" w14:textId="77777777" w:rsidR="004D7E5B" w:rsidRPr="008D514E" w:rsidRDefault="004D7E5B" w:rsidP="00C37A48"/>
        </w:tc>
        <w:tc>
          <w:tcPr>
            <w:tcW w:w="947" w:type="dxa"/>
            <w:shd w:val="clear" w:color="auto" w:fill="auto"/>
          </w:tcPr>
          <w:p w14:paraId="5C677653" w14:textId="77777777" w:rsidR="004D7E5B" w:rsidRPr="008D514E" w:rsidRDefault="004D7E5B" w:rsidP="00C37A48"/>
        </w:tc>
      </w:tr>
      <w:tr w:rsidR="004D7E5B" w:rsidRPr="008D514E" w14:paraId="488019CA" w14:textId="77777777" w:rsidTr="009C4A5C">
        <w:trPr>
          <w:gridAfter w:val="1"/>
          <w:wAfter w:w="7" w:type="dxa"/>
        </w:trPr>
        <w:tc>
          <w:tcPr>
            <w:tcW w:w="8748" w:type="dxa"/>
            <w:gridSpan w:val="14"/>
            <w:shd w:val="clear" w:color="auto" w:fill="CCCCCC"/>
          </w:tcPr>
          <w:p w14:paraId="320A197A"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History</w:t>
            </w:r>
          </w:p>
        </w:tc>
      </w:tr>
      <w:tr w:rsidR="004D7E5B" w:rsidRPr="008D514E" w14:paraId="199A6849"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CCCCCC"/>
          </w:tcPr>
          <w:p w14:paraId="756A2442"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Rev</w:t>
            </w:r>
          </w:p>
        </w:tc>
        <w:tc>
          <w:tcPr>
            <w:tcW w:w="3195" w:type="dxa"/>
            <w:gridSpan w:val="5"/>
            <w:tcBorders>
              <w:top w:val="single" w:sz="8" w:space="0" w:color="FFFFFF"/>
              <w:left w:val="single" w:sz="8" w:space="0" w:color="FFFFFF"/>
              <w:bottom w:val="single" w:sz="8" w:space="0" w:color="FFFFFF"/>
              <w:right w:val="single" w:sz="8" w:space="0" w:color="FFFFFF"/>
            </w:tcBorders>
            <w:shd w:val="clear" w:color="auto" w:fill="CCCCCC"/>
          </w:tcPr>
          <w:p w14:paraId="03FDFBEE"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Comments</w:t>
            </w: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CCCCCC"/>
          </w:tcPr>
          <w:p w14:paraId="41B687FE"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Author</w:t>
            </w:r>
          </w:p>
        </w:tc>
        <w:tc>
          <w:tcPr>
            <w:tcW w:w="1275" w:type="dxa"/>
            <w:tcBorders>
              <w:top w:val="single" w:sz="8" w:space="0" w:color="FFFFFF"/>
              <w:left w:val="single" w:sz="8" w:space="0" w:color="FFFFFF"/>
              <w:bottom w:val="single" w:sz="8" w:space="0" w:color="FFFFFF"/>
              <w:right w:val="single" w:sz="8" w:space="0" w:color="FFFFFF"/>
            </w:tcBorders>
            <w:shd w:val="clear" w:color="auto" w:fill="CCCCCC"/>
          </w:tcPr>
          <w:p w14:paraId="128BED66"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Reviewed</w:t>
            </w: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CCCCCC"/>
          </w:tcPr>
          <w:p w14:paraId="1D1F1888"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Approved</w:t>
            </w:r>
          </w:p>
        </w:tc>
        <w:tc>
          <w:tcPr>
            <w:tcW w:w="1387" w:type="dxa"/>
            <w:gridSpan w:val="3"/>
            <w:tcBorders>
              <w:top w:val="single" w:sz="8" w:space="0" w:color="FFFFFF"/>
              <w:left w:val="single" w:sz="8" w:space="0" w:color="FFFFFF"/>
              <w:bottom w:val="single" w:sz="8" w:space="0" w:color="FFFFFF"/>
              <w:right w:val="single" w:sz="8" w:space="0" w:color="FFFFFF"/>
            </w:tcBorders>
            <w:shd w:val="clear" w:color="auto" w:fill="CCCCCC"/>
          </w:tcPr>
          <w:p w14:paraId="4CFCCEE8"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Date</w:t>
            </w:r>
          </w:p>
        </w:tc>
      </w:tr>
      <w:tr w:rsidR="004D7E5B" w:rsidRPr="00B27956" w14:paraId="50448B19"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539F6F5E" w14:textId="77777777" w:rsidR="004D7E5B" w:rsidRPr="00F31DBD" w:rsidRDefault="00935BB0" w:rsidP="00C37A48">
            <w:pPr>
              <w:rPr>
                <w:rFonts w:ascii="Calibri Light" w:hAnsi="Calibri Light" w:cs="Calibri Light"/>
                <w:szCs w:val="18"/>
                <w:lang w:val="en-AU"/>
              </w:rPr>
            </w:pPr>
            <w:r w:rsidRPr="00F31DBD">
              <w:rPr>
                <w:rFonts w:ascii="Calibri Light" w:hAnsi="Calibri Light" w:cs="Calibri Light"/>
                <w:szCs w:val="18"/>
                <w:lang w:val="en-AU"/>
              </w:rPr>
              <w:t>0</w:t>
            </w:r>
          </w:p>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2680417E" w14:textId="77777777" w:rsidR="004D7E5B" w:rsidRPr="00F31DBD" w:rsidRDefault="00CF49D0" w:rsidP="00C37A48">
            <w:pPr>
              <w:rPr>
                <w:rFonts w:ascii="Calibri Light" w:hAnsi="Calibri Light" w:cs="Calibri Light"/>
                <w:szCs w:val="18"/>
                <w:lang w:val="en-AU"/>
              </w:rPr>
            </w:pPr>
            <w:r w:rsidRPr="00F31DBD">
              <w:rPr>
                <w:rFonts w:ascii="Calibri Light" w:hAnsi="Calibri Light" w:cs="Calibri Light"/>
                <w:szCs w:val="18"/>
                <w:lang w:val="en-AU"/>
              </w:rPr>
              <w:t>Initial Release</w:t>
            </w: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215D382C" w14:textId="5CC328AD" w:rsidR="004D7E5B" w:rsidRPr="00F31DBD" w:rsidRDefault="00691663" w:rsidP="00C37A48">
            <w:pPr>
              <w:rPr>
                <w:rFonts w:ascii="Calibri Light" w:hAnsi="Calibri Light" w:cs="Calibri Light"/>
                <w:szCs w:val="18"/>
                <w:lang w:val="en-AU"/>
              </w:rPr>
            </w:pPr>
            <w:r w:rsidRPr="00F31DBD">
              <w:rPr>
                <w:rFonts w:ascii="Calibri Light" w:hAnsi="Calibri Light" w:cs="Calibri Light"/>
                <w:szCs w:val="18"/>
                <w:lang w:val="en-AU"/>
              </w:rPr>
              <w:t>RA</w:t>
            </w:r>
          </w:p>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1040A8B5" w14:textId="7A1F4C6E" w:rsidR="004D7E5B" w:rsidRPr="00F31DBD" w:rsidRDefault="00691663" w:rsidP="00C37A48">
            <w:pPr>
              <w:rPr>
                <w:rFonts w:ascii="Calibri Light" w:hAnsi="Calibri Light" w:cs="Calibri Light"/>
                <w:szCs w:val="18"/>
                <w:lang w:val="en-AU"/>
              </w:rPr>
            </w:pPr>
            <w:r w:rsidRPr="00F31DBD">
              <w:rPr>
                <w:rFonts w:ascii="Calibri Light" w:hAnsi="Calibri Light" w:cs="Calibri Light"/>
                <w:szCs w:val="18"/>
                <w:lang w:val="en-AU"/>
              </w:rPr>
              <w:t>CDJ</w:t>
            </w: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1B94EE7D" w14:textId="2F0ABE04" w:rsidR="004D7E5B" w:rsidRPr="00F31DBD" w:rsidRDefault="004D7E5B" w:rsidP="00C37A48">
            <w:pPr>
              <w:rPr>
                <w:rFonts w:ascii="Calibri Light" w:hAnsi="Calibri Light" w:cs="Calibri Light"/>
                <w:szCs w:val="18"/>
                <w:lang w:val="en-AU"/>
              </w:rPr>
            </w:pPr>
          </w:p>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3B8DF6DF" w14:textId="3118D6AB" w:rsidR="003A4FCF" w:rsidRPr="00F31DBD" w:rsidRDefault="003A4FCF" w:rsidP="00C37A48">
            <w:pPr>
              <w:rPr>
                <w:rFonts w:ascii="Calibri Light" w:hAnsi="Calibri Light" w:cs="Calibri Light"/>
                <w:szCs w:val="18"/>
                <w:lang w:val="en-AU"/>
              </w:rPr>
            </w:pPr>
          </w:p>
        </w:tc>
      </w:tr>
      <w:tr w:rsidR="004D7E5B" w:rsidRPr="008D514E" w14:paraId="0269AEAB"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70991FDC" w14:textId="05FA92D8" w:rsidR="004D7E5B" w:rsidRPr="00F31DBD" w:rsidRDefault="004D7E5B" w:rsidP="00C37A48">
            <w:pPr>
              <w:rPr>
                <w:rFonts w:ascii="Calibri Light" w:hAnsi="Calibri Light" w:cs="Calibri Light"/>
                <w:szCs w:val="18"/>
                <w:lang w:val="en-AU"/>
              </w:rPr>
            </w:pPr>
          </w:p>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3D683CB3" w14:textId="24810DC9"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62ED6994" w14:textId="15C793E2" w:rsidR="004D7E5B" w:rsidRPr="00F31DBD" w:rsidRDefault="004D7E5B" w:rsidP="00C37A48">
            <w:pPr>
              <w:rPr>
                <w:rFonts w:ascii="Calibri Light" w:hAnsi="Calibri Light" w:cs="Calibri Light"/>
                <w:szCs w:val="18"/>
                <w:lang w:val="en-AU"/>
              </w:rPr>
            </w:pPr>
          </w:p>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48F848B4" w14:textId="40519B82"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7809F77B" w14:textId="7BC143C3" w:rsidR="004D7E5B" w:rsidRPr="00F31DBD" w:rsidRDefault="004D7E5B" w:rsidP="00C37A48">
            <w:pPr>
              <w:rPr>
                <w:rFonts w:ascii="Calibri Light" w:hAnsi="Calibri Light" w:cs="Calibri Light"/>
                <w:szCs w:val="18"/>
                <w:lang w:val="en-AU"/>
              </w:rPr>
            </w:pPr>
          </w:p>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31681E93" w14:textId="39548D66" w:rsidR="004D7E5B" w:rsidRPr="00F31DBD" w:rsidRDefault="004D7E5B" w:rsidP="00C37A48">
            <w:pPr>
              <w:rPr>
                <w:rFonts w:ascii="Calibri Light" w:hAnsi="Calibri Light" w:cs="Calibri Light"/>
                <w:szCs w:val="18"/>
                <w:lang w:val="en-AU"/>
              </w:rPr>
            </w:pPr>
          </w:p>
        </w:tc>
      </w:tr>
      <w:tr w:rsidR="004D7E5B" w:rsidRPr="008D514E" w14:paraId="617332ED"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2B5E919E" w14:textId="77777777" w:rsidR="004D7E5B" w:rsidRPr="00F31DBD" w:rsidRDefault="004D7E5B" w:rsidP="00C37A48">
            <w:pPr>
              <w:rPr>
                <w:rFonts w:ascii="Calibri Light" w:hAnsi="Calibri Light" w:cs="Calibri Light"/>
                <w:szCs w:val="18"/>
                <w:lang w:val="en-AU"/>
              </w:rPr>
            </w:pPr>
          </w:p>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6605166B" w14:textId="77777777"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6C39E44E" w14:textId="77777777" w:rsidR="004D7E5B" w:rsidRPr="00F31DBD" w:rsidRDefault="004D7E5B" w:rsidP="00C37A48">
            <w:pPr>
              <w:rPr>
                <w:rFonts w:ascii="Calibri Light" w:hAnsi="Calibri Light" w:cs="Calibri Light"/>
                <w:szCs w:val="18"/>
                <w:lang w:val="en-AU"/>
              </w:rPr>
            </w:pPr>
          </w:p>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03F87196" w14:textId="77777777"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6D2A34AC" w14:textId="77777777" w:rsidR="004D7E5B" w:rsidRPr="00F31DBD" w:rsidRDefault="004D7E5B" w:rsidP="00C37A48">
            <w:pPr>
              <w:rPr>
                <w:rFonts w:ascii="Calibri Light" w:hAnsi="Calibri Light" w:cs="Calibri Light"/>
                <w:szCs w:val="18"/>
                <w:lang w:val="en-AU"/>
              </w:rPr>
            </w:pPr>
          </w:p>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073398A2" w14:textId="77777777" w:rsidR="004D7E5B" w:rsidRPr="00F31DBD" w:rsidRDefault="004D7E5B" w:rsidP="00C37A48">
            <w:pPr>
              <w:rPr>
                <w:rFonts w:ascii="Calibri Light" w:hAnsi="Calibri Light" w:cs="Calibri Light"/>
                <w:szCs w:val="18"/>
                <w:lang w:val="en-AU"/>
              </w:rPr>
            </w:pPr>
          </w:p>
        </w:tc>
      </w:tr>
      <w:tr w:rsidR="004D7E5B" w:rsidRPr="00691663" w14:paraId="5B68A1C1"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1B759128" w14:textId="77777777" w:rsidR="004D7E5B" w:rsidRPr="00F31DBD" w:rsidRDefault="004D7E5B" w:rsidP="00C37A48">
            <w:pPr>
              <w:rPr>
                <w:rFonts w:ascii="Calibri Light" w:hAnsi="Calibri Light" w:cs="Calibri Light"/>
                <w:szCs w:val="18"/>
                <w:lang w:val="en-AU"/>
              </w:rPr>
            </w:pPr>
          </w:p>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084E63F5" w14:textId="77777777"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425D58DD" w14:textId="77777777" w:rsidR="004D7E5B" w:rsidRPr="00F31DBD" w:rsidRDefault="004D7E5B" w:rsidP="00C37A48">
            <w:pPr>
              <w:rPr>
                <w:rFonts w:ascii="Calibri Light" w:hAnsi="Calibri Light" w:cs="Calibri Light"/>
                <w:szCs w:val="18"/>
                <w:lang w:val="en-AU"/>
              </w:rPr>
            </w:pPr>
          </w:p>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1226EC3B" w14:textId="77777777"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7A415405" w14:textId="77777777" w:rsidR="004D7E5B" w:rsidRPr="00F31DBD" w:rsidRDefault="004D7E5B" w:rsidP="00C37A48">
            <w:pPr>
              <w:rPr>
                <w:rFonts w:ascii="Calibri Light" w:hAnsi="Calibri Light" w:cs="Calibri Light"/>
                <w:szCs w:val="18"/>
                <w:lang w:val="en-AU"/>
              </w:rPr>
            </w:pPr>
          </w:p>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374133AF" w14:textId="77777777" w:rsidR="004D7E5B" w:rsidRPr="00F31DBD" w:rsidRDefault="004D7E5B" w:rsidP="00C37A48">
            <w:pPr>
              <w:rPr>
                <w:rFonts w:ascii="Calibri Light" w:hAnsi="Calibri Light" w:cs="Calibri Light"/>
                <w:szCs w:val="18"/>
                <w:lang w:val="en-AU"/>
              </w:rPr>
            </w:pPr>
          </w:p>
        </w:tc>
      </w:tr>
      <w:tr w:rsidR="004D7E5B" w:rsidRPr="00691663" w14:paraId="0C2BC092"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58125981" w14:textId="77777777" w:rsidR="004D7E5B" w:rsidRPr="00691663" w:rsidRDefault="004D7E5B" w:rsidP="00C37A48"/>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53009562"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586FC38A" w14:textId="77777777" w:rsidR="004D7E5B" w:rsidRPr="00691663" w:rsidRDefault="004D7E5B" w:rsidP="00C37A48"/>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52AD7766"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63CA5DF7" w14:textId="77777777" w:rsidR="004D7E5B" w:rsidRPr="00691663" w:rsidRDefault="004D7E5B" w:rsidP="00C37A48"/>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6583CBBB" w14:textId="77777777" w:rsidR="004D7E5B" w:rsidRPr="00691663" w:rsidRDefault="004D7E5B" w:rsidP="00C37A48"/>
        </w:tc>
      </w:tr>
      <w:tr w:rsidR="004D7E5B" w:rsidRPr="00691663" w14:paraId="2520F1F8"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05874948" w14:textId="77777777" w:rsidR="004D7E5B" w:rsidRPr="00691663" w:rsidRDefault="004D7E5B" w:rsidP="00C37A48"/>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3212F106"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1BB550EB" w14:textId="77777777" w:rsidR="004D7E5B" w:rsidRPr="00691663" w:rsidRDefault="004D7E5B" w:rsidP="00C37A48"/>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15EE03C4"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6713391D" w14:textId="77777777" w:rsidR="004D7E5B" w:rsidRPr="00691663" w:rsidRDefault="004D7E5B" w:rsidP="00C37A48"/>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6782EF3D" w14:textId="77777777" w:rsidR="004D7E5B" w:rsidRPr="00691663" w:rsidRDefault="004D7E5B" w:rsidP="00C37A48"/>
        </w:tc>
      </w:tr>
      <w:tr w:rsidR="004D7E5B" w:rsidRPr="00691663" w14:paraId="0FB25FF2"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7BEF85C4" w14:textId="77777777" w:rsidR="004D7E5B" w:rsidRPr="00691663" w:rsidRDefault="004D7E5B" w:rsidP="00C37A48"/>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2EEBA5C4"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214329E5" w14:textId="77777777" w:rsidR="004D7E5B" w:rsidRPr="00691663" w:rsidRDefault="004D7E5B" w:rsidP="00C37A48"/>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28AAF9EE"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4242DABB" w14:textId="77777777" w:rsidR="004D7E5B" w:rsidRPr="00691663" w:rsidRDefault="004D7E5B" w:rsidP="00C37A48"/>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19CE0569" w14:textId="77777777" w:rsidR="004D7E5B" w:rsidRPr="00691663" w:rsidRDefault="004D7E5B" w:rsidP="00C37A48"/>
        </w:tc>
      </w:tr>
      <w:tr w:rsidR="004D7E5B" w:rsidRPr="00691663" w14:paraId="7D50B184" w14:textId="77777777" w:rsidTr="00691663">
        <w:trPr>
          <w:gridAfter w:val="1"/>
          <w:wAfter w:w="7" w:type="dxa"/>
        </w:trPr>
        <w:tc>
          <w:tcPr>
            <w:tcW w:w="1010" w:type="dxa"/>
            <w:gridSpan w:val="2"/>
            <w:shd w:val="clear" w:color="auto" w:fill="auto"/>
          </w:tcPr>
          <w:p w14:paraId="49176F60" w14:textId="77777777" w:rsidR="004D7E5B" w:rsidRPr="00691663" w:rsidRDefault="004D7E5B" w:rsidP="00C37A48"/>
        </w:tc>
        <w:tc>
          <w:tcPr>
            <w:tcW w:w="1790" w:type="dxa"/>
            <w:gridSpan w:val="3"/>
            <w:shd w:val="clear" w:color="auto" w:fill="auto"/>
          </w:tcPr>
          <w:p w14:paraId="23189303" w14:textId="77777777" w:rsidR="004D7E5B" w:rsidRPr="00691663" w:rsidRDefault="004D7E5B" w:rsidP="00C37A48"/>
        </w:tc>
        <w:tc>
          <w:tcPr>
            <w:tcW w:w="2152" w:type="dxa"/>
            <w:gridSpan w:val="3"/>
            <w:shd w:val="clear" w:color="auto" w:fill="auto"/>
          </w:tcPr>
          <w:p w14:paraId="00CCAB77" w14:textId="77777777" w:rsidR="004D7E5B" w:rsidRPr="00691663" w:rsidRDefault="004D7E5B" w:rsidP="00C37A48"/>
        </w:tc>
        <w:tc>
          <w:tcPr>
            <w:tcW w:w="1602" w:type="dxa"/>
            <w:gridSpan w:val="2"/>
            <w:shd w:val="clear" w:color="auto" w:fill="auto"/>
          </w:tcPr>
          <w:p w14:paraId="46DAB1BF" w14:textId="77777777" w:rsidR="004D7E5B" w:rsidRPr="00691663" w:rsidRDefault="004D7E5B" w:rsidP="00C37A48"/>
        </w:tc>
        <w:tc>
          <w:tcPr>
            <w:tcW w:w="1247" w:type="dxa"/>
            <w:gridSpan w:val="3"/>
            <w:shd w:val="clear" w:color="auto" w:fill="auto"/>
          </w:tcPr>
          <w:p w14:paraId="4EE1CB19" w14:textId="77777777" w:rsidR="004D7E5B" w:rsidRPr="00691663" w:rsidRDefault="004D7E5B" w:rsidP="00C37A48"/>
        </w:tc>
        <w:tc>
          <w:tcPr>
            <w:tcW w:w="947" w:type="dxa"/>
            <w:shd w:val="clear" w:color="auto" w:fill="auto"/>
          </w:tcPr>
          <w:p w14:paraId="473953CD" w14:textId="77777777" w:rsidR="004D7E5B" w:rsidRPr="00691663" w:rsidRDefault="004D7E5B" w:rsidP="00C37A48"/>
        </w:tc>
      </w:tr>
      <w:tr w:rsidR="004D7E5B" w:rsidRPr="00F31DBD" w14:paraId="591B1835" w14:textId="77777777" w:rsidTr="009C4A5C">
        <w:trPr>
          <w:gridAfter w:val="1"/>
          <w:wAfter w:w="7" w:type="dxa"/>
        </w:trPr>
        <w:tc>
          <w:tcPr>
            <w:tcW w:w="8748" w:type="dxa"/>
            <w:gridSpan w:val="14"/>
            <w:shd w:val="clear" w:color="auto" w:fill="CCCCCC"/>
          </w:tcPr>
          <w:p w14:paraId="1BB71130"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Client Approval</w:t>
            </w:r>
          </w:p>
        </w:tc>
      </w:tr>
      <w:tr w:rsidR="004D7E5B" w:rsidRPr="00F31DBD" w14:paraId="0373C0AC" w14:textId="77777777" w:rsidTr="009C4A5C">
        <w:tc>
          <w:tcPr>
            <w:tcW w:w="2160" w:type="dxa"/>
            <w:gridSpan w:val="4"/>
            <w:tcBorders>
              <w:top w:val="single" w:sz="8" w:space="0" w:color="FFFFFF"/>
              <w:left w:val="single" w:sz="8" w:space="0" w:color="FFFFFF"/>
              <w:bottom w:val="single" w:sz="8" w:space="0" w:color="FFFFFF"/>
              <w:right w:val="single" w:sz="8" w:space="0" w:color="FFFFFF"/>
            </w:tcBorders>
            <w:shd w:val="clear" w:color="auto" w:fill="CCCCCC"/>
          </w:tcPr>
          <w:p w14:paraId="7F7C84D0"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Name</w:t>
            </w:r>
          </w:p>
        </w:tc>
        <w:tc>
          <w:tcPr>
            <w:tcW w:w="2700" w:type="dxa"/>
            <w:gridSpan w:val="3"/>
            <w:tcBorders>
              <w:top w:val="single" w:sz="8" w:space="0" w:color="FFFFFF"/>
              <w:left w:val="single" w:sz="8" w:space="0" w:color="FFFFFF"/>
              <w:bottom w:val="single" w:sz="8" w:space="0" w:color="FFFFFF"/>
              <w:right w:val="single" w:sz="8" w:space="0" w:color="FFFFFF"/>
            </w:tcBorders>
            <w:shd w:val="clear" w:color="auto" w:fill="CCCCCC"/>
          </w:tcPr>
          <w:p w14:paraId="67001E6A"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Project Responsibility</w:t>
            </w:r>
          </w:p>
        </w:tc>
        <w:tc>
          <w:tcPr>
            <w:tcW w:w="2700" w:type="dxa"/>
            <w:gridSpan w:val="5"/>
            <w:tcBorders>
              <w:top w:val="single" w:sz="8" w:space="0" w:color="FFFFFF"/>
              <w:left w:val="single" w:sz="8" w:space="0" w:color="FFFFFF"/>
              <w:bottom w:val="single" w:sz="8" w:space="0" w:color="FFFFFF"/>
              <w:right w:val="single" w:sz="8" w:space="0" w:color="FFFFFF"/>
            </w:tcBorders>
            <w:shd w:val="clear" w:color="auto" w:fill="CCCCCC"/>
          </w:tcPr>
          <w:p w14:paraId="0A9BB648"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Signature</w:t>
            </w:r>
          </w:p>
        </w:tc>
        <w:tc>
          <w:tcPr>
            <w:tcW w:w="1195" w:type="dxa"/>
            <w:gridSpan w:val="3"/>
            <w:tcBorders>
              <w:top w:val="single" w:sz="8" w:space="0" w:color="FFFFFF"/>
              <w:left w:val="single" w:sz="8" w:space="0" w:color="FFFFFF"/>
              <w:bottom w:val="single" w:sz="8" w:space="0" w:color="FFFFFF"/>
              <w:right w:val="single" w:sz="8" w:space="0" w:color="FFFFFF"/>
            </w:tcBorders>
            <w:shd w:val="clear" w:color="auto" w:fill="CCCCCC"/>
          </w:tcPr>
          <w:p w14:paraId="12AC9F9B"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Date</w:t>
            </w:r>
          </w:p>
        </w:tc>
      </w:tr>
      <w:tr w:rsidR="004D7E5B" w:rsidRPr="00F31DBD" w14:paraId="2B97A341" w14:textId="77777777" w:rsidTr="009C4A5C">
        <w:tc>
          <w:tcPr>
            <w:tcW w:w="2160" w:type="dxa"/>
            <w:gridSpan w:val="4"/>
            <w:tcBorders>
              <w:top w:val="single" w:sz="8" w:space="0" w:color="FFFFFF"/>
              <w:left w:val="single" w:sz="8" w:space="0" w:color="FFFFFF"/>
              <w:bottom w:val="single" w:sz="8" w:space="0" w:color="FFFFFF"/>
              <w:right w:val="single" w:sz="8" w:space="0" w:color="FFFFFF"/>
            </w:tcBorders>
            <w:shd w:val="clear" w:color="auto" w:fill="E6E6E6"/>
          </w:tcPr>
          <w:p w14:paraId="0AB34547" w14:textId="77777777" w:rsidR="004D7E5B" w:rsidRPr="00F31DBD" w:rsidRDefault="004D7E5B" w:rsidP="00C37A48">
            <w:pPr>
              <w:rPr>
                <w:rFonts w:ascii="Calibri Light" w:hAnsi="Calibri Light" w:cs="Calibri Light"/>
                <w:szCs w:val="18"/>
                <w:lang w:val="en-AU"/>
              </w:rPr>
            </w:pPr>
          </w:p>
        </w:tc>
        <w:tc>
          <w:tcPr>
            <w:tcW w:w="2700" w:type="dxa"/>
            <w:gridSpan w:val="3"/>
            <w:tcBorders>
              <w:top w:val="single" w:sz="8" w:space="0" w:color="FFFFFF"/>
              <w:left w:val="single" w:sz="8" w:space="0" w:color="FFFFFF"/>
              <w:bottom w:val="single" w:sz="8" w:space="0" w:color="FFFFFF"/>
              <w:right w:val="single" w:sz="8" w:space="0" w:color="FFFFFF"/>
            </w:tcBorders>
            <w:shd w:val="clear" w:color="auto" w:fill="E6E6E6"/>
          </w:tcPr>
          <w:p w14:paraId="1A757083" w14:textId="77777777" w:rsidR="004D7E5B" w:rsidRPr="00F31DBD" w:rsidRDefault="004D7E5B" w:rsidP="00C37A48">
            <w:pPr>
              <w:rPr>
                <w:rFonts w:ascii="Calibri Light" w:hAnsi="Calibri Light" w:cs="Calibri Light"/>
                <w:szCs w:val="18"/>
                <w:lang w:val="en-AU"/>
              </w:rPr>
            </w:pPr>
          </w:p>
        </w:tc>
        <w:tc>
          <w:tcPr>
            <w:tcW w:w="2700" w:type="dxa"/>
            <w:gridSpan w:val="5"/>
            <w:tcBorders>
              <w:top w:val="single" w:sz="8" w:space="0" w:color="FFFFFF"/>
              <w:left w:val="single" w:sz="8" w:space="0" w:color="FFFFFF"/>
              <w:bottom w:val="single" w:sz="8" w:space="0" w:color="FFFFFF"/>
              <w:right w:val="single" w:sz="8" w:space="0" w:color="FFFFFF"/>
            </w:tcBorders>
            <w:shd w:val="clear" w:color="auto" w:fill="E6E6E6"/>
          </w:tcPr>
          <w:p w14:paraId="266A2284" w14:textId="77777777" w:rsidR="004D7E5B" w:rsidRPr="00F31DBD" w:rsidRDefault="004D7E5B" w:rsidP="00C37A48">
            <w:pPr>
              <w:rPr>
                <w:rFonts w:ascii="Calibri Light" w:hAnsi="Calibri Light" w:cs="Calibri Light"/>
                <w:szCs w:val="18"/>
                <w:lang w:val="en-AU"/>
              </w:rPr>
            </w:pPr>
          </w:p>
        </w:tc>
        <w:tc>
          <w:tcPr>
            <w:tcW w:w="1195" w:type="dxa"/>
            <w:gridSpan w:val="3"/>
            <w:tcBorders>
              <w:top w:val="single" w:sz="8" w:space="0" w:color="FFFFFF"/>
              <w:left w:val="single" w:sz="8" w:space="0" w:color="FFFFFF"/>
              <w:bottom w:val="single" w:sz="8" w:space="0" w:color="FFFFFF"/>
              <w:right w:val="single" w:sz="8" w:space="0" w:color="FFFFFF"/>
            </w:tcBorders>
            <w:shd w:val="clear" w:color="auto" w:fill="E6E6E6"/>
          </w:tcPr>
          <w:p w14:paraId="50BADC06" w14:textId="77777777" w:rsidR="004D7E5B" w:rsidRPr="00F31DBD" w:rsidRDefault="004D7E5B" w:rsidP="00C37A48">
            <w:pPr>
              <w:rPr>
                <w:rFonts w:ascii="Calibri Light" w:hAnsi="Calibri Light" w:cs="Calibri Light"/>
                <w:szCs w:val="18"/>
                <w:lang w:val="en-AU"/>
              </w:rPr>
            </w:pPr>
          </w:p>
        </w:tc>
      </w:tr>
      <w:tr w:rsidR="004D7E5B" w:rsidRPr="00F31DBD" w14:paraId="3CCCCCD0" w14:textId="77777777" w:rsidTr="00691663">
        <w:tc>
          <w:tcPr>
            <w:tcW w:w="1010" w:type="dxa"/>
            <w:gridSpan w:val="2"/>
            <w:shd w:val="clear" w:color="auto" w:fill="auto"/>
          </w:tcPr>
          <w:p w14:paraId="735EBC9E" w14:textId="77777777" w:rsidR="004D7E5B" w:rsidRPr="00F31DBD" w:rsidRDefault="004D7E5B" w:rsidP="00C37A48">
            <w:pPr>
              <w:rPr>
                <w:rFonts w:ascii="Calibri Light" w:hAnsi="Calibri Light" w:cs="Calibri Light"/>
                <w:szCs w:val="18"/>
                <w:lang w:val="en-AU"/>
              </w:rPr>
            </w:pPr>
          </w:p>
        </w:tc>
        <w:tc>
          <w:tcPr>
            <w:tcW w:w="1790" w:type="dxa"/>
            <w:gridSpan w:val="3"/>
            <w:shd w:val="clear" w:color="auto" w:fill="auto"/>
          </w:tcPr>
          <w:p w14:paraId="1476E898" w14:textId="77777777" w:rsidR="004D7E5B" w:rsidRPr="00F31DBD" w:rsidRDefault="004D7E5B" w:rsidP="00C37A48">
            <w:pPr>
              <w:rPr>
                <w:rFonts w:ascii="Calibri Light" w:hAnsi="Calibri Light" w:cs="Calibri Light"/>
                <w:szCs w:val="18"/>
                <w:lang w:val="en-AU"/>
              </w:rPr>
            </w:pPr>
          </w:p>
        </w:tc>
        <w:tc>
          <w:tcPr>
            <w:tcW w:w="2152" w:type="dxa"/>
            <w:gridSpan w:val="3"/>
            <w:shd w:val="clear" w:color="auto" w:fill="auto"/>
          </w:tcPr>
          <w:p w14:paraId="30C5D7FA" w14:textId="77777777" w:rsidR="004D7E5B" w:rsidRPr="00F31DBD" w:rsidRDefault="004D7E5B" w:rsidP="00C37A48">
            <w:pPr>
              <w:rPr>
                <w:rFonts w:ascii="Calibri Light" w:hAnsi="Calibri Light" w:cs="Calibri Light"/>
                <w:szCs w:val="18"/>
                <w:lang w:val="en-AU"/>
              </w:rPr>
            </w:pPr>
          </w:p>
        </w:tc>
        <w:tc>
          <w:tcPr>
            <w:tcW w:w="1602" w:type="dxa"/>
            <w:gridSpan w:val="2"/>
            <w:shd w:val="clear" w:color="auto" w:fill="auto"/>
          </w:tcPr>
          <w:p w14:paraId="30FB539C" w14:textId="77777777" w:rsidR="004D7E5B" w:rsidRPr="00F31DBD" w:rsidRDefault="004D7E5B" w:rsidP="00C37A48">
            <w:pPr>
              <w:rPr>
                <w:rFonts w:ascii="Calibri Light" w:hAnsi="Calibri Light" w:cs="Calibri Light"/>
                <w:szCs w:val="18"/>
                <w:lang w:val="en-AU"/>
              </w:rPr>
            </w:pPr>
          </w:p>
        </w:tc>
        <w:tc>
          <w:tcPr>
            <w:tcW w:w="1247" w:type="dxa"/>
            <w:gridSpan w:val="3"/>
            <w:shd w:val="clear" w:color="auto" w:fill="auto"/>
          </w:tcPr>
          <w:p w14:paraId="34C34D95" w14:textId="77777777" w:rsidR="004D7E5B" w:rsidRPr="00F31DBD" w:rsidRDefault="004D7E5B" w:rsidP="00C37A48">
            <w:pPr>
              <w:rPr>
                <w:rFonts w:ascii="Calibri Light" w:hAnsi="Calibri Light" w:cs="Calibri Light"/>
                <w:szCs w:val="18"/>
                <w:lang w:val="en-AU"/>
              </w:rPr>
            </w:pPr>
          </w:p>
        </w:tc>
        <w:tc>
          <w:tcPr>
            <w:tcW w:w="954" w:type="dxa"/>
            <w:gridSpan w:val="2"/>
            <w:shd w:val="clear" w:color="auto" w:fill="auto"/>
          </w:tcPr>
          <w:p w14:paraId="438412AA" w14:textId="77777777" w:rsidR="004D7E5B" w:rsidRPr="00F31DBD" w:rsidRDefault="004D7E5B" w:rsidP="00C37A48">
            <w:pPr>
              <w:rPr>
                <w:rFonts w:ascii="Calibri Light" w:hAnsi="Calibri Light" w:cs="Calibri Light"/>
                <w:szCs w:val="18"/>
                <w:lang w:val="en-AU"/>
              </w:rPr>
            </w:pPr>
          </w:p>
        </w:tc>
      </w:tr>
    </w:tbl>
    <w:p w14:paraId="17DA253A" w14:textId="77777777" w:rsidR="00961833" w:rsidRPr="00F31DBD" w:rsidRDefault="00961833" w:rsidP="00C37A48">
      <w:pPr>
        <w:rPr>
          <w:rFonts w:ascii="Calibri Light" w:hAnsi="Calibri Light" w:cs="Calibri Light"/>
          <w:szCs w:val="18"/>
          <w:lang w:val="en-AU"/>
        </w:rPr>
      </w:pPr>
    </w:p>
    <w:p w14:paraId="26D2D77F" w14:textId="49B3108D" w:rsidR="0085269B" w:rsidRPr="00F31DBD" w:rsidRDefault="00961833" w:rsidP="00C37A48">
      <w:pPr>
        <w:rPr>
          <w:rFonts w:ascii="Calibri Light" w:hAnsi="Calibri Light" w:cs="Calibri Light"/>
          <w:szCs w:val="18"/>
          <w:lang w:val="en-AU"/>
        </w:rPr>
      </w:pPr>
      <w:r w:rsidRPr="00F31DBD">
        <w:rPr>
          <w:rFonts w:ascii="Calibri Light" w:hAnsi="Calibri Light" w:cs="Calibri Light"/>
          <w:szCs w:val="18"/>
          <w:lang w:val="en-AU"/>
        </w:rPr>
        <w:t>Note</w:t>
      </w:r>
      <w:r w:rsidR="00C2791A" w:rsidRPr="00F31DBD">
        <w:rPr>
          <w:rFonts w:ascii="Calibri Light" w:hAnsi="Calibri Light" w:cs="Calibri Light"/>
          <w:szCs w:val="18"/>
          <w:lang w:val="en-AU"/>
        </w:rPr>
        <w:t xml:space="preserve">s </w:t>
      </w:r>
      <w:r w:rsidR="00681074" w:rsidRPr="00F31DBD">
        <w:rPr>
          <w:rFonts w:ascii="Calibri Light" w:hAnsi="Calibri Light" w:cs="Calibri Light"/>
          <w:szCs w:val="18"/>
          <w:lang w:val="en-AU"/>
        </w:rPr>
        <w:t xml:space="preserve">for </w:t>
      </w:r>
      <w:sdt>
        <w:sdtPr>
          <w:rPr>
            <w:rFonts w:ascii="Calibri Light" w:hAnsi="Calibri Light" w:cs="Calibri Light"/>
            <w:szCs w:val="18"/>
            <w:lang w:val="en-AU"/>
          </w:rPr>
          <w:alias w:val="Status"/>
          <w:tag w:val=""/>
          <w:id w:val="438490191"/>
          <w:placeholder>
            <w:docPart w:val="DFDBCD067A9C4B95A720018F6673E81B"/>
          </w:placeholder>
          <w:dataBinding w:prefixMappings="xmlns:ns0='http://purl.org/dc/elements/1.1/' xmlns:ns1='http://schemas.openxmlformats.org/package/2006/metadata/core-properties' " w:xpath="/ns1:coreProperties[1]/ns1:contentStatus[1]" w:storeItemID="{6C3C8BC8-F283-45AE-878A-BAB7291924A1}"/>
          <w:text/>
        </w:sdtPr>
        <w:sdtContent>
          <w:r w:rsidR="00B26A25">
            <w:rPr>
              <w:rFonts w:ascii="Calibri Light" w:hAnsi="Calibri Light" w:cs="Calibri Light"/>
              <w:szCs w:val="18"/>
              <w:lang w:val="en-AU"/>
            </w:rPr>
            <w:t>Rev 0</w:t>
          </w:r>
        </w:sdtContent>
      </w:sdt>
      <w:r w:rsidR="00743997" w:rsidRPr="00F31DBD">
        <w:rPr>
          <w:rFonts w:ascii="Calibri Light" w:hAnsi="Calibri Light" w:cs="Calibri Light"/>
          <w:szCs w:val="18"/>
          <w:lang w:val="en-AU"/>
        </w:rPr>
        <w:t xml:space="preserve"> </w:t>
      </w:r>
      <w:r w:rsidR="0007731B" w:rsidRPr="00F31DBD">
        <w:rPr>
          <w:rFonts w:ascii="Calibri Light" w:hAnsi="Calibri Light" w:cs="Calibri Light"/>
          <w:szCs w:val="18"/>
          <w:lang w:val="en-AU"/>
        </w:rPr>
        <w:t>:</w:t>
      </w:r>
      <w:r w:rsidR="0085269B" w:rsidRPr="00F31DBD">
        <w:rPr>
          <w:rFonts w:ascii="Calibri Light" w:hAnsi="Calibri Light" w:cs="Calibri Light"/>
          <w:szCs w:val="18"/>
          <w:lang w:val="en-AU"/>
        </w:rPr>
        <w:t xml:space="preserve"> </w:t>
      </w:r>
    </w:p>
    <w:p w14:paraId="6A35E50D" w14:textId="77777777" w:rsidR="009A6FD3" w:rsidRPr="00F31DBD" w:rsidRDefault="001A69AA" w:rsidP="00C37A48">
      <w:pPr>
        <w:rPr>
          <w:rFonts w:ascii="Calibri Light" w:hAnsi="Calibri Light" w:cs="Calibri Light"/>
          <w:szCs w:val="18"/>
          <w:lang w:val="en-AU"/>
        </w:rPr>
      </w:pPr>
      <w:r w:rsidRPr="00F31DBD">
        <w:rPr>
          <w:rFonts w:ascii="Calibri Light" w:hAnsi="Calibri Light" w:cs="Calibri Light"/>
          <w:noProof/>
          <w:szCs w:val="18"/>
          <w:lang w:val="en-AU"/>
        </w:rPr>
        <mc:AlternateContent>
          <mc:Choice Requires="wps">
            <w:drawing>
              <wp:anchor distT="0" distB="0" distL="114300" distR="114300" simplePos="0" relativeHeight="251658243" behindDoc="0" locked="0" layoutInCell="1" allowOverlap="1" wp14:anchorId="401B9A86" wp14:editId="7E03DFD7">
                <wp:simplePos x="0" y="0"/>
                <wp:positionH relativeFrom="column">
                  <wp:posOffset>1123950</wp:posOffset>
                </wp:positionH>
                <wp:positionV relativeFrom="paragraph">
                  <wp:posOffset>6154420</wp:posOffset>
                </wp:positionV>
                <wp:extent cx="5579110" cy="762000"/>
                <wp:effectExtent l="9525" t="12065" r="12065" b="698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762000"/>
                        </a:xfrm>
                        <a:prstGeom prst="rect">
                          <a:avLst/>
                        </a:prstGeom>
                        <a:solidFill>
                          <a:srgbClr val="C0C0C0"/>
                        </a:solidFill>
                        <a:ln w="9525">
                          <a:solidFill>
                            <a:srgbClr val="000000"/>
                          </a:solidFill>
                          <a:miter lim="800000"/>
                          <a:headEnd/>
                          <a:tailEnd/>
                        </a:ln>
                      </wps:spPr>
                      <wps:txbx>
                        <w:txbxContent>
                          <w:p w14:paraId="22621689"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1B9A86" id="_x0000_t202" coordsize="21600,21600" o:spt="202" path="m,l,21600r21600,l21600,xe">
                <v:stroke joinstyle="miter"/>
                <v:path gradientshapeok="t" o:connecttype="rect"/>
              </v:shapetype>
              <v:shape id="Text Box 8" o:spid="_x0000_s1026" type="#_x0000_t202" style="position:absolute;margin-left:88.5pt;margin-top:484.6pt;width:439.3pt;height:6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" fillcolor="silver">
                <v:textbox>
                  <w:txbxContent>
                    <w:p w14:paraId="22621689"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v:textbox>
              </v:shape>
            </w:pict>
          </mc:Fallback>
        </mc:AlternateContent>
      </w:r>
      <w:r w:rsidR="00622170" w:rsidRPr="00F31DBD">
        <w:rPr>
          <w:rFonts w:ascii="Calibri Light" w:hAnsi="Calibri Light" w:cs="Calibri Light"/>
          <w:szCs w:val="18"/>
          <w:lang w:val="en-AU"/>
        </w:rPr>
        <w:tab/>
      </w:r>
    </w:p>
    <w:p w14:paraId="30A10F65" w14:textId="77777777" w:rsidR="001A69AA" w:rsidRPr="00691663" w:rsidRDefault="001A69AA" w:rsidP="00C37A48">
      <w:r w:rsidRPr="00691663">
        <w:rPr>
          <w:noProof/>
        </w:rPr>
        <mc:AlternateContent>
          <mc:Choice Requires="wps">
            <w:drawing>
              <wp:anchor distT="0" distB="0" distL="114300" distR="114300" simplePos="0" relativeHeight="251658244" behindDoc="0" locked="0" layoutInCell="1" allowOverlap="1" wp14:anchorId="75AF4126" wp14:editId="5F634D5B">
                <wp:simplePos x="0" y="0"/>
                <wp:positionH relativeFrom="column">
                  <wp:posOffset>759460</wp:posOffset>
                </wp:positionH>
                <wp:positionV relativeFrom="paragraph">
                  <wp:posOffset>5420995</wp:posOffset>
                </wp:positionV>
                <wp:extent cx="5579110" cy="762000"/>
                <wp:effectExtent l="6985" t="10795" r="5080" b="825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762000"/>
                        </a:xfrm>
                        <a:prstGeom prst="rect">
                          <a:avLst/>
                        </a:prstGeom>
                        <a:solidFill>
                          <a:srgbClr val="C0C0C0"/>
                        </a:solidFill>
                        <a:ln w="9525">
                          <a:solidFill>
                            <a:srgbClr val="000000"/>
                          </a:solidFill>
                          <a:miter lim="800000"/>
                          <a:headEnd/>
                          <a:tailEnd/>
                        </a:ln>
                      </wps:spPr>
                      <wps:txbx>
                        <w:txbxContent>
                          <w:p w14:paraId="3C6A86AD"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F4126" id="Text Box 10" o:spid="_x0000_s1027" type="#_x0000_t202" style="position:absolute;margin-left:59.8pt;margin-top:426.85pt;width:439.3pt;height:60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" fillcolor="silver">
                <v:textbox>
                  <w:txbxContent>
                    <w:p w14:paraId="3C6A86AD"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v:textbox>
              </v:shape>
            </w:pict>
          </mc:Fallback>
        </mc:AlternateContent>
      </w:r>
      <w:r w:rsidRPr="00691663">
        <w:rPr>
          <w:noProof/>
        </w:rPr>
        <mc:AlternateContent>
          <mc:Choice Requires="wps">
            <w:drawing>
              <wp:anchor distT="0" distB="0" distL="114300" distR="114300" simplePos="0" relativeHeight="251658242" behindDoc="0" locked="0" layoutInCell="1" allowOverlap="1" wp14:anchorId="7F9B9451" wp14:editId="0E95D5B9">
                <wp:simplePos x="0" y="0"/>
                <wp:positionH relativeFrom="column">
                  <wp:posOffset>1123950</wp:posOffset>
                </wp:positionH>
                <wp:positionV relativeFrom="paragraph">
                  <wp:posOffset>6154420</wp:posOffset>
                </wp:positionV>
                <wp:extent cx="5579110" cy="762000"/>
                <wp:effectExtent l="9525" t="12065" r="12065" b="698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762000"/>
                        </a:xfrm>
                        <a:prstGeom prst="rect">
                          <a:avLst/>
                        </a:prstGeom>
                        <a:solidFill>
                          <a:srgbClr val="C0C0C0"/>
                        </a:solidFill>
                        <a:ln w="9525">
                          <a:solidFill>
                            <a:srgbClr val="000000"/>
                          </a:solidFill>
                          <a:miter lim="800000"/>
                          <a:headEnd/>
                          <a:tailEnd/>
                        </a:ln>
                      </wps:spPr>
                      <wps:txbx>
                        <w:txbxContent>
                          <w:p w14:paraId="44A5FE7A"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B9451" id="Text Box 5" o:spid="_x0000_s1028" type="#_x0000_t202" style="position:absolute;margin-left:88.5pt;margin-top:484.6pt;width:439.3pt;height:60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" fillcolor="silver">
                <v:textbox>
                  <w:txbxContent>
                    <w:p w14:paraId="44A5FE7A"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v:textbox>
              </v:shape>
            </w:pict>
          </mc:Fallback>
        </mc:AlternateContent>
      </w:r>
    </w:p>
    <w:p w14:paraId="2DD87035" w14:textId="77777777" w:rsidR="001A69AA" w:rsidRPr="00691663" w:rsidRDefault="001A69AA" w:rsidP="00C37A48"/>
    <w:p w14:paraId="635564EA" w14:textId="77777777" w:rsidR="001A69AA" w:rsidRPr="00691663" w:rsidRDefault="001A69AA" w:rsidP="00C37A48"/>
    <w:p w14:paraId="5E0D3FAB" w14:textId="77777777" w:rsidR="001A69AA" w:rsidRPr="00691663" w:rsidRDefault="001A69AA" w:rsidP="00C37A48"/>
    <w:p w14:paraId="3D507B15" w14:textId="77777777" w:rsidR="001A69AA" w:rsidRPr="00691663" w:rsidRDefault="001A69AA" w:rsidP="00C37A48"/>
    <w:p w14:paraId="538EA70D" w14:textId="77777777" w:rsidR="001A69AA" w:rsidRPr="00691663" w:rsidRDefault="001A69AA" w:rsidP="00C37A48"/>
    <w:p w14:paraId="22AB7012" w14:textId="77777777" w:rsidR="001A69AA" w:rsidRPr="00691663" w:rsidRDefault="001A69AA" w:rsidP="00C37A48"/>
    <w:p w14:paraId="25F72DEB" w14:textId="77777777" w:rsidR="001A69AA" w:rsidRPr="00691663" w:rsidRDefault="001A69AA" w:rsidP="00C37A48"/>
    <w:p w14:paraId="16A95FDF" w14:textId="77777777" w:rsidR="001A69AA" w:rsidRPr="00691663" w:rsidRDefault="001A69AA" w:rsidP="00C37A48"/>
    <w:p w14:paraId="7ACFBD22" w14:textId="77777777" w:rsidR="003D4690" w:rsidRPr="00691663" w:rsidRDefault="003D4690" w:rsidP="00C37A48"/>
    <w:p w14:paraId="0E97BA5D" w14:textId="77777777" w:rsidR="001C7AD0" w:rsidRPr="00691663" w:rsidRDefault="0047092B" w:rsidP="00C37A48">
      <w:r w:rsidRPr="00691663">
        <w:rPr>
          <w:noProof/>
        </w:rPr>
        <mc:AlternateContent>
          <mc:Choice Requires="wps">
            <w:drawing>
              <wp:anchor distT="0" distB="0" distL="114300" distR="114300" simplePos="0" relativeHeight="251658245" behindDoc="0" locked="0" layoutInCell="1" allowOverlap="1" wp14:anchorId="2534DC12" wp14:editId="27C2824B">
                <wp:simplePos x="0" y="0"/>
                <wp:positionH relativeFrom="margin">
                  <wp:posOffset>-251460</wp:posOffset>
                </wp:positionH>
                <wp:positionV relativeFrom="paragraph">
                  <wp:posOffset>77470</wp:posOffset>
                </wp:positionV>
                <wp:extent cx="6162040" cy="685800"/>
                <wp:effectExtent l="0" t="0" r="0" b="0"/>
                <wp:wrapNone/>
                <wp:docPr id="18" name="Rectangle: Rounded Corners 18"/>
                <wp:cNvGraphicFramePr/>
                <a:graphic xmlns:a="http://schemas.openxmlformats.org/drawingml/2006/main">
                  <a:graphicData uri="http://schemas.microsoft.com/office/word/2010/wordprocessingShape">
                    <wps:wsp>
                      <wps:cNvSpPr/>
                      <wps:spPr>
                        <a:xfrm>
                          <a:off x="0" y="0"/>
                          <a:ext cx="6162040" cy="685800"/>
                        </a:xfrm>
                        <a:prstGeom prst="round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E702F8" w14:textId="4D5AC7E3" w:rsidR="0047092B" w:rsidRPr="0061203A" w:rsidRDefault="0047092B" w:rsidP="0061203A">
                            <w:pPr>
                              <w:jc w:val="center"/>
                              <w:rPr>
                                <w:rFonts w:ascii="Calibri Light" w:hAnsi="Calibri Light" w:cs="Calibri Light"/>
                                <w:color w:val="FF0000"/>
                                <w:sz w:val="24"/>
                                <w:szCs w:val="22"/>
                                <w:lang w:val="en-AU"/>
                              </w:rPr>
                            </w:pPr>
                            <w:r w:rsidRPr="0061203A">
                              <w:rPr>
                                <w:rFonts w:ascii="Calibri Light" w:hAnsi="Calibri Light" w:cs="Calibri Light"/>
                                <w:color w:val="FF0000"/>
                                <w:sz w:val="24"/>
                                <w:szCs w:val="22"/>
                                <w:lang w:val="en-AU"/>
                              </w:rPr>
                              <w:t xml:space="preserve">This document is for the use of </w:t>
                            </w:r>
                            <w:sdt>
                              <w:sdtPr>
                                <w:rPr>
                                  <w:rFonts w:ascii="Calibri Light" w:hAnsi="Calibri Light" w:cs="Calibri Light"/>
                                  <w:color w:val="FF0000"/>
                                  <w:sz w:val="24"/>
                                  <w:szCs w:val="22"/>
                                  <w:lang w:val="en-AU"/>
                                </w:rPr>
                                <w:alias w:val="Company"/>
                                <w:tag w:val=""/>
                                <w:id w:val="2081014569"/>
                                <w:placeholder>
                                  <w:docPart w:val="3326ADF27CB248D38CCE50DC9BEE7A77"/>
                                </w:placeholder>
                                <w:dataBinding w:prefixMappings="xmlns:ns0='http://schemas.openxmlformats.org/officeDocument/2006/extended-properties' " w:xpath="/ns0:Properties[1]/ns0:Company[1]" w:storeItemID="{6668398D-A668-4E3E-A5EB-62B293D839F1}"/>
                                <w:text/>
                              </w:sdtPr>
                              <w:sdtContent>
                                <w:r w:rsidR="000266ED">
                                  <w:rPr>
                                    <w:rFonts w:ascii="Calibri Light" w:hAnsi="Calibri Light" w:cs="Calibri Light"/>
                                    <w:color w:val="FF0000"/>
                                    <w:sz w:val="24"/>
                                    <w:szCs w:val="22"/>
                                    <w:lang w:val="en-AU"/>
                                  </w:rPr>
                                  <w:t>EfficientIA Solutions</w:t>
                                </w:r>
                              </w:sdtContent>
                            </w:sdt>
                            <w:r w:rsidRPr="0061203A">
                              <w:rPr>
                                <w:rFonts w:ascii="Calibri Light" w:hAnsi="Calibri Light" w:cs="Calibri Light"/>
                                <w:color w:val="FF0000"/>
                                <w:sz w:val="24"/>
                                <w:szCs w:val="22"/>
                                <w:lang w:val="en-AU"/>
                              </w:rPr>
                              <w:t xml:space="preserve"> and is not to be distributed to any </w:t>
                            </w:r>
                            <w:r w:rsidR="00F90222">
                              <w:rPr>
                                <w:rFonts w:ascii="Calibri Light" w:hAnsi="Calibri Light" w:cs="Calibri Light"/>
                                <w:color w:val="FF0000"/>
                                <w:sz w:val="24"/>
                                <w:szCs w:val="22"/>
                                <w:lang w:val="en-AU"/>
                              </w:rPr>
                              <w:t>3</w:t>
                            </w:r>
                            <w:r w:rsidR="001A64A7" w:rsidRPr="00F90222">
                              <w:rPr>
                                <w:rFonts w:ascii="Calibri Light" w:hAnsi="Calibri Light" w:cs="Calibri Light"/>
                                <w:color w:val="FF0000"/>
                                <w:sz w:val="24"/>
                                <w:szCs w:val="22"/>
                                <w:vertAlign w:val="superscript"/>
                                <w:lang w:val="en-AU"/>
                              </w:rPr>
                              <w:t>rd</w:t>
                            </w:r>
                            <w:r w:rsidR="001A64A7">
                              <w:rPr>
                                <w:rFonts w:ascii="Calibri Light" w:hAnsi="Calibri Light" w:cs="Calibri Light"/>
                                <w:color w:val="FF0000"/>
                                <w:sz w:val="24"/>
                                <w:szCs w:val="22"/>
                                <w:lang w:val="en-AU"/>
                              </w:rPr>
                              <w:t xml:space="preserve"> </w:t>
                            </w:r>
                            <w:r w:rsidR="001A64A7" w:rsidRPr="0061203A">
                              <w:rPr>
                                <w:rFonts w:ascii="Calibri Light" w:hAnsi="Calibri Light" w:cs="Calibri Light"/>
                                <w:color w:val="FF0000"/>
                                <w:sz w:val="24"/>
                                <w:szCs w:val="22"/>
                                <w:lang w:val="en-AU"/>
                              </w:rPr>
                              <w:t>parties</w:t>
                            </w:r>
                            <w:r w:rsidRPr="0061203A">
                              <w:rPr>
                                <w:rFonts w:ascii="Calibri Light" w:hAnsi="Calibri Light" w:cs="Calibri Light"/>
                                <w:color w:val="FF0000"/>
                                <w:sz w:val="24"/>
                                <w:szCs w:val="22"/>
                                <w:lang w:val="en-AU"/>
                              </w:rPr>
                              <w:t xml:space="preserve"> without written consent from Efficient</w:t>
                            </w:r>
                            <w:r w:rsidR="007E2E07">
                              <w:rPr>
                                <w:rFonts w:ascii="Calibri Light" w:hAnsi="Calibri Light" w:cs="Calibri Light"/>
                                <w:color w:val="FF0000"/>
                                <w:sz w:val="24"/>
                                <w:szCs w:val="22"/>
                                <w:lang w:val="en-AU"/>
                              </w:rPr>
                              <w:t>IA</w:t>
                            </w:r>
                            <w:r w:rsidRPr="0061203A">
                              <w:rPr>
                                <w:rFonts w:ascii="Calibri Light" w:hAnsi="Calibri Light" w:cs="Calibri Light"/>
                                <w:color w:val="FF0000"/>
                                <w:sz w:val="24"/>
                                <w:szCs w:val="22"/>
                                <w:lang w:val="en-AU"/>
                              </w:rPr>
                              <w:t xml:space="preserve"> Solutions.</w:t>
                            </w:r>
                          </w:p>
                          <w:p w14:paraId="216989C9" w14:textId="77777777" w:rsidR="0047092B" w:rsidRDefault="0047092B" w:rsidP="00C37A4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34DC12" id="Rectangle: Rounded Corners 18" o:spid="_x0000_s1029" style="position:absolute;margin-left:-19.8pt;margin-top:6.1pt;width:485.2pt;height:54pt;z-index:25165824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" fillcolor="#bfbfbf [2412]" stroked="f" strokeweight="2pt">
                <v:textbox>
                  <w:txbxContent>
                    <w:p w14:paraId="08E702F8" w14:textId="4D5AC7E3" w:rsidR="0047092B" w:rsidRPr="0061203A" w:rsidRDefault="0047092B" w:rsidP="0061203A">
                      <w:pPr>
                        <w:jc w:val="center"/>
                        <w:rPr>
                          <w:rFonts w:ascii="Calibri Light" w:hAnsi="Calibri Light" w:cs="Calibri Light"/>
                          <w:color w:val="FF0000"/>
                          <w:sz w:val="24"/>
                          <w:szCs w:val="22"/>
                          <w:lang w:val="en-AU"/>
                        </w:rPr>
                      </w:pPr>
                      <w:r w:rsidRPr="0061203A">
                        <w:rPr>
                          <w:rFonts w:ascii="Calibri Light" w:hAnsi="Calibri Light" w:cs="Calibri Light"/>
                          <w:color w:val="FF0000"/>
                          <w:sz w:val="24"/>
                          <w:szCs w:val="22"/>
                          <w:lang w:val="en-AU"/>
                        </w:rPr>
                        <w:t xml:space="preserve">This document is for the use of </w:t>
                      </w:r>
                      <w:sdt>
                        <w:sdtPr>
                          <w:rPr>
                            <w:rFonts w:ascii="Calibri Light" w:hAnsi="Calibri Light" w:cs="Calibri Light"/>
                            <w:color w:val="FF0000"/>
                            <w:sz w:val="24"/>
                            <w:szCs w:val="22"/>
                            <w:lang w:val="en-AU"/>
                          </w:rPr>
                          <w:alias w:val="Company"/>
                          <w:tag w:val=""/>
                          <w:id w:val="2081014569"/>
                          <w:placeholder>
                            <w:docPart w:val="3326ADF27CB248D38CCE50DC9BEE7A77"/>
                          </w:placeholder>
                          <w:dataBinding w:prefixMappings="xmlns:ns0='http://schemas.openxmlformats.org/officeDocument/2006/extended-properties' " w:xpath="/ns0:Properties[1]/ns0:Company[1]" w:storeItemID="{6668398D-A668-4E3E-A5EB-62B293D839F1}"/>
                          <w:text/>
                        </w:sdtPr>
                        <w:sdtContent>
                          <w:r w:rsidR="000266ED">
                            <w:rPr>
                              <w:rFonts w:ascii="Calibri Light" w:hAnsi="Calibri Light" w:cs="Calibri Light"/>
                              <w:color w:val="FF0000"/>
                              <w:sz w:val="24"/>
                              <w:szCs w:val="22"/>
                              <w:lang w:val="en-AU"/>
                            </w:rPr>
                            <w:t>EfficientIA Solutions</w:t>
                          </w:r>
                        </w:sdtContent>
                      </w:sdt>
                      <w:r w:rsidRPr="0061203A">
                        <w:rPr>
                          <w:rFonts w:ascii="Calibri Light" w:hAnsi="Calibri Light" w:cs="Calibri Light"/>
                          <w:color w:val="FF0000"/>
                          <w:sz w:val="24"/>
                          <w:szCs w:val="22"/>
                          <w:lang w:val="en-AU"/>
                        </w:rPr>
                        <w:t xml:space="preserve"> and is not to be distributed to any </w:t>
                      </w:r>
                      <w:r w:rsidR="00F90222">
                        <w:rPr>
                          <w:rFonts w:ascii="Calibri Light" w:hAnsi="Calibri Light" w:cs="Calibri Light"/>
                          <w:color w:val="FF0000"/>
                          <w:sz w:val="24"/>
                          <w:szCs w:val="22"/>
                          <w:lang w:val="en-AU"/>
                        </w:rPr>
                        <w:t>3</w:t>
                      </w:r>
                      <w:r w:rsidR="001A64A7" w:rsidRPr="00F90222">
                        <w:rPr>
                          <w:rFonts w:ascii="Calibri Light" w:hAnsi="Calibri Light" w:cs="Calibri Light"/>
                          <w:color w:val="FF0000"/>
                          <w:sz w:val="24"/>
                          <w:szCs w:val="22"/>
                          <w:vertAlign w:val="superscript"/>
                          <w:lang w:val="en-AU"/>
                        </w:rPr>
                        <w:t>rd</w:t>
                      </w:r>
                      <w:r w:rsidR="001A64A7">
                        <w:rPr>
                          <w:rFonts w:ascii="Calibri Light" w:hAnsi="Calibri Light" w:cs="Calibri Light"/>
                          <w:color w:val="FF0000"/>
                          <w:sz w:val="24"/>
                          <w:szCs w:val="22"/>
                          <w:lang w:val="en-AU"/>
                        </w:rPr>
                        <w:t xml:space="preserve"> </w:t>
                      </w:r>
                      <w:r w:rsidR="001A64A7" w:rsidRPr="0061203A">
                        <w:rPr>
                          <w:rFonts w:ascii="Calibri Light" w:hAnsi="Calibri Light" w:cs="Calibri Light"/>
                          <w:color w:val="FF0000"/>
                          <w:sz w:val="24"/>
                          <w:szCs w:val="22"/>
                          <w:lang w:val="en-AU"/>
                        </w:rPr>
                        <w:t>parties</w:t>
                      </w:r>
                      <w:r w:rsidRPr="0061203A">
                        <w:rPr>
                          <w:rFonts w:ascii="Calibri Light" w:hAnsi="Calibri Light" w:cs="Calibri Light"/>
                          <w:color w:val="FF0000"/>
                          <w:sz w:val="24"/>
                          <w:szCs w:val="22"/>
                          <w:lang w:val="en-AU"/>
                        </w:rPr>
                        <w:t xml:space="preserve"> without written consent from Efficient</w:t>
                      </w:r>
                      <w:r w:rsidR="007E2E07">
                        <w:rPr>
                          <w:rFonts w:ascii="Calibri Light" w:hAnsi="Calibri Light" w:cs="Calibri Light"/>
                          <w:color w:val="FF0000"/>
                          <w:sz w:val="24"/>
                          <w:szCs w:val="22"/>
                          <w:lang w:val="en-AU"/>
                        </w:rPr>
                        <w:t>IA</w:t>
                      </w:r>
                      <w:r w:rsidRPr="0061203A">
                        <w:rPr>
                          <w:rFonts w:ascii="Calibri Light" w:hAnsi="Calibri Light" w:cs="Calibri Light"/>
                          <w:color w:val="FF0000"/>
                          <w:sz w:val="24"/>
                          <w:szCs w:val="22"/>
                          <w:lang w:val="en-AU"/>
                        </w:rPr>
                        <w:t xml:space="preserve"> Solutions.</w:t>
                      </w:r>
                    </w:p>
                    <w:p w14:paraId="216989C9" w14:textId="77777777" w:rsidR="0047092B" w:rsidRDefault="0047092B" w:rsidP="00C37A48"/>
                  </w:txbxContent>
                </v:textbox>
                <w10:wrap anchorx="margin"/>
              </v:roundrect>
            </w:pict>
          </mc:Fallback>
        </mc:AlternateContent>
      </w:r>
    </w:p>
    <w:p w14:paraId="6DD542BF" w14:textId="77777777" w:rsidR="001C7AD0" w:rsidRPr="00691663" w:rsidRDefault="001C7AD0" w:rsidP="00C37A48">
      <w:r w:rsidRPr="00691663">
        <w:tab/>
      </w:r>
    </w:p>
    <w:p w14:paraId="296E85BC" w14:textId="77777777" w:rsidR="001C7AD0" w:rsidRPr="00691663" w:rsidRDefault="001C7AD0" w:rsidP="00C37A48">
      <w:pPr>
        <w:sectPr w:rsidR="001C7AD0" w:rsidRPr="00691663" w:rsidSect="007B50D4">
          <w:headerReference w:type="default" r:id="rId20"/>
          <w:footerReference w:type="default" r:id="rId21"/>
          <w:pgSz w:w="11907" w:h="16840" w:code="9"/>
          <w:pgMar w:top="1440" w:right="1800" w:bottom="1418" w:left="1800" w:header="720" w:footer="30" w:gutter="0"/>
          <w:cols w:space="720"/>
          <w:docGrid w:linePitch="360"/>
        </w:sectPr>
      </w:pPr>
      <w:r w:rsidRPr="00691663">
        <w:tab/>
      </w:r>
    </w:p>
    <w:p w14:paraId="7B007A4A" w14:textId="77777777" w:rsidR="00D53CA3" w:rsidRDefault="004D7E5B" w:rsidP="00C37A48">
      <w:pPr>
        <w:rPr>
          <w:noProof/>
        </w:rPr>
      </w:pPr>
      <w:r w:rsidRPr="003E04EC">
        <w:rPr>
          <w:rFonts w:asciiTheme="minorHAnsi" w:hAnsiTheme="minorHAnsi"/>
        </w:rPr>
        <w:lastRenderedPageBreak/>
        <w:t>TABLE OF CONTENTS</w:t>
      </w:r>
      <w:bookmarkStart w:id="1" w:name="_Toc63058742"/>
      <w:bookmarkStart w:id="2" w:name="OLE_LINK1"/>
      <w:bookmarkStart w:id="3" w:name="OLE_LINK2"/>
      <w:r w:rsidR="00246A91">
        <w:fldChar w:fldCharType="begin"/>
      </w:r>
      <w:r w:rsidR="00246A91">
        <w:instrText xml:space="preserve"> TOC \o "1-3" \h \z </w:instrText>
      </w:r>
      <w:r w:rsidR="00246A91">
        <w:fldChar w:fldCharType="separate"/>
      </w:r>
    </w:p>
    <w:p w14:paraId="5C60578D" w14:textId="2E881BA0"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02" w:history="1">
        <w:r w:rsidR="00D53CA3" w:rsidRPr="001D0F2B">
          <w:rPr>
            <w:rStyle w:val="Hyperlink"/>
            <w:noProof/>
          </w:rPr>
          <w:t>1</w:t>
        </w:r>
        <w:r w:rsidR="00D53CA3">
          <w:rPr>
            <w:rFonts w:eastAsiaTheme="minorEastAsia" w:cstheme="minorBidi"/>
            <w:b w:val="0"/>
            <w:bCs w:val="0"/>
            <w:caps w:val="0"/>
            <w:noProof/>
            <w:sz w:val="22"/>
            <w:szCs w:val="22"/>
            <w:lang w:val="en-AU" w:eastAsia="en-AU"/>
          </w:rPr>
          <w:tab/>
        </w:r>
        <w:r w:rsidR="00D53CA3" w:rsidRPr="001D0F2B">
          <w:rPr>
            <w:rStyle w:val="Hyperlink"/>
            <w:noProof/>
          </w:rPr>
          <w:t>Introduction</w:t>
        </w:r>
        <w:r w:rsidR="00D53CA3">
          <w:rPr>
            <w:noProof/>
            <w:webHidden/>
          </w:rPr>
          <w:tab/>
        </w:r>
        <w:r w:rsidR="00D53CA3">
          <w:rPr>
            <w:noProof/>
            <w:webHidden/>
          </w:rPr>
          <w:fldChar w:fldCharType="begin"/>
        </w:r>
        <w:r w:rsidR="00D53CA3">
          <w:rPr>
            <w:noProof/>
            <w:webHidden/>
          </w:rPr>
          <w:instrText xml:space="preserve"> PAGEREF _Toc111636602 \h </w:instrText>
        </w:r>
        <w:r w:rsidR="00D53CA3">
          <w:rPr>
            <w:noProof/>
            <w:webHidden/>
          </w:rPr>
        </w:r>
        <w:r w:rsidR="00D53CA3">
          <w:rPr>
            <w:noProof/>
            <w:webHidden/>
          </w:rPr>
          <w:fldChar w:fldCharType="separate"/>
        </w:r>
        <w:r w:rsidR="00D53CA3">
          <w:rPr>
            <w:noProof/>
            <w:webHidden/>
          </w:rPr>
          <w:t>4</w:t>
        </w:r>
        <w:r w:rsidR="00D53CA3">
          <w:rPr>
            <w:noProof/>
            <w:webHidden/>
          </w:rPr>
          <w:fldChar w:fldCharType="end"/>
        </w:r>
      </w:hyperlink>
    </w:p>
    <w:p w14:paraId="770BA100" w14:textId="5FD8C2D5"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03" w:history="1">
        <w:r w:rsidR="00D53CA3" w:rsidRPr="001D0F2B">
          <w:rPr>
            <w:rStyle w:val="Hyperlink"/>
            <w:noProof/>
          </w:rPr>
          <w:t>2</w:t>
        </w:r>
        <w:r w:rsidR="00D53CA3">
          <w:rPr>
            <w:rFonts w:eastAsiaTheme="minorEastAsia" w:cstheme="minorBidi"/>
            <w:b w:val="0"/>
            <w:bCs w:val="0"/>
            <w:caps w:val="0"/>
            <w:noProof/>
            <w:sz w:val="22"/>
            <w:szCs w:val="22"/>
            <w:lang w:val="en-AU" w:eastAsia="en-AU"/>
          </w:rPr>
          <w:tab/>
        </w:r>
        <w:r w:rsidR="00D53CA3" w:rsidRPr="001D0F2B">
          <w:rPr>
            <w:rStyle w:val="Hyperlink"/>
            <w:noProof/>
          </w:rPr>
          <w:t>Abbreviations</w:t>
        </w:r>
        <w:r w:rsidR="00D53CA3">
          <w:rPr>
            <w:noProof/>
            <w:webHidden/>
          </w:rPr>
          <w:tab/>
        </w:r>
        <w:r w:rsidR="00D53CA3">
          <w:rPr>
            <w:noProof/>
            <w:webHidden/>
          </w:rPr>
          <w:fldChar w:fldCharType="begin"/>
        </w:r>
        <w:r w:rsidR="00D53CA3">
          <w:rPr>
            <w:noProof/>
            <w:webHidden/>
          </w:rPr>
          <w:instrText xml:space="preserve"> PAGEREF _Toc111636603 \h </w:instrText>
        </w:r>
        <w:r w:rsidR="00D53CA3">
          <w:rPr>
            <w:noProof/>
            <w:webHidden/>
          </w:rPr>
        </w:r>
        <w:r w:rsidR="00D53CA3">
          <w:rPr>
            <w:noProof/>
            <w:webHidden/>
          </w:rPr>
          <w:fldChar w:fldCharType="separate"/>
        </w:r>
        <w:r w:rsidR="00D53CA3">
          <w:rPr>
            <w:noProof/>
            <w:webHidden/>
          </w:rPr>
          <w:t>4</w:t>
        </w:r>
        <w:r w:rsidR="00D53CA3">
          <w:rPr>
            <w:noProof/>
            <w:webHidden/>
          </w:rPr>
          <w:fldChar w:fldCharType="end"/>
        </w:r>
      </w:hyperlink>
    </w:p>
    <w:p w14:paraId="142C629B" w14:textId="3E1768AF"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04" w:history="1">
        <w:r w:rsidR="00D53CA3" w:rsidRPr="001D0F2B">
          <w:rPr>
            <w:rStyle w:val="Hyperlink"/>
            <w:noProof/>
          </w:rPr>
          <w:t>3</w:t>
        </w:r>
        <w:r w:rsidR="00D53CA3">
          <w:rPr>
            <w:rFonts w:eastAsiaTheme="minorEastAsia" w:cstheme="minorBidi"/>
            <w:b w:val="0"/>
            <w:bCs w:val="0"/>
            <w:caps w:val="0"/>
            <w:noProof/>
            <w:sz w:val="22"/>
            <w:szCs w:val="22"/>
            <w:lang w:val="en-AU" w:eastAsia="en-AU"/>
          </w:rPr>
          <w:tab/>
        </w:r>
        <w:r w:rsidR="00D53CA3" w:rsidRPr="001D0F2B">
          <w:rPr>
            <w:rStyle w:val="Hyperlink"/>
            <w:noProof/>
          </w:rPr>
          <w:t>What is Software Change Management? (MDT Autosave)</w:t>
        </w:r>
        <w:r w:rsidR="00D53CA3">
          <w:rPr>
            <w:noProof/>
            <w:webHidden/>
          </w:rPr>
          <w:tab/>
        </w:r>
        <w:r w:rsidR="00D53CA3">
          <w:rPr>
            <w:noProof/>
            <w:webHidden/>
          </w:rPr>
          <w:fldChar w:fldCharType="begin"/>
        </w:r>
        <w:r w:rsidR="00D53CA3">
          <w:rPr>
            <w:noProof/>
            <w:webHidden/>
          </w:rPr>
          <w:instrText xml:space="preserve"> PAGEREF _Toc111636604 \h </w:instrText>
        </w:r>
        <w:r w:rsidR="00D53CA3">
          <w:rPr>
            <w:noProof/>
            <w:webHidden/>
          </w:rPr>
        </w:r>
        <w:r w:rsidR="00D53CA3">
          <w:rPr>
            <w:noProof/>
            <w:webHidden/>
          </w:rPr>
          <w:fldChar w:fldCharType="separate"/>
        </w:r>
        <w:r w:rsidR="00D53CA3">
          <w:rPr>
            <w:noProof/>
            <w:webHidden/>
          </w:rPr>
          <w:t>5</w:t>
        </w:r>
        <w:r w:rsidR="00D53CA3">
          <w:rPr>
            <w:noProof/>
            <w:webHidden/>
          </w:rPr>
          <w:fldChar w:fldCharType="end"/>
        </w:r>
      </w:hyperlink>
    </w:p>
    <w:p w14:paraId="05CF937A" w14:textId="3EEE93DF"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05" w:history="1">
        <w:r w:rsidR="00D53CA3" w:rsidRPr="001D0F2B">
          <w:rPr>
            <w:rStyle w:val="Hyperlink"/>
            <w:noProof/>
          </w:rPr>
          <w:t>4</w:t>
        </w:r>
        <w:r w:rsidR="00D53CA3">
          <w:rPr>
            <w:rFonts w:eastAsiaTheme="minorEastAsia" w:cstheme="minorBidi"/>
            <w:b w:val="0"/>
            <w:bCs w:val="0"/>
            <w:caps w:val="0"/>
            <w:noProof/>
            <w:sz w:val="22"/>
            <w:szCs w:val="22"/>
            <w:lang w:val="en-AU" w:eastAsia="en-AU"/>
          </w:rPr>
          <w:tab/>
        </w:r>
        <w:r w:rsidR="00D53CA3" w:rsidRPr="001D0F2B">
          <w:rPr>
            <w:rStyle w:val="Hyperlink"/>
            <w:noProof/>
          </w:rPr>
          <w:t>Tools and vendors</w:t>
        </w:r>
        <w:r w:rsidR="00D53CA3">
          <w:rPr>
            <w:noProof/>
            <w:webHidden/>
          </w:rPr>
          <w:tab/>
        </w:r>
        <w:r w:rsidR="00D53CA3">
          <w:rPr>
            <w:noProof/>
            <w:webHidden/>
          </w:rPr>
          <w:fldChar w:fldCharType="begin"/>
        </w:r>
        <w:r w:rsidR="00D53CA3">
          <w:rPr>
            <w:noProof/>
            <w:webHidden/>
          </w:rPr>
          <w:instrText xml:space="preserve"> PAGEREF _Toc111636605 \h </w:instrText>
        </w:r>
        <w:r w:rsidR="00D53CA3">
          <w:rPr>
            <w:noProof/>
            <w:webHidden/>
          </w:rPr>
        </w:r>
        <w:r w:rsidR="00D53CA3">
          <w:rPr>
            <w:noProof/>
            <w:webHidden/>
          </w:rPr>
          <w:fldChar w:fldCharType="separate"/>
        </w:r>
        <w:r w:rsidR="00D53CA3">
          <w:rPr>
            <w:noProof/>
            <w:webHidden/>
          </w:rPr>
          <w:t>6</w:t>
        </w:r>
        <w:r w:rsidR="00D53CA3">
          <w:rPr>
            <w:noProof/>
            <w:webHidden/>
          </w:rPr>
          <w:fldChar w:fldCharType="end"/>
        </w:r>
      </w:hyperlink>
    </w:p>
    <w:p w14:paraId="07596785" w14:textId="2A1E8307"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06" w:history="1">
        <w:r w:rsidR="00D53CA3" w:rsidRPr="001D0F2B">
          <w:rPr>
            <w:rStyle w:val="Hyperlink"/>
            <w:noProof/>
          </w:rPr>
          <w:t>4.2</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Git  (git, n.d.)</w:t>
        </w:r>
        <w:r w:rsidR="00D53CA3">
          <w:rPr>
            <w:noProof/>
            <w:webHidden/>
          </w:rPr>
          <w:tab/>
        </w:r>
        <w:r w:rsidR="00D53CA3">
          <w:rPr>
            <w:noProof/>
            <w:webHidden/>
          </w:rPr>
          <w:fldChar w:fldCharType="begin"/>
        </w:r>
        <w:r w:rsidR="00D53CA3">
          <w:rPr>
            <w:noProof/>
            <w:webHidden/>
          </w:rPr>
          <w:instrText xml:space="preserve"> PAGEREF _Toc111636606 \h </w:instrText>
        </w:r>
        <w:r w:rsidR="00D53CA3">
          <w:rPr>
            <w:noProof/>
            <w:webHidden/>
          </w:rPr>
        </w:r>
        <w:r w:rsidR="00D53CA3">
          <w:rPr>
            <w:noProof/>
            <w:webHidden/>
          </w:rPr>
          <w:fldChar w:fldCharType="separate"/>
        </w:r>
        <w:r w:rsidR="00D53CA3">
          <w:rPr>
            <w:noProof/>
            <w:webHidden/>
          </w:rPr>
          <w:t>6</w:t>
        </w:r>
        <w:r w:rsidR="00D53CA3">
          <w:rPr>
            <w:noProof/>
            <w:webHidden/>
          </w:rPr>
          <w:fldChar w:fldCharType="end"/>
        </w:r>
      </w:hyperlink>
    </w:p>
    <w:p w14:paraId="0BE515A3" w14:textId="0DE8E754"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07" w:history="1">
        <w:r w:rsidR="00D53CA3" w:rsidRPr="001D0F2B">
          <w:rPr>
            <w:rStyle w:val="Hyperlink"/>
            <w:noProof/>
          </w:rPr>
          <w:t>4.3</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PLC Specific Software Change Management (MDT Autosave)</w:t>
        </w:r>
        <w:r w:rsidR="00D53CA3">
          <w:rPr>
            <w:noProof/>
            <w:webHidden/>
          </w:rPr>
          <w:tab/>
        </w:r>
        <w:r w:rsidR="00D53CA3">
          <w:rPr>
            <w:noProof/>
            <w:webHidden/>
          </w:rPr>
          <w:fldChar w:fldCharType="begin"/>
        </w:r>
        <w:r w:rsidR="00D53CA3">
          <w:rPr>
            <w:noProof/>
            <w:webHidden/>
          </w:rPr>
          <w:instrText xml:space="preserve"> PAGEREF _Toc111636607 \h </w:instrText>
        </w:r>
        <w:r w:rsidR="00D53CA3">
          <w:rPr>
            <w:noProof/>
            <w:webHidden/>
          </w:rPr>
        </w:r>
        <w:r w:rsidR="00D53CA3">
          <w:rPr>
            <w:noProof/>
            <w:webHidden/>
          </w:rPr>
          <w:fldChar w:fldCharType="separate"/>
        </w:r>
        <w:r w:rsidR="00D53CA3">
          <w:rPr>
            <w:noProof/>
            <w:webHidden/>
          </w:rPr>
          <w:t>8</w:t>
        </w:r>
        <w:r w:rsidR="00D53CA3">
          <w:rPr>
            <w:noProof/>
            <w:webHidden/>
          </w:rPr>
          <w:fldChar w:fldCharType="end"/>
        </w:r>
      </w:hyperlink>
    </w:p>
    <w:p w14:paraId="6E7BCA28" w14:textId="6D8004A1"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08" w:history="1">
        <w:r w:rsidR="00D53CA3" w:rsidRPr="001D0F2B">
          <w:rPr>
            <w:rStyle w:val="Hyperlink"/>
            <w:noProof/>
            <w:lang w:val="en-AU"/>
          </w:rPr>
          <w:t>5</w:t>
        </w:r>
        <w:r w:rsidR="00D53CA3">
          <w:rPr>
            <w:rFonts w:eastAsiaTheme="minorEastAsia" w:cstheme="minorBidi"/>
            <w:b w:val="0"/>
            <w:bCs w:val="0"/>
            <w:caps w:val="0"/>
            <w:noProof/>
            <w:sz w:val="22"/>
            <w:szCs w:val="22"/>
            <w:lang w:val="en-AU" w:eastAsia="en-AU"/>
          </w:rPr>
          <w:tab/>
        </w:r>
        <w:r w:rsidR="00D53CA3" w:rsidRPr="001D0F2B">
          <w:rPr>
            <w:rStyle w:val="Hyperlink"/>
            <w:noProof/>
            <w:lang w:val="en-AU"/>
          </w:rPr>
          <w:t>Ignition Structures (Inductive Automation, 2021)</w:t>
        </w:r>
        <w:r w:rsidR="00D53CA3">
          <w:rPr>
            <w:noProof/>
            <w:webHidden/>
          </w:rPr>
          <w:tab/>
        </w:r>
        <w:r w:rsidR="00D53CA3">
          <w:rPr>
            <w:noProof/>
            <w:webHidden/>
          </w:rPr>
          <w:fldChar w:fldCharType="begin"/>
        </w:r>
        <w:r w:rsidR="00D53CA3">
          <w:rPr>
            <w:noProof/>
            <w:webHidden/>
          </w:rPr>
          <w:instrText xml:space="preserve"> PAGEREF _Toc111636608 \h </w:instrText>
        </w:r>
        <w:r w:rsidR="00D53CA3">
          <w:rPr>
            <w:noProof/>
            <w:webHidden/>
          </w:rPr>
        </w:r>
        <w:r w:rsidR="00D53CA3">
          <w:rPr>
            <w:noProof/>
            <w:webHidden/>
          </w:rPr>
          <w:fldChar w:fldCharType="separate"/>
        </w:r>
        <w:r w:rsidR="00D53CA3">
          <w:rPr>
            <w:noProof/>
            <w:webHidden/>
          </w:rPr>
          <w:t>9</w:t>
        </w:r>
        <w:r w:rsidR="00D53CA3">
          <w:rPr>
            <w:noProof/>
            <w:webHidden/>
          </w:rPr>
          <w:fldChar w:fldCharType="end"/>
        </w:r>
      </w:hyperlink>
    </w:p>
    <w:p w14:paraId="1E07465C" w14:textId="7F3139F8"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09" w:history="1">
        <w:r w:rsidR="00D53CA3" w:rsidRPr="001D0F2B">
          <w:rPr>
            <w:rStyle w:val="Hyperlink"/>
            <w:noProof/>
          </w:rPr>
          <w:t>5.1</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Gateway Configuration</w:t>
        </w:r>
        <w:r w:rsidR="00D53CA3">
          <w:rPr>
            <w:noProof/>
            <w:webHidden/>
          </w:rPr>
          <w:tab/>
        </w:r>
        <w:r w:rsidR="00D53CA3">
          <w:rPr>
            <w:noProof/>
            <w:webHidden/>
          </w:rPr>
          <w:fldChar w:fldCharType="begin"/>
        </w:r>
        <w:r w:rsidR="00D53CA3">
          <w:rPr>
            <w:noProof/>
            <w:webHidden/>
          </w:rPr>
          <w:instrText xml:space="preserve"> PAGEREF _Toc111636609 \h </w:instrText>
        </w:r>
        <w:r w:rsidR="00D53CA3">
          <w:rPr>
            <w:noProof/>
            <w:webHidden/>
          </w:rPr>
        </w:r>
        <w:r w:rsidR="00D53CA3">
          <w:rPr>
            <w:noProof/>
            <w:webHidden/>
          </w:rPr>
          <w:fldChar w:fldCharType="separate"/>
        </w:r>
        <w:r w:rsidR="00D53CA3">
          <w:rPr>
            <w:noProof/>
            <w:webHidden/>
          </w:rPr>
          <w:t>9</w:t>
        </w:r>
        <w:r w:rsidR="00D53CA3">
          <w:rPr>
            <w:noProof/>
            <w:webHidden/>
          </w:rPr>
          <w:fldChar w:fldCharType="end"/>
        </w:r>
      </w:hyperlink>
    </w:p>
    <w:p w14:paraId="18230B92" w14:textId="1A20ECE4"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0" w:history="1">
        <w:r w:rsidR="00D53CA3" w:rsidRPr="001D0F2B">
          <w:rPr>
            <w:rStyle w:val="Hyperlink"/>
            <w:noProof/>
          </w:rPr>
          <w:t>5.2</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Tags</w:t>
        </w:r>
        <w:r w:rsidR="00D53CA3">
          <w:rPr>
            <w:noProof/>
            <w:webHidden/>
          </w:rPr>
          <w:tab/>
        </w:r>
        <w:r w:rsidR="00D53CA3">
          <w:rPr>
            <w:noProof/>
            <w:webHidden/>
          </w:rPr>
          <w:fldChar w:fldCharType="begin"/>
        </w:r>
        <w:r w:rsidR="00D53CA3">
          <w:rPr>
            <w:noProof/>
            <w:webHidden/>
          </w:rPr>
          <w:instrText xml:space="preserve"> PAGEREF _Toc111636610 \h </w:instrText>
        </w:r>
        <w:r w:rsidR="00D53CA3">
          <w:rPr>
            <w:noProof/>
            <w:webHidden/>
          </w:rPr>
        </w:r>
        <w:r w:rsidR="00D53CA3">
          <w:rPr>
            <w:noProof/>
            <w:webHidden/>
          </w:rPr>
          <w:fldChar w:fldCharType="separate"/>
        </w:r>
        <w:r w:rsidR="00D53CA3">
          <w:rPr>
            <w:noProof/>
            <w:webHidden/>
          </w:rPr>
          <w:t>9</w:t>
        </w:r>
        <w:r w:rsidR="00D53CA3">
          <w:rPr>
            <w:noProof/>
            <w:webHidden/>
          </w:rPr>
          <w:fldChar w:fldCharType="end"/>
        </w:r>
      </w:hyperlink>
    </w:p>
    <w:p w14:paraId="137F92D8" w14:textId="4DA63C74"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1" w:history="1">
        <w:r w:rsidR="00D53CA3" w:rsidRPr="001D0F2B">
          <w:rPr>
            <w:rStyle w:val="Hyperlink"/>
            <w:noProof/>
          </w:rPr>
          <w:t>5.3</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Projects</w:t>
        </w:r>
        <w:r w:rsidR="00D53CA3">
          <w:rPr>
            <w:noProof/>
            <w:webHidden/>
          </w:rPr>
          <w:tab/>
        </w:r>
        <w:r w:rsidR="00D53CA3">
          <w:rPr>
            <w:noProof/>
            <w:webHidden/>
          </w:rPr>
          <w:fldChar w:fldCharType="begin"/>
        </w:r>
        <w:r w:rsidR="00D53CA3">
          <w:rPr>
            <w:noProof/>
            <w:webHidden/>
          </w:rPr>
          <w:instrText xml:space="preserve"> PAGEREF _Toc111636611 \h </w:instrText>
        </w:r>
        <w:r w:rsidR="00D53CA3">
          <w:rPr>
            <w:noProof/>
            <w:webHidden/>
          </w:rPr>
        </w:r>
        <w:r w:rsidR="00D53CA3">
          <w:rPr>
            <w:noProof/>
            <w:webHidden/>
          </w:rPr>
          <w:fldChar w:fldCharType="separate"/>
        </w:r>
        <w:r w:rsidR="00D53CA3">
          <w:rPr>
            <w:noProof/>
            <w:webHidden/>
          </w:rPr>
          <w:t>10</w:t>
        </w:r>
        <w:r w:rsidR="00D53CA3">
          <w:rPr>
            <w:noProof/>
            <w:webHidden/>
          </w:rPr>
          <w:fldChar w:fldCharType="end"/>
        </w:r>
      </w:hyperlink>
    </w:p>
    <w:p w14:paraId="203121CB" w14:textId="634744FA"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12" w:history="1">
        <w:r w:rsidR="00D53CA3" w:rsidRPr="001D0F2B">
          <w:rPr>
            <w:rStyle w:val="Hyperlink"/>
            <w:noProof/>
            <w:lang w:val="en-AU"/>
          </w:rPr>
          <w:t>6</w:t>
        </w:r>
        <w:r w:rsidR="00D53CA3">
          <w:rPr>
            <w:rFonts w:eastAsiaTheme="minorEastAsia" w:cstheme="minorBidi"/>
            <w:b w:val="0"/>
            <w:bCs w:val="0"/>
            <w:caps w:val="0"/>
            <w:noProof/>
            <w:sz w:val="22"/>
            <w:szCs w:val="22"/>
            <w:lang w:val="en-AU" w:eastAsia="en-AU"/>
          </w:rPr>
          <w:tab/>
        </w:r>
        <w:r w:rsidR="00D53CA3" w:rsidRPr="001D0F2B">
          <w:rPr>
            <w:rStyle w:val="Hyperlink"/>
            <w:noProof/>
            <w:lang w:val="en-AU"/>
          </w:rPr>
          <w:t>GitHub Structures and Interface</w:t>
        </w:r>
        <w:r w:rsidR="00D53CA3">
          <w:rPr>
            <w:noProof/>
            <w:webHidden/>
          </w:rPr>
          <w:tab/>
        </w:r>
        <w:r w:rsidR="00D53CA3">
          <w:rPr>
            <w:noProof/>
            <w:webHidden/>
          </w:rPr>
          <w:fldChar w:fldCharType="begin"/>
        </w:r>
        <w:r w:rsidR="00D53CA3">
          <w:rPr>
            <w:noProof/>
            <w:webHidden/>
          </w:rPr>
          <w:instrText xml:space="preserve"> PAGEREF _Toc111636612 \h </w:instrText>
        </w:r>
        <w:r w:rsidR="00D53CA3">
          <w:rPr>
            <w:noProof/>
            <w:webHidden/>
          </w:rPr>
        </w:r>
        <w:r w:rsidR="00D53CA3">
          <w:rPr>
            <w:noProof/>
            <w:webHidden/>
          </w:rPr>
          <w:fldChar w:fldCharType="separate"/>
        </w:r>
        <w:r w:rsidR="00D53CA3">
          <w:rPr>
            <w:noProof/>
            <w:webHidden/>
          </w:rPr>
          <w:t>11</w:t>
        </w:r>
        <w:r w:rsidR="00D53CA3">
          <w:rPr>
            <w:noProof/>
            <w:webHidden/>
          </w:rPr>
          <w:fldChar w:fldCharType="end"/>
        </w:r>
      </w:hyperlink>
    </w:p>
    <w:p w14:paraId="17EA1A80" w14:textId="3F9AC428"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13" w:history="1">
        <w:r w:rsidR="00D53CA3" w:rsidRPr="001D0F2B">
          <w:rPr>
            <w:rStyle w:val="Hyperlink"/>
            <w:noProof/>
            <w:lang w:val="en-AU"/>
          </w:rPr>
          <w:t>7</w:t>
        </w:r>
        <w:r w:rsidR="00D53CA3">
          <w:rPr>
            <w:rFonts w:eastAsiaTheme="minorEastAsia" w:cstheme="minorBidi"/>
            <w:b w:val="0"/>
            <w:bCs w:val="0"/>
            <w:caps w:val="0"/>
            <w:noProof/>
            <w:sz w:val="22"/>
            <w:szCs w:val="22"/>
            <w:lang w:val="en-AU" w:eastAsia="en-AU"/>
          </w:rPr>
          <w:tab/>
        </w:r>
        <w:r w:rsidR="00D53CA3" w:rsidRPr="001D0F2B">
          <w:rPr>
            <w:rStyle w:val="Hyperlink"/>
            <w:noProof/>
            <w:lang w:val="en-AU"/>
          </w:rPr>
          <w:t>Proposed Deployment Environments &amp; Architectures  (Inductive Automation, 2021)</w:t>
        </w:r>
        <w:r w:rsidR="00D53CA3">
          <w:rPr>
            <w:noProof/>
            <w:webHidden/>
          </w:rPr>
          <w:tab/>
        </w:r>
        <w:r w:rsidR="00D53CA3">
          <w:rPr>
            <w:noProof/>
            <w:webHidden/>
          </w:rPr>
          <w:fldChar w:fldCharType="begin"/>
        </w:r>
        <w:r w:rsidR="00D53CA3">
          <w:rPr>
            <w:noProof/>
            <w:webHidden/>
          </w:rPr>
          <w:instrText xml:space="preserve"> PAGEREF _Toc111636613 \h </w:instrText>
        </w:r>
        <w:r w:rsidR="00D53CA3">
          <w:rPr>
            <w:noProof/>
            <w:webHidden/>
          </w:rPr>
        </w:r>
        <w:r w:rsidR="00D53CA3">
          <w:rPr>
            <w:noProof/>
            <w:webHidden/>
          </w:rPr>
          <w:fldChar w:fldCharType="separate"/>
        </w:r>
        <w:r w:rsidR="00D53CA3">
          <w:rPr>
            <w:noProof/>
            <w:webHidden/>
          </w:rPr>
          <w:t>12</w:t>
        </w:r>
        <w:r w:rsidR="00D53CA3">
          <w:rPr>
            <w:noProof/>
            <w:webHidden/>
          </w:rPr>
          <w:fldChar w:fldCharType="end"/>
        </w:r>
      </w:hyperlink>
    </w:p>
    <w:p w14:paraId="0B076B5B" w14:textId="03954ACE"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4" w:history="1">
        <w:r w:rsidR="00D53CA3" w:rsidRPr="001D0F2B">
          <w:rPr>
            <w:rStyle w:val="Hyperlink"/>
            <w:noProof/>
          </w:rPr>
          <w:t>7.2</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Development</w:t>
        </w:r>
        <w:r w:rsidR="00D53CA3">
          <w:rPr>
            <w:noProof/>
            <w:webHidden/>
          </w:rPr>
          <w:tab/>
        </w:r>
        <w:r w:rsidR="00D53CA3">
          <w:rPr>
            <w:noProof/>
            <w:webHidden/>
          </w:rPr>
          <w:fldChar w:fldCharType="begin"/>
        </w:r>
        <w:r w:rsidR="00D53CA3">
          <w:rPr>
            <w:noProof/>
            <w:webHidden/>
          </w:rPr>
          <w:instrText xml:space="preserve"> PAGEREF _Toc111636614 \h </w:instrText>
        </w:r>
        <w:r w:rsidR="00D53CA3">
          <w:rPr>
            <w:noProof/>
            <w:webHidden/>
          </w:rPr>
        </w:r>
        <w:r w:rsidR="00D53CA3">
          <w:rPr>
            <w:noProof/>
            <w:webHidden/>
          </w:rPr>
          <w:fldChar w:fldCharType="separate"/>
        </w:r>
        <w:r w:rsidR="00D53CA3">
          <w:rPr>
            <w:noProof/>
            <w:webHidden/>
          </w:rPr>
          <w:t>12</w:t>
        </w:r>
        <w:r w:rsidR="00D53CA3">
          <w:rPr>
            <w:noProof/>
            <w:webHidden/>
          </w:rPr>
          <w:fldChar w:fldCharType="end"/>
        </w:r>
      </w:hyperlink>
    </w:p>
    <w:p w14:paraId="36AE4725" w14:textId="3064569C"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5" w:history="1">
        <w:r w:rsidR="00D53CA3" w:rsidRPr="001D0F2B">
          <w:rPr>
            <w:rStyle w:val="Hyperlink"/>
            <w:noProof/>
          </w:rPr>
          <w:t>7.3</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Testing</w:t>
        </w:r>
        <w:r w:rsidR="00D53CA3">
          <w:rPr>
            <w:noProof/>
            <w:webHidden/>
          </w:rPr>
          <w:tab/>
        </w:r>
        <w:r w:rsidR="00D53CA3">
          <w:rPr>
            <w:noProof/>
            <w:webHidden/>
          </w:rPr>
          <w:fldChar w:fldCharType="begin"/>
        </w:r>
        <w:r w:rsidR="00D53CA3">
          <w:rPr>
            <w:noProof/>
            <w:webHidden/>
          </w:rPr>
          <w:instrText xml:space="preserve"> PAGEREF _Toc111636615 \h </w:instrText>
        </w:r>
        <w:r w:rsidR="00D53CA3">
          <w:rPr>
            <w:noProof/>
            <w:webHidden/>
          </w:rPr>
        </w:r>
        <w:r w:rsidR="00D53CA3">
          <w:rPr>
            <w:noProof/>
            <w:webHidden/>
          </w:rPr>
          <w:fldChar w:fldCharType="separate"/>
        </w:r>
        <w:r w:rsidR="00D53CA3">
          <w:rPr>
            <w:noProof/>
            <w:webHidden/>
          </w:rPr>
          <w:t>14</w:t>
        </w:r>
        <w:r w:rsidR="00D53CA3">
          <w:rPr>
            <w:noProof/>
            <w:webHidden/>
          </w:rPr>
          <w:fldChar w:fldCharType="end"/>
        </w:r>
      </w:hyperlink>
    </w:p>
    <w:p w14:paraId="56EC1C0C" w14:textId="72D2EF43"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6" w:history="1">
        <w:r w:rsidR="00D53CA3" w:rsidRPr="001D0F2B">
          <w:rPr>
            <w:rStyle w:val="Hyperlink"/>
            <w:noProof/>
          </w:rPr>
          <w:t>7.4</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Production</w:t>
        </w:r>
        <w:r w:rsidR="00D53CA3">
          <w:rPr>
            <w:noProof/>
            <w:webHidden/>
          </w:rPr>
          <w:tab/>
        </w:r>
        <w:r w:rsidR="00D53CA3">
          <w:rPr>
            <w:noProof/>
            <w:webHidden/>
          </w:rPr>
          <w:fldChar w:fldCharType="begin"/>
        </w:r>
        <w:r w:rsidR="00D53CA3">
          <w:rPr>
            <w:noProof/>
            <w:webHidden/>
          </w:rPr>
          <w:instrText xml:space="preserve"> PAGEREF _Toc111636616 \h </w:instrText>
        </w:r>
        <w:r w:rsidR="00D53CA3">
          <w:rPr>
            <w:noProof/>
            <w:webHidden/>
          </w:rPr>
        </w:r>
        <w:r w:rsidR="00D53CA3">
          <w:rPr>
            <w:noProof/>
            <w:webHidden/>
          </w:rPr>
          <w:fldChar w:fldCharType="separate"/>
        </w:r>
        <w:r w:rsidR="00D53CA3">
          <w:rPr>
            <w:noProof/>
            <w:webHidden/>
          </w:rPr>
          <w:t>14</w:t>
        </w:r>
        <w:r w:rsidR="00D53CA3">
          <w:rPr>
            <w:noProof/>
            <w:webHidden/>
          </w:rPr>
          <w:fldChar w:fldCharType="end"/>
        </w:r>
      </w:hyperlink>
    </w:p>
    <w:p w14:paraId="3AFCEEBF" w14:textId="78EE4167"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17" w:history="1">
        <w:r w:rsidR="00D53CA3" w:rsidRPr="001D0F2B">
          <w:rPr>
            <w:rStyle w:val="Hyperlink"/>
            <w:rFonts w:ascii="Calibri Light" w:hAnsi="Calibri Light" w:cs="Calibri Light"/>
            <w:noProof/>
            <w:lang w:val="en-AU"/>
          </w:rPr>
          <w:t>8</w:t>
        </w:r>
        <w:r w:rsidR="00D53CA3">
          <w:rPr>
            <w:rFonts w:eastAsiaTheme="minorEastAsia" w:cstheme="minorBidi"/>
            <w:b w:val="0"/>
            <w:bCs w:val="0"/>
            <w:caps w:val="0"/>
            <w:noProof/>
            <w:sz w:val="22"/>
            <w:szCs w:val="22"/>
            <w:lang w:val="en-AU" w:eastAsia="en-AU"/>
          </w:rPr>
          <w:tab/>
        </w:r>
        <w:r w:rsidR="00D53CA3" w:rsidRPr="001D0F2B">
          <w:rPr>
            <w:rStyle w:val="Hyperlink"/>
            <w:noProof/>
            <w:lang w:val="en-AU"/>
          </w:rPr>
          <w:t>Software Change Management Procedures</w:t>
        </w:r>
        <w:r w:rsidR="00D53CA3">
          <w:rPr>
            <w:noProof/>
            <w:webHidden/>
          </w:rPr>
          <w:tab/>
        </w:r>
        <w:r w:rsidR="00D53CA3">
          <w:rPr>
            <w:noProof/>
            <w:webHidden/>
          </w:rPr>
          <w:fldChar w:fldCharType="begin"/>
        </w:r>
        <w:r w:rsidR="00D53CA3">
          <w:rPr>
            <w:noProof/>
            <w:webHidden/>
          </w:rPr>
          <w:instrText xml:space="preserve"> PAGEREF _Toc111636617 \h </w:instrText>
        </w:r>
        <w:r w:rsidR="00D53CA3">
          <w:rPr>
            <w:noProof/>
            <w:webHidden/>
          </w:rPr>
        </w:r>
        <w:r w:rsidR="00D53CA3">
          <w:rPr>
            <w:noProof/>
            <w:webHidden/>
          </w:rPr>
          <w:fldChar w:fldCharType="separate"/>
        </w:r>
        <w:r w:rsidR="00D53CA3">
          <w:rPr>
            <w:noProof/>
            <w:webHidden/>
          </w:rPr>
          <w:t>15</w:t>
        </w:r>
        <w:r w:rsidR="00D53CA3">
          <w:rPr>
            <w:noProof/>
            <w:webHidden/>
          </w:rPr>
          <w:fldChar w:fldCharType="end"/>
        </w:r>
      </w:hyperlink>
    </w:p>
    <w:p w14:paraId="145FEEEE" w14:textId="51399FBC"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8" w:history="1">
        <w:r w:rsidR="00D53CA3" w:rsidRPr="001D0F2B">
          <w:rPr>
            <w:rStyle w:val="Hyperlink"/>
            <w:noProof/>
          </w:rPr>
          <w:t>8.2</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Step 1 - Using the Enterprise Administration Module</w:t>
        </w:r>
        <w:r w:rsidR="00D53CA3">
          <w:rPr>
            <w:noProof/>
            <w:webHidden/>
          </w:rPr>
          <w:tab/>
        </w:r>
        <w:r w:rsidR="00D53CA3">
          <w:rPr>
            <w:noProof/>
            <w:webHidden/>
          </w:rPr>
          <w:fldChar w:fldCharType="begin"/>
        </w:r>
        <w:r w:rsidR="00D53CA3">
          <w:rPr>
            <w:noProof/>
            <w:webHidden/>
          </w:rPr>
          <w:instrText xml:space="preserve"> PAGEREF _Toc111636618 \h </w:instrText>
        </w:r>
        <w:r w:rsidR="00D53CA3">
          <w:rPr>
            <w:noProof/>
            <w:webHidden/>
          </w:rPr>
        </w:r>
        <w:r w:rsidR="00D53CA3">
          <w:rPr>
            <w:noProof/>
            <w:webHidden/>
          </w:rPr>
          <w:fldChar w:fldCharType="separate"/>
        </w:r>
        <w:r w:rsidR="00D53CA3">
          <w:rPr>
            <w:noProof/>
            <w:webHidden/>
          </w:rPr>
          <w:t>15</w:t>
        </w:r>
        <w:r w:rsidR="00D53CA3">
          <w:rPr>
            <w:noProof/>
            <w:webHidden/>
          </w:rPr>
          <w:fldChar w:fldCharType="end"/>
        </w:r>
      </w:hyperlink>
    </w:p>
    <w:p w14:paraId="3F5DD643" w14:textId="3671493F"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19" w:history="1">
        <w:r w:rsidR="00D53CA3" w:rsidRPr="001D0F2B">
          <w:rPr>
            <w:rStyle w:val="Hyperlink"/>
            <w:noProof/>
          </w:rPr>
          <w:t>8.2.1</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Collect and Restore Backups Automatically  (Inductive Automation, 2022)</w:t>
        </w:r>
        <w:r w:rsidR="00D53CA3">
          <w:rPr>
            <w:noProof/>
            <w:webHidden/>
          </w:rPr>
          <w:tab/>
        </w:r>
        <w:r w:rsidR="00D53CA3">
          <w:rPr>
            <w:noProof/>
            <w:webHidden/>
          </w:rPr>
          <w:fldChar w:fldCharType="begin"/>
        </w:r>
        <w:r w:rsidR="00D53CA3">
          <w:rPr>
            <w:noProof/>
            <w:webHidden/>
          </w:rPr>
          <w:instrText xml:space="preserve"> PAGEREF _Toc111636619 \h </w:instrText>
        </w:r>
        <w:r w:rsidR="00D53CA3">
          <w:rPr>
            <w:noProof/>
            <w:webHidden/>
          </w:rPr>
        </w:r>
        <w:r w:rsidR="00D53CA3">
          <w:rPr>
            <w:noProof/>
            <w:webHidden/>
          </w:rPr>
          <w:fldChar w:fldCharType="separate"/>
        </w:r>
        <w:r w:rsidR="00D53CA3">
          <w:rPr>
            <w:noProof/>
            <w:webHidden/>
          </w:rPr>
          <w:t>16</w:t>
        </w:r>
        <w:r w:rsidR="00D53CA3">
          <w:rPr>
            <w:noProof/>
            <w:webHidden/>
          </w:rPr>
          <w:fldChar w:fldCharType="end"/>
        </w:r>
      </w:hyperlink>
    </w:p>
    <w:p w14:paraId="0DF18BDB" w14:textId="47478578"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20" w:history="1">
        <w:r w:rsidR="00D53CA3" w:rsidRPr="001D0F2B">
          <w:rPr>
            <w:rStyle w:val="Hyperlink"/>
            <w:noProof/>
          </w:rPr>
          <w:t>8.2.2</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Move Changes and Projects between different Environments</w:t>
        </w:r>
        <w:r w:rsidR="00D53CA3">
          <w:rPr>
            <w:noProof/>
            <w:webHidden/>
          </w:rPr>
          <w:tab/>
        </w:r>
        <w:r w:rsidR="00D53CA3">
          <w:rPr>
            <w:noProof/>
            <w:webHidden/>
          </w:rPr>
          <w:fldChar w:fldCharType="begin"/>
        </w:r>
        <w:r w:rsidR="00D53CA3">
          <w:rPr>
            <w:noProof/>
            <w:webHidden/>
          </w:rPr>
          <w:instrText xml:space="preserve"> PAGEREF _Toc111636620 \h </w:instrText>
        </w:r>
        <w:r w:rsidR="00D53CA3">
          <w:rPr>
            <w:noProof/>
            <w:webHidden/>
          </w:rPr>
        </w:r>
        <w:r w:rsidR="00D53CA3">
          <w:rPr>
            <w:noProof/>
            <w:webHidden/>
          </w:rPr>
          <w:fldChar w:fldCharType="separate"/>
        </w:r>
        <w:r w:rsidR="00D53CA3">
          <w:rPr>
            <w:noProof/>
            <w:webHidden/>
          </w:rPr>
          <w:t>20</w:t>
        </w:r>
        <w:r w:rsidR="00D53CA3">
          <w:rPr>
            <w:noProof/>
            <w:webHidden/>
          </w:rPr>
          <w:fldChar w:fldCharType="end"/>
        </w:r>
      </w:hyperlink>
    </w:p>
    <w:p w14:paraId="068EF6ED" w14:textId="31DF9A71"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21" w:history="1">
        <w:r w:rsidR="00D53CA3" w:rsidRPr="001D0F2B">
          <w:rPr>
            <w:rStyle w:val="Hyperlink"/>
            <w:noProof/>
          </w:rPr>
          <w:t>8.3</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Step 2 – Enterprise Administration Module with Git tools</w:t>
        </w:r>
        <w:r w:rsidR="00D53CA3">
          <w:rPr>
            <w:noProof/>
            <w:webHidden/>
          </w:rPr>
          <w:tab/>
        </w:r>
        <w:r w:rsidR="00D53CA3">
          <w:rPr>
            <w:noProof/>
            <w:webHidden/>
          </w:rPr>
          <w:fldChar w:fldCharType="begin"/>
        </w:r>
        <w:r w:rsidR="00D53CA3">
          <w:rPr>
            <w:noProof/>
            <w:webHidden/>
          </w:rPr>
          <w:instrText xml:space="preserve"> PAGEREF _Toc111636621 \h </w:instrText>
        </w:r>
        <w:r w:rsidR="00D53CA3">
          <w:rPr>
            <w:noProof/>
            <w:webHidden/>
          </w:rPr>
        </w:r>
        <w:r w:rsidR="00D53CA3">
          <w:rPr>
            <w:noProof/>
            <w:webHidden/>
          </w:rPr>
          <w:fldChar w:fldCharType="separate"/>
        </w:r>
        <w:r w:rsidR="00D53CA3">
          <w:rPr>
            <w:noProof/>
            <w:webHidden/>
          </w:rPr>
          <w:t>25</w:t>
        </w:r>
        <w:r w:rsidR="00D53CA3">
          <w:rPr>
            <w:noProof/>
            <w:webHidden/>
          </w:rPr>
          <w:fldChar w:fldCharType="end"/>
        </w:r>
      </w:hyperlink>
    </w:p>
    <w:p w14:paraId="35A39593" w14:textId="67B56050"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22" w:history="1">
        <w:r w:rsidR="00D53CA3" w:rsidRPr="001D0F2B">
          <w:rPr>
            <w:rStyle w:val="Hyperlink"/>
            <w:noProof/>
          </w:rPr>
          <w:t>8.3.1</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Start with an existing Ignition project</w:t>
        </w:r>
        <w:r w:rsidR="00D53CA3">
          <w:rPr>
            <w:noProof/>
            <w:webHidden/>
          </w:rPr>
          <w:tab/>
        </w:r>
        <w:r w:rsidR="00D53CA3">
          <w:rPr>
            <w:noProof/>
            <w:webHidden/>
          </w:rPr>
          <w:fldChar w:fldCharType="begin"/>
        </w:r>
        <w:r w:rsidR="00D53CA3">
          <w:rPr>
            <w:noProof/>
            <w:webHidden/>
          </w:rPr>
          <w:instrText xml:space="preserve"> PAGEREF _Toc111636622 \h </w:instrText>
        </w:r>
        <w:r w:rsidR="00D53CA3">
          <w:rPr>
            <w:noProof/>
            <w:webHidden/>
          </w:rPr>
        </w:r>
        <w:r w:rsidR="00D53CA3">
          <w:rPr>
            <w:noProof/>
            <w:webHidden/>
          </w:rPr>
          <w:fldChar w:fldCharType="separate"/>
        </w:r>
        <w:r w:rsidR="00D53CA3">
          <w:rPr>
            <w:noProof/>
            <w:webHidden/>
          </w:rPr>
          <w:t>26</w:t>
        </w:r>
        <w:r w:rsidR="00D53CA3">
          <w:rPr>
            <w:noProof/>
            <w:webHidden/>
          </w:rPr>
          <w:fldChar w:fldCharType="end"/>
        </w:r>
      </w:hyperlink>
    </w:p>
    <w:p w14:paraId="5FADFA13" w14:textId="3813C8DC"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23" w:history="1">
        <w:r w:rsidR="00D53CA3" w:rsidRPr="001D0F2B">
          <w:rPr>
            <w:rStyle w:val="Hyperlink"/>
            <w:noProof/>
          </w:rPr>
          <w:t>8.3.2</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Send my project resources to the Online GitHub Repository</w:t>
        </w:r>
        <w:r w:rsidR="00D53CA3">
          <w:rPr>
            <w:noProof/>
            <w:webHidden/>
          </w:rPr>
          <w:tab/>
        </w:r>
        <w:r w:rsidR="00D53CA3">
          <w:rPr>
            <w:noProof/>
            <w:webHidden/>
          </w:rPr>
          <w:fldChar w:fldCharType="begin"/>
        </w:r>
        <w:r w:rsidR="00D53CA3">
          <w:rPr>
            <w:noProof/>
            <w:webHidden/>
          </w:rPr>
          <w:instrText xml:space="preserve"> PAGEREF _Toc111636623 \h </w:instrText>
        </w:r>
        <w:r w:rsidR="00D53CA3">
          <w:rPr>
            <w:noProof/>
            <w:webHidden/>
          </w:rPr>
        </w:r>
        <w:r w:rsidR="00D53CA3">
          <w:rPr>
            <w:noProof/>
            <w:webHidden/>
          </w:rPr>
          <w:fldChar w:fldCharType="separate"/>
        </w:r>
        <w:r w:rsidR="00D53CA3">
          <w:rPr>
            <w:noProof/>
            <w:webHidden/>
          </w:rPr>
          <w:t>27</w:t>
        </w:r>
        <w:r w:rsidR="00D53CA3">
          <w:rPr>
            <w:noProof/>
            <w:webHidden/>
          </w:rPr>
          <w:fldChar w:fldCharType="end"/>
        </w:r>
      </w:hyperlink>
    </w:p>
    <w:p w14:paraId="305F844B" w14:textId="2D780781"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24" w:history="1">
        <w:r w:rsidR="00D53CA3" w:rsidRPr="001D0F2B">
          <w:rPr>
            <w:rStyle w:val="Hyperlink"/>
            <w:i/>
            <w:noProof/>
          </w:rPr>
          <w:t>8.3.3</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GitHub Online (</w:t>
        </w:r>
        <w:r w:rsidR="00D53CA3" w:rsidRPr="001D0F2B">
          <w:rPr>
            <w:rStyle w:val="Hyperlink"/>
            <w:i/>
            <w:noProof/>
          </w:rPr>
          <w:t>https://github.com/)</w:t>
        </w:r>
        <w:r w:rsidR="00D53CA3">
          <w:rPr>
            <w:noProof/>
            <w:webHidden/>
          </w:rPr>
          <w:tab/>
        </w:r>
        <w:r w:rsidR="00D53CA3">
          <w:rPr>
            <w:noProof/>
            <w:webHidden/>
          </w:rPr>
          <w:fldChar w:fldCharType="begin"/>
        </w:r>
        <w:r w:rsidR="00D53CA3">
          <w:rPr>
            <w:noProof/>
            <w:webHidden/>
          </w:rPr>
          <w:instrText xml:space="preserve"> PAGEREF _Toc111636624 \h </w:instrText>
        </w:r>
        <w:r w:rsidR="00D53CA3">
          <w:rPr>
            <w:noProof/>
            <w:webHidden/>
          </w:rPr>
        </w:r>
        <w:r w:rsidR="00D53CA3">
          <w:rPr>
            <w:noProof/>
            <w:webHidden/>
          </w:rPr>
          <w:fldChar w:fldCharType="separate"/>
        </w:r>
        <w:r w:rsidR="00D53CA3">
          <w:rPr>
            <w:noProof/>
            <w:webHidden/>
          </w:rPr>
          <w:t>29</w:t>
        </w:r>
        <w:r w:rsidR="00D53CA3">
          <w:rPr>
            <w:noProof/>
            <w:webHidden/>
          </w:rPr>
          <w:fldChar w:fldCharType="end"/>
        </w:r>
      </w:hyperlink>
    </w:p>
    <w:p w14:paraId="5B62FF78" w14:textId="19CF5611"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25" w:history="1">
        <w:r w:rsidR="00D53CA3" w:rsidRPr="001D0F2B">
          <w:rPr>
            <w:rStyle w:val="Hyperlink"/>
            <w:noProof/>
          </w:rPr>
          <w:t>8.3.4</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Get a project backup from the GitHub Online</w:t>
        </w:r>
        <w:r w:rsidR="00D53CA3">
          <w:rPr>
            <w:noProof/>
            <w:webHidden/>
          </w:rPr>
          <w:tab/>
        </w:r>
        <w:r w:rsidR="00D53CA3">
          <w:rPr>
            <w:noProof/>
            <w:webHidden/>
          </w:rPr>
          <w:fldChar w:fldCharType="begin"/>
        </w:r>
        <w:r w:rsidR="00D53CA3">
          <w:rPr>
            <w:noProof/>
            <w:webHidden/>
          </w:rPr>
          <w:instrText xml:space="preserve"> PAGEREF _Toc111636625 \h </w:instrText>
        </w:r>
        <w:r w:rsidR="00D53CA3">
          <w:rPr>
            <w:noProof/>
            <w:webHidden/>
          </w:rPr>
        </w:r>
        <w:r w:rsidR="00D53CA3">
          <w:rPr>
            <w:noProof/>
            <w:webHidden/>
          </w:rPr>
          <w:fldChar w:fldCharType="separate"/>
        </w:r>
        <w:r w:rsidR="00D53CA3">
          <w:rPr>
            <w:noProof/>
            <w:webHidden/>
          </w:rPr>
          <w:t>30</w:t>
        </w:r>
        <w:r w:rsidR="00D53CA3">
          <w:rPr>
            <w:noProof/>
            <w:webHidden/>
          </w:rPr>
          <w:fldChar w:fldCharType="end"/>
        </w:r>
      </w:hyperlink>
    </w:p>
    <w:p w14:paraId="7FEF90B5" w14:textId="5EC1FA19"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26" w:history="1">
        <w:r w:rsidR="00D53CA3" w:rsidRPr="001D0F2B">
          <w:rPr>
            <w:rStyle w:val="Hyperlink"/>
            <w:noProof/>
          </w:rPr>
          <w:t>8.4</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Step 3 – Fully Integrated Git Technology</w:t>
        </w:r>
        <w:r w:rsidR="00D53CA3">
          <w:rPr>
            <w:noProof/>
            <w:webHidden/>
          </w:rPr>
          <w:tab/>
        </w:r>
        <w:r w:rsidR="00D53CA3">
          <w:rPr>
            <w:noProof/>
            <w:webHidden/>
          </w:rPr>
          <w:fldChar w:fldCharType="begin"/>
        </w:r>
        <w:r w:rsidR="00D53CA3">
          <w:rPr>
            <w:noProof/>
            <w:webHidden/>
          </w:rPr>
          <w:instrText xml:space="preserve"> PAGEREF _Toc111636626 \h </w:instrText>
        </w:r>
        <w:r w:rsidR="00D53CA3">
          <w:rPr>
            <w:noProof/>
            <w:webHidden/>
          </w:rPr>
        </w:r>
        <w:r w:rsidR="00D53CA3">
          <w:rPr>
            <w:noProof/>
            <w:webHidden/>
          </w:rPr>
          <w:fldChar w:fldCharType="separate"/>
        </w:r>
        <w:r w:rsidR="00D53CA3">
          <w:rPr>
            <w:noProof/>
            <w:webHidden/>
          </w:rPr>
          <w:t>32</w:t>
        </w:r>
        <w:r w:rsidR="00D53CA3">
          <w:rPr>
            <w:noProof/>
            <w:webHidden/>
          </w:rPr>
          <w:fldChar w:fldCharType="end"/>
        </w:r>
      </w:hyperlink>
    </w:p>
    <w:p w14:paraId="248F6219" w14:textId="7D035A40"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27" w:history="1">
        <w:r w:rsidR="00D53CA3" w:rsidRPr="001D0F2B">
          <w:rPr>
            <w:rStyle w:val="Hyperlink"/>
            <w:noProof/>
          </w:rPr>
          <w:t>9</w:t>
        </w:r>
        <w:r w:rsidR="00D53CA3">
          <w:rPr>
            <w:rFonts w:eastAsiaTheme="minorEastAsia" w:cstheme="minorBidi"/>
            <w:b w:val="0"/>
            <w:bCs w:val="0"/>
            <w:caps w:val="0"/>
            <w:noProof/>
            <w:sz w:val="22"/>
            <w:szCs w:val="22"/>
            <w:lang w:val="en-AU" w:eastAsia="en-AU"/>
          </w:rPr>
          <w:tab/>
        </w:r>
        <w:r w:rsidR="00D53CA3" w:rsidRPr="001D0F2B">
          <w:rPr>
            <w:rStyle w:val="Hyperlink"/>
            <w:noProof/>
          </w:rPr>
          <w:t>References</w:t>
        </w:r>
        <w:r w:rsidR="00D53CA3">
          <w:rPr>
            <w:noProof/>
            <w:webHidden/>
          </w:rPr>
          <w:tab/>
        </w:r>
        <w:r w:rsidR="00D53CA3">
          <w:rPr>
            <w:noProof/>
            <w:webHidden/>
          </w:rPr>
          <w:fldChar w:fldCharType="begin"/>
        </w:r>
        <w:r w:rsidR="00D53CA3">
          <w:rPr>
            <w:noProof/>
            <w:webHidden/>
          </w:rPr>
          <w:instrText xml:space="preserve"> PAGEREF _Toc111636627 \h </w:instrText>
        </w:r>
        <w:r w:rsidR="00D53CA3">
          <w:rPr>
            <w:noProof/>
            <w:webHidden/>
          </w:rPr>
        </w:r>
        <w:r w:rsidR="00D53CA3">
          <w:rPr>
            <w:noProof/>
            <w:webHidden/>
          </w:rPr>
          <w:fldChar w:fldCharType="separate"/>
        </w:r>
        <w:r w:rsidR="00D53CA3">
          <w:rPr>
            <w:noProof/>
            <w:webHidden/>
          </w:rPr>
          <w:t>33</w:t>
        </w:r>
        <w:r w:rsidR="00D53CA3">
          <w:rPr>
            <w:noProof/>
            <w:webHidden/>
          </w:rPr>
          <w:fldChar w:fldCharType="end"/>
        </w:r>
      </w:hyperlink>
    </w:p>
    <w:p w14:paraId="2BB313C1" w14:textId="15F789AC"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28" w:history="1">
        <w:r w:rsidR="00D53CA3" w:rsidRPr="001D0F2B">
          <w:rPr>
            <w:rStyle w:val="Hyperlink"/>
            <w:noProof/>
            <w:lang w:val="en-AU"/>
          </w:rPr>
          <w:t>10</w:t>
        </w:r>
        <w:r w:rsidR="00D53CA3">
          <w:rPr>
            <w:rFonts w:eastAsiaTheme="minorEastAsia" w:cstheme="minorBidi"/>
            <w:b w:val="0"/>
            <w:bCs w:val="0"/>
            <w:caps w:val="0"/>
            <w:noProof/>
            <w:sz w:val="22"/>
            <w:szCs w:val="22"/>
            <w:lang w:val="en-AU" w:eastAsia="en-AU"/>
          </w:rPr>
          <w:tab/>
        </w:r>
        <w:r w:rsidR="00D53CA3" w:rsidRPr="001D0F2B">
          <w:rPr>
            <w:rStyle w:val="Hyperlink"/>
            <w:noProof/>
            <w:lang w:val="en-AU"/>
          </w:rPr>
          <w:t>Appendix</w:t>
        </w:r>
        <w:r w:rsidR="00D53CA3">
          <w:rPr>
            <w:noProof/>
            <w:webHidden/>
          </w:rPr>
          <w:tab/>
        </w:r>
        <w:r w:rsidR="00D53CA3">
          <w:rPr>
            <w:noProof/>
            <w:webHidden/>
          </w:rPr>
          <w:fldChar w:fldCharType="begin"/>
        </w:r>
        <w:r w:rsidR="00D53CA3">
          <w:rPr>
            <w:noProof/>
            <w:webHidden/>
          </w:rPr>
          <w:instrText xml:space="preserve"> PAGEREF _Toc111636628 \h </w:instrText>
        </w:r>
        <w:r w:rsidR="00D53CA3">
          <w:rPr>
            <w:noProof/>
            <w:webHidden/>
          </w:rPr>
        </w:r>
        <w:r w:rsidR="00D53CA3">
          <w:rPr>
            <w:noProof/>
            <w:webHidden/>
          </w:rPr>
          <w:fldChar w:fldCharType="separate"/>
        </w:r>
        <w:r w:rsidR="00D53CA3">
          <w:rPr>
            <w:noProof/>
            <w:webHidden/>
          </w:rPr>
          <w:t>34</w:t>
        </w:r>
        <w:r w:rsidR="00D53CA3">
          <w:rPr>
            <w:noProof/>
            <w:webHidden/>
          </w:rPr>
          <w:fldChar w:fldCharType="end"/>
        </w:r>
      </w:hyperlink>
    </w:p>
    <w:p w14:paraId="10098F36" w14:textId="5028E121" w:rsidR="00D53CA3" w:rsidRDefault="00000000">
      <w:pPr>
        <w:pStyle w:val="TOC2"/>
        <w:tabs>
          <w:tab w:val="left" w:pos="880"/>
          <w:tab w:val="right" w:leader="dot" w:pos="9743"/>
        </w:tabs>
        <w:rPr>
          <w:rFonts w:asciiTheme="minorHAnsi" w:eastAsiaTheme="minorEastAsia" w:hAnsiTheme="minorHAnsi" w:cstheme="minorBidi"/>
          <w:smallCaps w:val="0"/>
          <w:noProof/>
          <w:sz w:val="22"/>
          <w:szCs w:val="22"/>
          <w:lang w:val="en-AU" w:eastAsia="en-AU"/>
        </w:rPr>
      </w:pPr>
      <w:hyperlink w:anchor="_Toc111636629" w:history="1">
        <w:r w:rsidR="00D53CA3" w:rsidRPr="001D0F2B">
          <w:rPr>
            <w:rStyle w:val="Hyperlink"/>
            <w:noProof/>
          </w:rPr>
          <w:t>10.1</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Install GitHub desktop and register online</w:t>
        </w:r>
        <w:r w:rsidR="00D53CA3">
          <w:rPr>
            <w:noProof/>
            <w:webHidden/>
          </w:rPr>
          <w:tab/>
        </w:r>
        <w:r w:rsidR="00D53CA3">
          <w:rPr>
            <w:noProof/>
            <w:webHidden/>
          </w:rPr>
          <w:fldChar w:fldCharType="begin"/>
        </w:r>
        <w:r w:rsidR="00D53CA3">
          <w:rPr>
            <w:noProof/>
            <w:webHidden/>
          </w:rPr>
          <w:instrText xml:space="preserve"> PAGEREF _Toc111636629 \h </w:instrText>
        </w:r>
        <w:r w:rsidR="00D53CA3">
          <w:rPr>
            <w:noProof/>
            <w:webHidden/>
          </w:rPr>
        </w:r>
        <w:r w:rsidR="00D53CA3">
          <w:rPr>
            <w:noProof/>
            <w:webHidden/>
          </w:rPr>
          <w:fldChar w:fldCharType="separate"/>
        </w:r>
        <w:r w:rsidR="00D53CA3">
          <w:rPr>
            <w:noProof/>
            <w:webHidden/>
          </w:rPr>
          <w:t>34</w:t>
        </w:r>
        <w:r w:rsidR="00D53CA3">
          <w:rPr>
            <w:noProof/>
            <w:webHidden/>
          </w:rPr>
          <w:fldChar w:fldCharType="end"/>
        </w:r>
      </w:hyperlink>
    </w:p>
    <w:p w14:paraId="59C7B1A7" w14:textId="6BD7440E" w:rsidR="00D53CA3" w:rsidRDefault="00000000">
      <w:pPr>
        <w:pStyle w:val="TOC2"/>
        <w:tabs>
          <w:tab w:val="left" w:pos="880"/>
          <w:tab w:val="right" w:leader="dot" w:pos="9743"/>
        </w:tabs>
        <w:rPr>
          <w:rFonts w:asciiTheme="minorHAnsi" w:eastAsiaTheme="minorEastAsia" w:hAnsiTheme="minorHAnsi" w:cstheme="minorBidi"/>
          <w:smallCaps w:val="0"/>
          <w:noProof/>
          <w:sz w:val="22"/>
          <w:szCs w:val="22"/>
          <w:lang w:val="en-AU" w:eastAsia="en-AU"/>
        </w:rPr>
      </w:pPr>
      <w:hyperlink w:anchor="_Toc111636630" w:history="1">
        <w:r w:rsidR="00D53CA3" w:rsidRPr="001D0F2B">
          <w:rPr>
            <w:rStyle w:val="Hyperlink"/>
            <w:noProof/>
          </w:rPr>
          <w:t>10.2</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Release Project Versions  (Preston-Werner, n.d.)</w:t>
        </w:r>
        <w:r w:rsidR="00D53CA3">
          <w:rPr>
            <w:noProof/>
            <w:webHidden/>
          </w:rPr>
          <w:tab/>
        </w:r>
        <w:r w:rsidR="00D53CA3">
          <w:rPr>
            <w:noProof/>
            <w:webHidden/>
          </w:rPr>
          <w:fldChar w:fldCharType="begin"/>
        </w:r>
        <w:r w:rsidR="00D53CA3">
          <w:rPr>
            <w:noProof/>
            <w:webHidden/>
          </w:rPr>
          <w:instrText xml:space="preserve"> PAGEREF _Toc111636630 \h </w:instrText>
        </w:r>
        <w:r w:rsidR="00D53CA3">
          <w:rPr>
            <w:noProof/>
            <w:webHidden/>
          </w:rPr>
        </w:r>
        <w:r w:rsidR="00D53CA3">
          <w:rPr>
            <w:noProof/>
            <w:webHidden/>
          </w:rPr>
          <w:fldChar w:fldCharType="separate"/>
        </w:r>
        <w:r w:rsidR="00D53CA3">
          <w:rPr>
            <w:noProof/>
            <w:webHidden/>
          </w:rPr>
          <w:t>35</w:t>
        </w:r>
        <w:r w:rsidR="00D53CA3">
          <w:rPr>
            <w:noProof/>
            <w:webHidden/>
          </w:rPr>
          <w:fldChar w:fldCharType="end"/>
        </w:r>
      </w:hyperlink>
    </w:p>
    <w:p w14:paraId="1CAC616F" w14:textId="7502520B" w:rsidR="00246A91" w:rsidRDefault="00246A91" w:rsidP="00C37A48">
      <w:r>
        <w:rPr>
          <w:rFonts w:cstheme="minorHAnsi"/>
          <w:caps/>
        </w:rPr>
        <w:fldChar w:fldCharType="end"/>
      </w:r>
      <w:r w:rsidR="00CF128D" w:rsidRPr="00CB6759">
        <w:t xml:space="preserve"> </w:t>
      </w:r>
      <w:bookmarkStart w:id="4" w:name="_Toc497744571"/>
      <w:bookmarkStart w:id="5" w:name="_Toc86224661"/>
      <w:bookmarkEnd w:id="1"/>
    </w:p>
    <w:p w14:paraId="758632B8" w14:textId="77777777" w:rsidR="00246A91" w:rsidRDefault="00246A91" w:rsidP="00C37A48"/>
    <w:p w14:paraId="1A319277" w14:textId="0919CC11" w:rsidR="005127C2" w:rsidRPr="00B55F73" w:rsidRDefault="00FF2D18" w:rsidP="000B4930">
      <w:pPr>
        <w:pStyle w:val="Heading1"/>
      </w:pPr>
      <w:r>
        <w:br w:type="page"/>
      </w:r>
      <w:bookmarkStart w:id="6" w:name="_Toc111636602"/>
      <w:r w:rsidR="00773581" w:rsidRPr="00B55F73">
        <w:lastRenderedPageBreak/>
        <w:t>I</w:t>
      </w:r>
      <w:r w:rsidR="00BE4AC7" w:rsidRPr="00B55F73">
        <w:t>ntroduction</w:t>
      </w:r>
      <w:bookmarkEnd w:id="6"/>
    </w:p>
    <w:p w14:paraId="185556B3" w14:textId="4CF756D9" w:rsidR="005127C2" w:rsidRDefault="005127C2" w:rsidP="00C37A48"/>
    <w:p w14:paraId="37E2871C" w14:textId="756739EA" w:rsidR="009001F9" w:rsidRPr="009001F9" w:rsidRDefault="009001F9" w:rsidP="009001F9">
      <w:pPr>
        <w:rPr>
          <w:rFonts w:ascii="Calibri Light" w:hAnsi="Calibri Light" w:cs="Calibri Light"/>
          <w:sz w:val="22"/>
          <w:szCs w:val="22"/>
        </w:rPr>
      </w:pPr>
      <w:r w:rsidRPr="009001F9">
        <w:rPr>
          <w:rFonts w:ascii="Calibri Light" w:hAnsi="Calibri Light" w:cs="Calibri Light"/>
          <w:sz w:val="22"/>
          <w:szCs w:val="22"/>
        </w:rPr>
        <w:t xml:space="preserve">This guide is aimed to help you better understand how to deal with deploying Ignition applications and provides some best practices for setting up your development and testing workflow. Having a solid </w:t>
      </w:r>
      <w:r w:rsidR="00B54106">
        <w:rPr>
          <w:rFonts w:ascii="Calibri Light" w:hAnsi="Calibri Light" w:cs="Calibri Light"/>
          <w:sz w:val="22"/>
          <w:szCs w:val="22"/>
        </w:rPr>
        <w:t>d</w:t>
      </w:r>
      <w:r w:rsidRPr="009001F9">
        <w:rPr>
          <w:rFonts w:ascii="Calibri Light" w:hAnsi="Calibri Light" w:cs="Calibri Light"/>
          <w:sz w:val="22"/>
          <w:szCs w:val="22"/>
        </w:rPr>
        <w:t>eployment workflow allows for better change management, minimizes mistakes, and leads to a more productive team.</w:t>
      </w:r>
    </w:p>
    <w:p w14:paraId="5FCFE40B" w14:textId="4BF28FAD" w:rsidR="008A7A65" w:rsidRDefault="009001F9" w:rsidP="009001F9">
      <w:pPr>
        <w:rPr>
          <w:rFonts w:ascii="Calibri Light" w:hAnsi="Calibri Light" w:cs="Calibri Light"/>
          <w:sz w:val="22"/>
          <w:szCs w:val="22"/>
        </w:rPr>
      </w:pPr>
      <w:r w:rsidRPr="009001F9">
        <w:rPr>
          <w:rFonts w:ascii="Calibri Light" w:hAnsi="Calibri Light" w:cs="Calibri Light"/>
          <w:sz w:val="22"/>
          <w:szCs w:val="22"/>
        </w:rPr>
        <w:t xml:space="preserve">This guide </w:t>
      </w:r>
      <w:r w:rsidR="00117B7A">
        <w:rPr>
          <w:rFonts w:ascii="Calibri Light" w:hAnsi="Calibri Light" w:cs="Calibri Light"/>
          <w:sz w:val="22"/>
          <w:szCs w:val="22"/>
        </w:rPr>
        <w:t>helps</w:t>
      </w:r>
      <w:r w:rsidRPr="009001F9">
        <w:rPr>
          <w:rFonts w:ascii="Calibri Light" w:hAnsi="Calibri Light" w:cs="Calibri Light"/>
          <w:sz w:val="22"/>
          <w:szCs w:val="22"/>
        </w:rPr>
        <w:t xml:space="preserve"> Ignition users who are looking to set up a scalable, flexible, enterprise-grade system. </w:t>
      </w:r>
      <w:r w:rsidR="004D4A23">
        <w:rPr>
          <w:rFonts w:ascii="Calibri Light" w:hAnsi="Calibri Light" w:cs="Calibri Light"/>
          <w:sz w:val="22"/>
          <w:szCs w:val="22"/>
        </w:rPr>
        <w:t>Most</w:t>
      </w:r>
      <w:r w:rsidRPr="009001F9">
        <w:rPr>
          <w:rFonts w:ascii="Calibri Light" w:hAnsi="Calibri Light" w:cs="Calibri Light"/>
          <w:sz w:val="22"/>
          <w:szCs w:val="22"/>
        </w:rPr>
        <w:t xml:space="preserve"> users start from a different architecture or different model and move toward </w:t>
      </w:r>
      <w:r w:rsidR="00036F93">
        <w:rPr>
          <w:rFonts w:ascii="Calibri Light" w:hAnsi="Calibri Light" w:cs="Calibri Light"/>
          <w:sz w:val="22"/>
          <w:szCs w:val="22"/>
        </w:rPr>
        <w:t xml:space="preserve">proper SCM </w:t>
      </w:r>
      <w:r w:rsidR="00541485">
        <w:rPr>
          <w:rFonts w:ascii="Calibri Light" w:hAnsi="Calibri Light" w:cs="Calibri Light"/>
          <w:sz w:val="22"/>
          <w:szCs w:val="22"/>
        </w:rPr>
        <w:t xml:space="preserve">(Software Change Management) </w:t>
      </w:r>
      <w:r w:rsidR="00036F93">
        <w:rPr>
          <w:rFonts w:ascii="Calibri Light" w:hAnsi="Calibri Light" w:cs="Calibri Light"/>
          <w:sz w:val="22"/>
          <w:szCs w:val="22"/>
        </w:rPr>
        <w:t>where other</w:t>
      </w:r>
      <w:r w:rsidRPr="009001F9">
        <w:rPr>
          <w:rFonts w:ascii="Calibri Light" w:hAnsi="Calibri Light" w:cs="Calibri Light"/>
          <w:sz w:val="22"/>
          <w:szCs w:val="22"/>
        </w:rPr>
        <w:t xml:space="preserve"> users may never choose to employ all recommendations.</w:t>
      </w:r>
      <w:r w:rsidR="00A326BE" w:rsidRPr="0064683A">
        <w:rPr>
          <w:rFonts w:ascii="Calibri Light" w:hAnsi="Calibri Light" w:cs="Calibri Light"/>
          <w:noProof/>
          <w:szCs w:val="18"/>
          <w:lang w:val="en-AU"/>
        </w:rPr>
        <w:drawing>
          <wp:anchor distT="0" distB="0" distL="114300" distR="114300" simplePos="0" relativeHeight="251662363" behindDoc="0" locked="0" layoutInCell="1" allowOverlap="1" wp14:anchorId="17FBA569" wp14:editId="7A01A9E0">
            <wp:simplePos x="0" y="0"/>
            <wp:positionH relativeFrom="column">
              <wp:posOffset>3217488</wp:posOffset>
            </wp:positionH>
            <wp:positionV relativeFrom="paragraph">
              <wp:posOffset>561052</wp:posOffset>
            </wp:positionV>
            <wp:extent cx="3175635" cy="2308860"/>
            <wp:effectExtent l="0" t="0" r="5715" b="0"/>
            <wp:wrapThrough wrapText="bothSides">
              <wp:wrapPolygon edited="0">
                <wp:start x="0" y="0"/>
                <wp:lineTo x="0" y="21386"/>
                <wp:lineTo x="21509" y="21386"/>
                <wp:lineTo x="21509" y="0"/>
                <wp:lineTo x="0" y="0"/>
              </wp:wrapPolygon>
            </wp:wrapThrough>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5635"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hAnsi="Calibri Light" w:cs="Calibri Light"/>
          <w:sz w:val="22"/>
          <w:szCs w:val="22"/>
        </w:rPr>
        <w:t xml:space="preserve"> </w:t>
      </w:r>
      <w:sdt>
        <w:sdtPr>
          <w:rPr>
            <w:rFonts w:ascii="Calibri Light" w:hAnsi="Calibri Light" w:cs="Calibri Light"/>
            <w:sz w:val="22"/>
            <w:szCs w:val="22"/>
          </w:rPr>
          <w:id w:val="1789776833"/>
          <w:citation/>
        </w:sdtPr>
        <w:sdtContent>
          <w:r>
            <w:rPr>
              <w:rFonts w:ascii="Calibri Light" w:hAnsi="Calibri Light" w:cs="Calibri Light"/>
              <w:sz w:val="22"/>
              <w:szCs w:val="22"/>
            </w:rPr>
            <w:fldChar w:fldCharType="begin"/>
          </w:r>
          <w:r>
            <w:rPr>
              <w:rFonts w:ascii="Calibri Light" w:hAnsi="Calibri Light" w:cs="Calibri Light"/>
              <w:sz w:val="22"/>
              <w:szCs w:val="22"/>
            </w:rPr>
            <w:instrText xml:space="preserve"> CITATION Ind21 \l 1033 </w:instrText>
          </w:r>
          <w:r>
            <w:rPr>
              <w:rFonts w:ascii="Calibri Light" w:hAnsi="Calibri Light" w:cs="Calibri Light"/>
              <w:sz w:val="22"/>
              <w:szCs w:val="22"/>
            </w:rPr>
            <w:fldChar w:fldCharType="separate"/>
          </w:r>
          <w:r w:rsidRPr="009001F9">
            <w:rPr>
              <w:rFonts w:ascii="Calibri Light" w:hAnsi="Calibri Light" w:cs="Calibri Light"/>
              <w:noProof/>
              <w:sz w:val="22"/>
              <w:szCs w:val="22"/>
            </w:rPr>
            <w:t>(Inductive Automation, 2021)</w:t>
          </w:r>
          <w:r>
            <w:rPr>
              <w:rFonts w:ascii="Calibri Light" w:hAnsi="Calibri Light" w:cs="Calibri Light"/>
              <w:sz w:val="22"/>
              <w:szCs w:val="22"/>
            </w:rPr>
            <w:fldChar w:fldCharType="end"/>
          </w:r>
        </w:sdtContent>
      </w:sdt>
    </w:p>
    <w:p w14:paraId="4FB2D270" w14:textId="77777777" w:rsidR="00B54106" w:rsidRDefault="00B54106" w:rsidP="009001F9">
      <w:pPr>
        <w:rPr>
          <w:rFonts w:ascii="Calibri Light" w:hAnsi="Calibri Light" w:cs="Calibri Light"/>
          <w:sz w:val="22"/>
          <w:szCs w:val="22"/>
        </w:rPr>
      </w:pPr>
    </w:p>
    <w:p w14:paraId="2885978B" w14:textId="7C2AB12C" w:rsidR="005A48A7" w:rsidRDefault="002E2FA0" w:rsidP="008A7A65">
      <w:pPr>
        <w:rPr>
          <w:rFonts w:ascii="Calibri Light" w:hAnsi="Calibri Light" w:cs="Calibri Light"/>
          <w:sz w:val="22"/>
          <w:szCs w:val="22"/>
        </w:rPr>
      </w:pPr>
      <w:r w:rsidRPr="0943F91F">
        <w:rPr>
          <w:rFonts w:ascii="Calibri Light" w:hAnsi="Calibri Light" w:cs="Calibri Light"/>
          <w:sz w:val="22"/>
          <w:szCs w:val="22"/>
        </w:rPr>
        <w:t xml:space="preserve">The devices </w:t>
      </w:r>
      <w:r w:rsidR="001B597A" w:rsidRPr="0943F91F">
        <w:rPr>
          <w:rFonts w:ascii="Calibri Light" w:hAnsi="Calibri Light" w:cs="Calibri Light"/>
          <w:sz w:val="22"/>
          <w:szCs w:val="22"/>
        </w:rPr>
        <w:t xml:space="preserve">to manage </w:t>
      </w:r>
      <w:r w:rsidR="00CE09F5" w:rsidRPr="0943F91F">
        <w:rPr>
          <w:rFonts w:ascii="Calibri Light" w:hAnsi="Calibri Light" w:cs="Calibri Light"/>
          <w:sz w:val="22"/>
          <w:szCs w:val="22"/>
        </w:rPr>
        <w:t>are</w:t>
      </w:r>
      <w:r w:rsidR="001B597A" w:rsidRPr="0943F91F">
        <w:rPr>
          <w:rFonts w:ascii="Calibri Light" w:hAnsi="Calibri Light" w:cs="Calibri Light"/>
          <w:sz w:val="22"/>
          <w:szCs w:val="22"/>
        </w:rPr>
        <w:t xml:space="preserve"> typical PLC (programmable logic controllers) and </w:t>
      </w:r>
      <w:r w:rsidR="00CE09F5" w:rsidRPr="0943F91F">
        <w:rPr>
          <w:rFonts w:ascii="Calibri Light" w:hAnsi="Calibri Light" w:cs="Calibri Light"/>
          <w:sz w:val="22"/>
          <w:szCs w:val="22"/>
        </w:rPr>
        <w:t xml:space="preserve">other </w:t>
      </w:r>
      <w:r w:rsidR="001B597A" w:rsidRPr="0943F91F">
        <w:rPr>
          <w:rFonts w:ascii="Calibri Light" w:hAnsi="Calibri Light" w:cs="Calibri Light"/>
          <w:sz w:val="22"/>
          <w:szCs w:val="22"/>
        </w:rPr>
        <w:t xml:space="preserve">industrial equipment </w:t>
      </w:r>
      <w:r w:rsidR="00CE09F5" w:rsidRPr="0943F91F">
        <w:rPr>
          <w:rFonts w:ascii="Calibri Light" w:hAnsi="Calibri Light" w:cs="Calibri Light"/>
          <w:sz w:val="22"/>
          <w:szCs w:val="22"/>
        </w:rPr>
        <w:t>propriety protocols and file systems.</w:t>
      </w:r>
    </w:p>
    <w:p w14:paraId="26DBA16A" w14:textId="4E9A7C17" w:rsidR="002E2FA0" w:rsidRDefault="00A3303F" w:rsidP="008A7A65">
      <w:pPr>
        <w:rPr>
          <w:rFonts w:ascii="Calibri Light" w:hAnsi="Calibri Light" w:cs="Calibri Light"/>
          <w:sz w:val="22"/>
          <w:szCs w:val="22"/>
        </w:rPr>
      </w:pPr>
      <w:r w:rsidRPr="0943F91F">
        <w:rPr>
          <w:rFonts w:ascii="Calibri Light" w:hAnsi="Calibri Light" w:cs="Calibri Light"/>
          <w:sz w:val="22"/>
          <w:szCs w:val="22"/>
        </w:rPr>
        <w:t xml:space="preserve">With the IT/OT </w:t>
      </w:r>
      <w:r w:rsidR="00D65D9D" w:rsidRPr="0943F91F">
        <w:rPr>
          <w:rFonts w:ascii="Calibri Light" w:hAnsi="Calibri Light" w:cs="Calibri Light"/>
          <w:sz w:val="22"/>
          <w:szCs w:val="22"/>
        </w:rPr>
        <w:t>convergence in</w:t>
      </w:r>
      <w:r w:rsidRPr="0943F91F">
        <w:rPr>
          <w:rFonts w:ascii="Calibri Light" w:hAnsi="Calibri Light" w:cs="Calibri Light"/>
          <w:sz w:val="22"/>
          <w:szCs w:val="22"/>
        </w:rPr>
        <w:t xml:space="preserve"> the last decade, </w:t>
      </w:r>
      <w:r w:rsidR="00A10A0E" w:rsidRPr="0943F91F">
        <w:rPr>
          <w:rFonts w:ascii="Calibri Light" w:hAnsi="Calibri Light" w:cs="Calibri Light"/>
          <w:sz w:val="22"/>
          <w:szCs w:val="22"/>
        </w:rPr>
        <w:t xml:space="preserve">more tools are available which forces </w:t>
      </w:r>
      <w:r w:rsidR="00736C4E" w:rsidRPr="0943F91F">
        <w:rPr>
          <w:rFonts w:ascii="Calibri Light" w:hAnsi="Calibri Light" w:cs="Calibri Light"/>
          <w:sz w:val="22"/>
          <w:szCs w:val="22"/>
        </w:rPr>
        <w:t xml:space="preserve">companies to change to more IT standards like Git. </w:t>
      </w:r>
    </w:p>
    <w:p w14:paraId="4FFABFFF" w14:textId="6B309208" w:rsidR="00CA4D6F" w:rsidRDefault="00CA4D6F" w:rsidP="008A7A65">
      <w:pPr>
        <w:rPr>
          <w:rFonts w:ascii="Calibri Light" w:hAnsi="Calibri Light" w:cs="Calibri Light"/>
          <w:sz w:val="22"/>
          <w:szCs w:val="22"/>
        </w:rPr>
      </w:pPr>
      <w:r w:rsidRPr="0943F91F">
        <w:rPr>
          <w:rFonts w:ascii="Calibri Light" w:hAnsi="Calibri Light" w:cs="Calibri Light"/>
          <w:sz w:val="22"/>
          <w:szCs w:val="22"/>
        </w:rPr>
        <w:t xml:space="preserve">Although Git tools do not understand proprietary file systems and </w:t>
      </w:r>
      <w:r w:rsidR="00D65D9D" w:rsidRPr="0943F91F">
        <w:rPr>
          <w:rFonts w:ascii="Calibri Light" w:hAnsi="Calibri Light" w:cs="Calibri Light"/>
          <w:sz w:val="22"/>
          <w:szCs w:val="22"/>
        </w:rPr>
        <w:t>devices, the market moves towards these tools due to pricing pressure.</w:t>
      </w:r>
      <w:r w:rsidRPr="0943F91F">
        <w:rPr>
          <w:rFonts w:ascii="Calibri Light" w:hAnsi="Calibri Light" w:cs="Calibri Light"/>
          <w:sz w:val="22"/>
          <w:szCs w:val="22"/>
        </w:rPr>
        <w:t xml:space="preserve"> </w:t>
      </w:r>
    </w:p>
    <w:p w14:paraId="771A7065" w14:textId="5E9E45E6" w:rsidR="001F04F2" w:rsidRDefault="001F04F2" w:rsidP="008A7A65">
      <w:pPr>
        <w:rPr>
          <w:rFonts w:ascii="Calibri Light" w:hAnsi="Calibri Light" w:cs="Calibri Light"/>
          <w:sz w:val="22"/>
          <w:szCs w:val="22"/>
        </w:rPr>
      </w:pPr>
      <w:r>
        <w:rPr>
          <w:rFonts w:ascii="Calibri Light" w:hAnsi="Calibri Light" w:cs="Calibri Light"/>
          <w:sz w:val="22"/>
          <w:szCs w:val="22"/>
        </w:rPr>
        <w:t xml:space="preserve">Git technology fits very well with Ignition which uses </w:t>
      </w:r>
      <w:r w:rsidR="00FC3B48">
        <w:rPr>
          <w:rFonts w:ascii="Calibri Light" w:hAnsi="Calibri Light" w:cs="Calibri Light"/>
          <w:sz w:val="22"/>
          <w:szCs w:val="22"/>
        </w:rPr>
        <w:t>standard and open file system.</w:t>
      </w:r>
    </w:p>
    <w:p w14:paraId="5C4B52D1" w14:textId="77777777" w:rsidR="005D4402" w:rsidRDefault="005D4402" w:rsidP="008A7A65">
      <w:pPr>
        <w:rPr>
          <w:rFonts w:ascii="Calibri Light" w:hAnsi="Calibri Light" w:cs="Calibri Light"/>
          <w:sz w:val="22"/>
          <w:szCs w:val="22"/>
        </w:rPr>
      </w:pPr>
    </w:p>
    <w:p w14:paraId="05228FC1" w14:textId="7A7626F8" w:rsidR="00B37EC4" w:rsidRPr="00C95198" w:rsidRDefault="005D4402" w:rsidP="008A7A65">
      <w:pPr>
        <w:rPr>
          <w:rFonts w:ascii="Calibri Light" w:hAnsi="Calibri Light" w:cs="Calibri Light"/>
          <w:b/>
          <w:bCs/>
          <w:sz w:val="22"/>
          <w:szCs w:val="22"/>
        </w:rPr>
      </w:pPr>
      <w:r w:rsidRPr="0943F91F">
        <w:rPr>
          <w:rFonts w:ascii="Calibri Light" w:hAnsi="Calibri Light" w:cs="Calibri Light"/>
          <w:sz w:val="22"/>
          <w:szCs w:val="22"/>
        </w:rPr>
        <w:t xml:space="preserve">These IT technologies do not come naturally to the traditional OT (Operational Technology) personnel </w:t>
      </w:r>
      <w:r w:rsidR="00CF10E2" w:rsidRPr="0943F91F">
        <w:rPr>
          <w:rFonts w:ascii="Calibri Light" w:hAnsi="Calibri Light" w:cs="Calibri Light"/>
          <w:sz w:val="22"/>
          <w:szCs w:val="22"/>
        </w:rPr>
        <w:t xml:space="preserve">and hopefully this document will help them to follow and understand the procedures and </w:t>
      </w:r>
      <w:r w:rsidR="00181603" w:rsidRPr="0943F91F">
        <w:rPr>
          <w:rFonts w:ascii="Calibri Light" w:hAnsi="Calibri Light" w:cs="Calibri Light"/>
          <w:sz w:val="22"/>
          <w:szCs w:val="22"/>
        </w:rPr>
        <w:t>functionally</w:t>
      </w:r>
      <w:r w:rsidR="00CF10E2" w:rsidRPr="0943F91F">
        <w:rPr>
          <w:rFonts w:ascii="Calibri Light" w:hAnsi="Calibri Light" w:cs="Calibri Light"/>
          <w:sz w:val="22"/>
          <w:szCs w:val="22"/>
        </w:rPr>
        <w:t>.</w:t>
      </w:r>
      <w:r w:rsidR="00F3027B" w:rsidRPr="0943F91F">
        <w:rPr>
          <w:rFonts w:ascii="Calibri Light" w:hAnsi="Calibri Light" w:cs="Calibri Light"/>
          <w:sz w:val="22"/>
          <w:szCs w:val="22"/>
        </w:rPr>
        <w:t xml:space="preserve"> </w:t>
      </w:r>
      <w:r w:rsidR="00B37EC4" w:rsidRPr="0943F91F">
        <w:rPr>
          <w:rFonts w:ascii="Calibri Light" w:hAnsi="Calibri Light" w:cs="Calibri Light"/>
          <w:sz w:val="22"/>
          <w:szCs w:val="22"/>
        </w:rPr>
        <w:t xml:space="preserve">Thus, this document will </w:t>
      </w:r>
      <w:r w:rsidR="00B37EC4" w:rsidRPr="0943F91F">
        <w:rPr>
          <w:rFonts w:ascii="Calibri Light" w:hAnsi="Calibri Light" w:cs="Calibri Light"/>
          <w:b/>
          <w:bCs/>
          <w:sz w:val="22"/>
          <w:szCs w:val="22"/>
        </w:rPr>
        <w:t xml:space="preserve">concentrate </w:t>
      </w:r>
      <w:r w:rsidR="00C95198" w:rsidRPr="0943F91F">
        <w:rPr>
          <w:rFonts w:ascii="Calibri Light" w:hAnsi="Calibri Light" w:cs="Calibri Light"/>
          <w:b/>
          <w:bCs/>
          <w:sz w:val="22"/>
          <w:szCs w:val="22"/>
        </w:rPr>
        <w:t xml:space="preserve">on </w:t>
      </w:r>
      <w:r w:rsidR="00F3027B" w:rsidRPr="0943F91F">
        <w:rPr>
          <w:rFonts w:ascii="Calibri Light" w:hAnsi="Calibri Light" w:cs="Calibri Light"/>
          <w:b/>
          <w:bCs/>
          <w:sz w:val="22"/>
          <w:szCs w:val="22"/>
        </w:rPr>
        <w:t>the</w:t>
      </w:r>
      <w:r w:rsidR="00B37EC4" w:rsidRPr="0943F91F">
        <w:rPr>
          <w:rFonts w:ascii="Calibri Light" w:hAnsi="Calibri Light" w:cs="Calibri Light"/>
          <w:b/>
          <w:bCs/>
          <w:sz w:val="22"/>
          <w:szCs w:val="22"/>
        </w:rPr>
        <w:t xml:space="preserve"> </w:t>
      </w:r>
      <w:r w:rsidR="00F3027B" w:rsidRPr="0943F91F">
        <w:rPr>
          <w:rFonts w:ascii="Calibri Light" w:hAnsi="Calibri Light" w:cs="Calibri Light"/>
          <w:b/>
          <w:bCs/>
          <w:sz w:val="22"/>
          <w:szCs w:val="22"/>
        </w:rPr>
        <w:t xml:space="preserve">GIT </w:t>
      </w:r>
      <w:r w:rsidR="00C95198" w:rsidRPr="0943F91F">
        <w:rPr>
          <w:rFonts w:ascii="Calibri Light" w:hAnsi="Calibri Light" w:cs="Calibri Light"/>
          <w:b/>
          <w:bCs/>
          <w:sz w:val="22"/>
          <w:szCs w:val="22"/>
        </w:rPr>
        <w:t xml:space="preserve">technology to manage </w:t>
      </w:r>
      <w:r w:rsidR="00F3027B" w:rsidRPr="0943F91F">
        <w:rPr>
          <w:rFonts w:ascii="Calibri Light" w:hAnsi="Calibri Light" w:cs="Calibri Light"/>
          <w:b/>
          <w:bCs/>
          <w:sz w:val="22"/>
          <w:szCs w:val="22"/>
        </w:rPr>
        <w:t xml:space="preserve">Ignition </w:t>
      </w:r>
      <w:r w:rsidR="00C95198" w:rsidRPr="0943F91F">
        <w:rPr>
          <w:rFonts w:ascii="Calibri Light" w:hAnsi="Calibri Light" w:cs="Calibri Light"/>
          <w:b/>
          <w:bCs/>
          <w:sz w:val="22"/>
          <w:szCs w:val="22"/>
        </w:rPr>
        <w:t>files and projects.</w:t>
      </w:r>
    </w:p>
    <w:p w14:paraId="6C6038EB" w14:textId="77777777" w:rsidR="00181603" w:rsidRDefault="00181603" w:rsidP="008A7A65">
      <w:pPr>
        <w:rPr>
          <w:rFonts w:ascii="Calibri Light" w:hAnsi="Calibri Light" w:cs="Calibri Light"/>
          <w:sz w:val="22"/>
          <w:szCs w:val="22"/>
        </w:rPr>
      </w:pPr>
    </w:p>
    <w:p w14:paraId="0C8C8DF7" w14:textId="50B3A894" w:rsidR="00181603" w:rsidRDefault="00181603" w:rsidP="008A7A65">
      <w:pPr>
        <w:rPr>
          <w:rFonts w:ascii="Calibri Light" w:hAnsi="Calibri Light" w:cs="Calibri Light"/>
          <w:sz w:val="22"/>
          <w:szCs w:val="22"/>
        </w:rPr>
      </w:pPr>
      <w:r w:rsidRPr="0943F91F">
        <w:rPr>
          <w:rFonts w:ascii="Calibri Light" w:hAnsi="Calibri Light" w:cs="Calibri Light"/>
          <w:sz w:val="22"/>
          <w:szCs w:val="22"/>
        </w:rPr>
        <w:t xml:space="preserve">This document is </w:t>
      </w:r>
      <w:r w:rsidR="00EA7039" w:rsidRPr="0943F91F">
        <w:rPr>
          <w:rFonts w:ascii="Calibri Light" w:hAnsi="Calibri Light" w:cs="Calibri Light"/>
          <w:sz w:val="22"/>
          <w:szCs w:val="22"/>
        </w:rPr>
        <w:t xml:space="preserve">a </w:t>
      </w:r>
      <w:r w:rsidR="00DE0A12" w:rsidRPr="0943F91F">
        <w:rPr>
          <w:rFonts w:ascii="Calibri Light" w:hAnsi="Calibri Light" w:cs="Calibri Light"/>
          <w:b/>
          <w:bCs/>
          <w:sz w:val="22"/>
          <w:szCs w:val="22"/>
        </w:rPr>
        <w:t>guideline</w:t>
      </w:r>
      <w:r w:rsidR="00DE0A12" w:rsidRPr="0943F91F">
        <w:rPr>
          <w:rFonts w:ascii="Calibri Light" w:hAnsi="Calibri Light" w:cs="Calibri Light"/>
          <w:sz w:val="22"/>
          <w:szCs w:val="22"/>
        </w:rPr>
        <w:t>,</w:t>
      </w:r>
      <w:r w:rsidR="00EA7039" w:rsidRPr="0943F91F">
        <w:rPr>
          <w:rFonts w:ascii="Calibri Light" w:hAnsi="Calibri Light" w:cs="Calibri Light"/>
          <w:sz w:val="22"/>
          <w:szCs w:val="22"/>
        </w:rPr>
        <w:t xml:space="preserve"> and it is essential that </w:t>
      </w:r>
      <w:r w:rsidR="00885BF0" w:rsidRPr="0943F91F">
        <w:rPr>
          <w:rFonts w:ascii="Calibri Light" w:hAnsi="Calibri Light" w:cs="Calibri Light"/>
          <w:sz w:val="22"/>
          <w:szCs w:val="22"/>
        </w:rPr>
        <w:t xml:space="preserve">you </w:t>
      </w:r>
      <w:r w:rsidR="00885BF0" w:rsidRPr="0943F91F">
        <w:rPr>
          <w:rFonts w:ascii="Calibri Light" w:hAnsi="Calibri Light" w:cs="Calibri Light"/>
          <w:b/>
          <w:bCs/>
          <w:sz w:val="22"/>
          <w:szCs w:val="22"/>
        </w:rPr>
        <w:t>create your own procedures and regulations</w:t>
      </w:r>
      <w:r w:rsidR="00885BF0" w:rsidRPr="0943F91F">
        <w:rPr>
          <w:rFonts w:ascii="Calibri Light" w:hAnsi="Calibri Light" w:cs="Calibri Light"/>
          <w:sz w:val="22"/>
          <w:szCs w:val="22"/>
        </w:rPr>
        <w:t xml:space="preserve"> which are </w:t>
      </w:r>
      <w:r w:rsidR="00885BF0" w:rsidRPr="0943F91F">
        <w:rPr>
          <w:rFonts w:ascii="Calibri Light" w:hAnsi="Calibri Light" w:cs="Calibri Light"/>
          <w:b/>
          <w:bCs/>
          <w:sz w:val="22"/>
          <w:szCs w:val="22"/>
        </w:rPr>
        <w:t>easy to follow</w:t>
      </w:r>
      <w:r w:rsidR="00885BF0" w:rsidRPr="0943F91F">
        <w:rPr>
          <w:rFonts w:ascii="Calibri Light" w:hAnsi="Calibri Light" w:cs="Calibri Light"/>
          <w:sz w:val="22"/>
          <w:szCs w:val="22"/>
        </w:rPr>
        <w:t xml:space="preserve"> </w:t>
      </w:r>
      <w:r w:rsidR="007B04B2" w:rsidRPr="0943F91F">
        <w:rPr>
          <w:rFonts w:ascii="Calibri Light" w:hAnsi="Calibri Light" w:cs="Calibri Light"/>
          <w:sz w:val="22"/>
          <w:szCs w:val="22"/>
        </w:rPr>
        <w:t xml:space="preserve">and subsequently </w:t>
      </w:r>
      <w:r w:rsidR="00DE0A12" w:rsidRPr="0943F91F">
        <w:rPr>
          <w:rFonts w:ascii="Calibri Light" w:hAnsi="Calibri Light" w:cs="Calibri Light"/>
          <w:sz w:val="22"/>
          <w:szCs w:val="22"/>
        </w:rPr>
        <w:t xml:space="preserve">sustainable. </w:t>
      </w:r>
    </w:p>
    <w:p w14:paraId="594C3C2C" w14:textId="77777777" w:rsidR="00A326BE" w:rsidRDefault="00A326BE" w:rsidP="008A7A65">
      <w:pPr>
        <w:rPr>
          <w:rFonts w:ascii="Calibri Light" w:hAnsi="Calibri Light" w:cs="Calibri Light"/>
          <w:sz w:val="22"/>
          <w:szCs w:val="22"/>
        </w:rPr>
      </w:pPr>
    </w:p>
    <w:p w14:paraId="00F24DBF" w14:textId="31F4718B" w:rsidR="00A326BE" w:rsidRDefault="00A326BE" w:rsidP="008A7A65">
      <w:pPr>
        <w:rPr>
          <w:rFonts w:ascii="Calibri Light" w:hAnsi="Calibri Light" w:cs="Calibri Light"/>
          <w:szCs w:val="18"/>
          <w:lang w:val="en-AU"/>
        </w:rPr>
      </w:pPr>
    </w:p>
    <w:p w14:paraId="209EE12E" w14:textId="2050EF86" w:rsidR="001D2A53" w:rsidRPr="001D2A53" w:rsidRDefault="001D2A53" w:rsidP="001D2A53">
      <w:pPr>
        <w:pStyle w:val="Heading1"/>
      </w:pPr>
      <w:bookmarkStart w:id="7" w:name="_Toc111636603"/>
      <w:r w:rsidRPr="001D2A53">
        <w:t>Abbreviations</w:t>
      </w:r>
      <w:bookmarkEnd w:id="7"/>
    </w:p>
    <w:p w14:paraId="6EC38379" w14:textId="77777777" w:rsidR="001D2A53" w:rsidRDefault="001D2A53" w:rsidP="008A7A65">
      <w:pPr>
        <w:rPr>
          <w:rFonts w:ascii="Calibri Light" w:hAnsi="Calibri Light" w:cs="Calibri Light"/>
          <w:szCs w:val="18"/>
          <w:lang w:val="en-AU"/>
        </w:rPr>
      </w:pPr>
    </w:p>
    <w:p w14:paraId="46EBE535" w14:textId="77777777" w:rsidR="001D2A53" w:rsidRDefault="001D2A53" w:rsidP="008A7A65">
      <w:pPr>
        <w:rPr>
          <w:rFonts w:ascii="Calibri Light" w:hAnsi="Calibri Light" w:cs="Calibri Light"/>
          <w:szCs w:val="18"/>
          <w:lang w:val="en-AU"/>
        </w:rPr>
      </w:pPr>
    </w:p>
    <w:p w14:paraId="61A1B7F9" w14:textId="12DEE847" w:rsidR="007971D7" w:rsidRDefault="007971D7" w:rsidP="008A7A65">
      <w:pPr>
        <w:rPr>
          <w:rFonts w:ascii="Calibri Light" w:hAnsi="Calibri Light" w:cs="Calibri Light"/>
          <w:szCs w:val="18"/>
          <w:lang w:val="en-AU"/>
        </w:rPr>
      </w:pPr>
    </w:p>
    <w:p w14:paraId="301243A9" w14:textId="34039B7C" w:rsidR="007F48C0" w:rsidRPr="009F2403" w:rsidRDefault="007F48C0" w:rsidP="00C37A48">
      <w:pPr>
        <w:rPr>
          <w:rFonts w:ascii="Calibri Light" w:hAnsi="Calibri Light" w:cs="Calibri Light"/>
          <w:b/>
          <w:bCs/>
          <w:sz w:val="22"/>
          <w:lang w:val="en-AU"/>
        </w:rPr>
      </w:pPr>
    </w:p>
    <w:tbl>
      <w:tblPr>
        <w:tblStyle w:val="GridTable4-Accent1"/>
        <w:tblW w:w="0" w:type="auto"/>
        <w:tblLook w:val="04A0" w:firstRow="1" w:lastRow="0" w:firstColumn="1" w:lastColumn="0" w:noHBand="0" w:noVBand="1"/>
      </w:tblPr>
      <w:tblGrid>
        <w:gridCol w:w="1838"/>
        <w:gridCol w:w="7905"/>
      </w:tblGrid>
      <w:tr w:rsidR="001D2A53" w14:paraId="666CA094" w14:textId="77777777" w:rsidTr="001D2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EFE95E" w14:textId="77777777" w:rsidR="001D2A53" w:rsidRDefault="001D2A53" w:rsidP="00BE4AC7">
            <w:pPr>
              <w:rPr>
                <w:rFonts w:ascii="Calibri Light" w:hAnsi="Calibri Light" w:cs="Calibri Light"/>
                <w:szCs w:val="18"/>
                <w:lang w:val="en-AU"/>
              </w:rPr>
            </w:pPr>
          </w:p>
        </w:tc>
        <w:tc>
          <w:tcPr>
            <w:tcW w:w="7905" w:type="dxa"/>
          </w:tcPr>
          <w:p w14:paraId="6BD85CCA" w14:textId="77777777" w:rsidR="001D2A53" w:rsidRDefault="001D2A53" w:rsidP="00BE4AC7">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r w:rsidR="001D2A53" w14:paraId="67B82BF9"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592D99" w14:textId="6EEA38E5" w:rsidR="001D2A53" w:rsidRDefault="00541485" w:rsidP="00BE4AC7">
            <w:pPr>
              <w:rPr>
                <w:rFonts w:ascii="Calibri Light" w:hAnsi="Calibri Light" w:cs="Calibri Light"/>
                <w:szCs w:val="18"/>
                <w:lang w:val="en-AU"/>
              </w:rPr>
            </w:pPr>
            <w:r>
              <w:rPr>
                <w:rFonts w:ascii="Calibri Light" w:hAnsi="Calibri Light" w:cs="Calibri Light"/>
                <w:szCs w:val="18"/>
                <w:lang w:val="en-AU"/>
              </w:rPr>
              <w:t>SCM</w:t>
            </w:r>
          </w:p>
        </w:tc>
        <w:tc>
          <w:tcPr>
            <w:tcW w:w="7905" w:type="dxa"/>
          </w:tcPr>
          <w:p w14:paraId="28372CA3" w14:textId="143B6E11" w:rsidR="001D2A53" w:rsidRDefault="008F2BED"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r w:rsidRPr="001E2C2D">
              <w:rPr>
                <w:rFonts w:ascii="Calibri Light" w:hAnsi="Calibri Light" w:cs="Calibri Light"/>
                <w:b/>
                <w:bCs/>
                <w:szCs w:val="18"/>
                <w:lang w:val="en-AU"/>
              </w:rPr>
              <w:t>S</w:t>
            </w:r>
            <w:r>
              <w:rPr>
                <w:rFonts w:ascii="Calibri Light" w:hAnsi="Calibri Light" w:cs="Calibri Light"/>
                <w:szCs w:val="18"/>
                <w:lang w:val="en-AU"/>
              </w:rPr>
              <w:t xml:space="preserve">oftware </w:t>
            </w:r>
            <w:r w:rsidRPr="001E2C2D">
              <w:rPr>
                <w:rFonts w:ascii="Calibri Light" w:hAnsi="Calibri Light" w:cs="Calibri Light"/>
                <w:b/>
                <w:bCs/>
                <w:szCs w:val="18"/>
                <w:lang w:val="en-AU"/>
              </w:rPr>
              <w:t>C</w:t>
            </w:r>
            <w:r>
              <w:rPr>
                <w:rFonts w:ascii="Calibri Light" w:hAnsi="Calibri Light" w:cs="Calibri Light"/>
                <w:szCs w:val="18"/>
                <w:lang w:val="en-AU"/>
              </w:rPr>
              <w:t xml:space="preserve">hange </w:t>
            </w:r>
            <w:r w:rsidRPr="001E2C2D">
              <w:rPr>
                <w:rFonts w:ascii="Calibri Light" w:hAnsi="Calibri Light" w:cs="Calibri Light"/>
                <w:b/>
                <w:bCs/>
                <w:szCs w:val="18"/>
                <w:lang w:val="en-AU"/>
              </w:rPr>
              <w:t>M</w:t>
            </w:r>
            <w:r>
              <w:rPr>
                <w:rFonts w:ascii="Calibri Light" w:hAnsi="Calibri Light" w:cs="Calibri Light"/>
                <w:szCs w:val="18"/>
                <w:lang w:val="en-AU"/>
              </w:rPr>
              <w:t>anagement</w:t>
            </w:r>
          </w:p>
        </w:tc>
      </w:tr>
      <w:tr w:rsidR="000F5198" w14:paraId="369CCE16"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46702BD0" w14:textId="3E93C128" w:rsidR="000F5198" w:rsidRDefault="000F5198" w:rsidP="00BE4AC7">
            <w:pPr>
              <w:rPr>
                <w:rFonts w:ascii="Calibri Light" w:hAnsi="Calibri Light" w:cs="Calibri Light"/>
                <w:szCs w:val="18"/>
                <w:lang w:val="en-AU"/>
              </w:rPr>
            </w:pPr>
            <w:r>
              <w:rPr>
                <w:rFonts w:ascii="Calibri Light" w:hAnsi="Calibri Light" w:cs="Calibri Light"/>
                <w:szCs w:val="18"/>
                <w:lang w:val="en-AU"/>
              </w:rPr>
              <w:t>CMS</w:t>
            </w:r>
          </w:p>
        </w:tc>
        <w:tc>
          <w:tcPr>
            <w:tcW w:w="7905" w:type="dxa"/>
          </w:tcPr>
          <w:p w14:paraId="584DAAC3" w14:textId="5BAB12B7" w:rsidR="000F5198" w:rsidRDefault="00357242"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1E2C2D">
              <w:rPr>
                <w:rFonts w:ascii="Calibri Light" w:hAnsi="Calibri Light" w:cs="Calibri Light"/>
                <w:b/>
                <w:bCs/>
                <w:szCs w:val="18"/>
                <w:lang w:val="en-AU"/>
              </w:rPr>
              <w:t>C</w:t>
            </w:r>
            <w:r>
              <w:rPr>
                <w:rFonts w:ascii="Calibri Light" w:hAnsi="Calibri Light" w:cs="Calibri Light"/>
                <w:szCs w:val="18"/>
                <w:lang w:val="en-AU"/>
              </w:rPr>
              <w:t xml:space="preserve">hange </w:t>
            </w:r>
            <w:r w:rsidRPr="001E2C2D">
              <w:rPr>
                <w:rFonts w:ascii="Calibri Light" w:hAnsi="Calibri Light" w:cs="Calibri Light"/>
                <w:b/>
                <w:bCs/>
                <w:szCs w:val="18"/>
                <w:lang w:val="en-AU"/>
              </w:rPr>
              <w:t>M</w:t>
            </w:r>
            <w:r>
              <w:rPr>
                <w:rFonts w:ascii="Calibri Light" w:hAnsi="Calibri Light" w:cs="Calibri Light"/>
                <w:szCs w:val="18"/>
                <w:lang w:val="en-AU"/>
              </w:rPr>
              <w:t xml:space="preserve">anagement </w:t>
            </w:r>
            <w:r w:rsidRPr="001E2C2D">
              <w:rPr>
                <w:rFonts w:ascii="Calibri Light" w:hAnsi="Calibri Light" w:cs="Calibri Light"/>
                <w:b/>
                <w:bCs/>
                <w:szCs w:val="18"/>
                <w:lang w:val="en-AU"/>
              </w:rPr>
              <w:t>S</w:t>
            </w:r>
            <w:r>
              <w:rPr>
                <w:rFonts w:ascii="Calibri Light" w:hAnsi="Calibri Light" w:cs="Calibri Light"/>
                <w:szCs w:val="18"/>
                <w:lang w:val="en-AU"/>
              </w:rPr>
              <w:t>ystems</w:t>
            </w:r>
          </w:p>
        </w:tc>
      </w:tr>
      <w:tr w:rsidR="001D2A53" w14:paraId="45E2FC6C"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F7BE998" w14:textId="6665051F" w:rsidR="001D2A53" w:rsidRDefault="00541485" w:rsidP="00BE4AC7">
            <w:pPr>
              <w:rPr>
                <w:rFonts w:ascii="Calibri Light" w:hAnsi="Calibri Light" w:cs="Calibri Light"/>
                <w:szCs w:val="18"/>
                <w:lang w:val="en-AU"/>
              </w:rPr>
            </w:pPr>
            <w:r>
              <w:rPr>
                <w:rFonts w:ascii="Calibri Light" w:hAnsi="Calibri Light" w:cs="Calibri Light"/>
                <w:szCs w:val="18"/>
                <w:lang w:val="en-AU"/>
              </w:rPr>
              <w:t>PLC</w:t>
            </w:r>
          </w:p>
        </w:tc>
        <w:tc>
          <w:tcPr>
            <w:tcW w:w="7905" w:type="dxa"/>
          </w:tcPr>
          <w:p w14:paraId="6FBD228A" w14:textId="5D054A38" w:rsidR="001D2A53" w:rsidRPr="00947C50" w:rsidRDefault="0011679C"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r w:rsidRPr="0011679C">
              <w:rPr>
                <w:rFonts w:ascii="Calibri Light" w:hAnsi="Calibri Light" w:cs="Calibri Light"/>
                <w:szCs w:val="18"/>
                <w:lang w:val="en-AU"/>
              </w:rPr>
              <w:t>A</w:t>
            </w:r>
            <w:r>
              <w:rPr>
                <w:rFonts w:ascii="Calibri Light" w:hAnsi="Calibri Light" w:cs="Calibri Light"/>
                <w:b/>
                <w:bCs/>
                <w:szCs w:val="18"/>
                <w:lang w:val="en-AU"/>
              </w:rPr>
              <w:t xml:space="preserve"> </w:t>
            </w:r>
            <w:r w:rsidR="00332E76" w:rsidRPr="001E2C2D">
              <w:rPr>
                <w:rFonts w:ascii="Calibri Light" w:hAnsi="Calibri Light" w:cs="Calibri Light"/>
                <w:b/>
                <w:bCs/>
                <w:szCs w:val="18"/>
                <w:lang w:val="en-AU"/>
              </w:rPr>
              <w:t>P</w:t>
            </w:r>
            <w:r w:rsidR="00332E76" w:rsidRPr="00947C50">
              <w:rPr>
                <w:rFonts w:ascii="Calibri Light" w:hAnsi="Calibri Light" w:cs="Calibri Light"/>
                <w:szCs w:val="18"/>
                <w:lang w:val="en-AU"/>
              </w:rPr>
              <w:t xml:space="preserve">rogrammable </w:t>
            </w:r>
            <w:r w:rsidR="00332E76" w:rsidRPr="001E2C2D">
              <w:rPr>
                <w:rFonts w:ascii="Calibri Light" w:hAnsi="Calibri Light" w:cs="Calibri Light"/>
                <w:b/>
                <w:bCs/>
                <w:szCs w:val="18"/>
                <w:lang w:val="en-AU"/>
              </w:rPr>
              <w:t>L</w:t>
            </w:r>
            <w:r w:rsidR="00332E76" w:rsidRPr="00947C50">
              <w:rPr>
                <w:rFonts w:ascii="Calibri Light" w:hAnsi="Calibri Light" w:cs="Calibri Light"/>
                <w:szCs w:val="18"/>
                <w:lang w:val="en-AU"/>
              </w:rPr>
              <w:t xml:space="preserve">ogical </w:t>
            </w:r>
            <w:r w:rsidR="00332E76" w:rsidRPr="001E2C2D">
              <w:rPr>
                <w:rFonts w:ascii="Calibri Light" w:hAnsi="Calibri Light" w:cs="Calibri Light"/>
                <w:b/>
                <w:bCs/>
                <w:szCs w:val="18"/>
                <w:lang w:val="en-AU"/>
              </w:rPr>
              <w:t>C</w:t>
            </w:r>
            <w:r w:rsidR="00332E76" w:rsidRPr="00947C50">
              <w:rPr>
                <w:rFonts w:ascii="Calibri Light" w:hAnsi="Calibri Light" w:cs="Calibri Light"/>
                <w:szCs w:val="18"/>
                <w:lang w:val="en-AU"/>
              </w:rPr>
              <w:t>ontroller</w:t>
            </w:r>
            <w:r>
              <w:rPr>
                <w:rFonts w:ascii="Calibri Light" w:hAnsi="Calibri Light" w:cs="Calibri Light"/>
                <w:szCs w:val="18"/>
                <w:lang w:val="en-AU"/>
              </w:rPr>
              <w:t xml:space="preserve"> </w:t>
            </w:r>
            <w:r w:rsidRPr="0011679C">
              <w:rPr>
                <w:rFonts w:ascii="Calibri Light" w:hAnsi="Calibri Light" w:cs="Calibri Light"/>
                <w:szCs w:val="18"/>
                <w:lang w:val="en-AU"/>
              </w:rPr>
              <w:t>is an industrial computer that has been ruggedized and adapted for the control of manufacturing processes, such as assembly lines, machines, robotic devices, or any activity that requires high reliability, ease of programming, and process fault diagnosis.</w:t>
            </w:r>
            <w:r>
              <w:rPr>
                <w:rFonts w:ascii="Calibri Light" w:hAnsi="Calibri Light" w:cs="Calibri Light"/>
                <w:szCs w:val="18"/>
                <w:lang w:val="en-AU"/>
              </w:rPr>
              <w:t xml:space="preserve">  </w:t>
            </w:r>
            <w:sdt>
              <w:sdtPr>
                <w:rPr>
                  <w:rFonts w:ascii="Calibri Light" w:hAnsi="Calibri Light" w:cs="Calibri Light"/>
                  <w:szCs w:val="18"/>
                  <w:lang w:val="en-AU"/>
                </w:rPr>
                <w:id w:val="-1828357784"/>
                <w:citation/>
              </w:sdtPr>
              <w:sdtContent>
                <w:r w:rsidR="00AE6A65">
                  <w:rPr>
                    <w:rFonts w:ascii="Calibri Light" w:hAnsi="Calibri Light" w:cs="Calibri Light"/>
                    <w:szCs w:val="18"/>
                    <w:lang w:val="en-AU"/>
                  </w:rPr>
                  <w:fldChar w:fldCharType="begin"/>
                </w:r>
                <w:r w:rsidR="00AE6A65">
                  <w:rPr>
                    <w:rFonts w:ascii="Calibri Light" w:hAnsi="Calibri Light" w:cs="Calibri Light"/>
                    <w:szCs w:val="18"/>
                  </w:rPr>
                  <w:instrText xml:space="preserve"> CITATION Wik \l 1033 </w:instrText>
                </w:r>
                <w:r w:rsidR="00AE6A65">
                  <w:rPr>
                    <w:rFonts w:ascii="Calibri Light" w:hAnsi="Calibri Light" w:cs="Calibri Light"/>
                    <w:szCs w:val="18"/>
                    <w:lang w:val="en-AU"/>
                  </w:rPr>
                  <w:fldChar w:fldCharType="separate"/>
                </w:r>
                <w:r w:rsidR="00AE6A65" w:rsidRPr="00AE6A65">
                  <w:rPr>
                    <w:rFonts w:ascii="Calibri Light" w:hAnsi="Calibri Light" w:cs="Calibri Light"/>
                    <w:noProof/>
                    <w:szCs w:val="18"/>
                  </w:rPr>
                  <w:t>(Wikipedia, n.d.)</w:t>
                </w:r>
                <w:r w:rsidR="00AE6A65">
                  <w:rPr>
                    <w:rFonts w:ascii="Calibri Light" w:hAnsi="Calibri Light" w:cs="Calibri Light"/>
                    <w:szCs w:val="18"/>
                    <w:lang w:val="en-AU"/>
                  </w:rPr>
                  <w:fldChar w:fldCharType="end"/>
                </w:r>
              </w:sdtContent>
            </w:sdt>
          </w:p>
        </w:tc>
      </w:tr>
      <w:tr w:rsidR="00DB5842" w14:paraId="2579D9E1"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72C82CF7" w14:textId="5E8498CD" w:rsidR="00DB5842" w:rsidRDefault="00DB5842" w:rsidP="00BE4AC7">
            <w:pPr>
              <w:rPr>
                <w:rFonts w:ascii="Calibri Light" w:hAnsi="Calibri Light" w:cs="Calibri Light"/>
                <w:szCs w:val="18"/>
                <w:lang w:val="en-AU"/>
              </w:rPr>
            </w:pPr>
            <w:r>
              <w:rPr>
                <w:rFonts w:ascii="Calibri Light" w:hAnsi="Calibri Light" w:cs="Calibri Light"/>
                <w:szCs w:val="18"/>
                <w:lang w:val="en-AU"/>
              </w:rPr>
              <w:t>HMI</w:t>
            </w:r>
          </w:p>
        </w:tc>
        <w:tc>
          <w:tcPr>
            <w:tcW w:w="7905" w:type="dxa"/>
          </w:tcPr>
          <w:p w14:paraId="047206C1" w14:textId="3AA2C2DC" w:rsidR="00DB5842" w:rsidRDefault="00332E76"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1E2C2D">
              <w:rPr>
                <w:rFonts w:ascii="Calibri Light" w:hAnsi="Calibri Light" w:cs="Calibri Light"/>
                <w:b/>
                <w:bCs/>
                <w:szCs w:val="18"/>
                <w:lang w:val="en-AU"/>
              </w:rPr>
              <w:t>H</w:t>
            </w:r>
            <w:r>
              <w:rPr>
                <w:rFonts w:ascii="Calibri Light" w:hAnsi="Calibri Light" w:cs="Calibri Light"/>
                <w:szCs w:val="18"/>
                <w:lang w:val="en-AU"/>
              </w:rPr>
              <w:t xml:space="preserve">uman </w:t>
            </w:r>
            <w:r w:rsidRPr="001E2C2D">
              <w:rPr>
                <w:rFonts w:ascii="Calibri Light" w:hAnsi="Calibri Light" w:cs="Calibri Light"/>
                <w:b/>
                <w:bCs/>
                <w:szCs w:val="18"/>
                <w:lang w:val="en-AU"/>
              </w:rPr>
              <w:t>M</w:t>
            </w:r>
            <w:r>
              <w:rPr>
                <w:rFonts w:ascii="Calibri Light" w:hAnsi="Calibri Light" w:cs="Calibri Light"/>
                <w:szCs w:val="18"/>
                <w:lang w:val="en-AU"/>
              </w:rPr>
              <w:t xml:space="preserve">achine </w:t>
            </w:r>
            <w:r w:rsidRPr="001E2C2D">
              <w:rPr>
                <w:rFonts w:ascii="Calibri Light" w:hAnsi="Calibri Light" w:cs="Calibri Light"/>
                <w:b/>
                <w:bCs/>
                <w:szCs w:val="18"/>
                <w:lang w:val="en-AU"/>
              </w:rPr>
              <w:t>I</w:t>
            </w:r>
            <w:r>
              <w:rPr>
                <w:rFonts w:ascii="Calibri Light" w:hAnsi="Calibri Light" w:cs="Calibri Light"/>
                <w:szCs w:val="18"/>
                <w:lang w:val="en-AU"/>
              </w:rPr>
              <w:t>nterface</w:t>
            </w:r>
            <w:r w:rsidR="006A3AAE">
              <w:rPr>
                <w:rFonts w:ascii="Calibri Light" w:hAnsi="Calibri Light" w:cs="Calibri Light"/>
                <w:szCs w:val="18"/>
                <w:lang w:val="en-AU"/>
              </w:rPr>
              <w:t xml:space="preserve"> </w:t>
            </w:r>
            <w:r w:rsidR="00AE41D0">
              <w:rPr>
                <w:rFonts w:ascii="Calibri Light" w:hAnsi="Calibri Light" w:cs="Calibri Light"/>
                <w:szCs w:val="18"/>
                <w:lang w:val="en-AU"/>
              </w:rPr>
              <w:t xml:space="preserve">is a </w:t>
            </w:r>
            <w:r w:rsidR="006A3AAE" w:rsidRPr="006A3AAE">
              <w:rPr>
                <w:rFonts w:ascii="Calibri Light" w:hAnsi="Calibri Light" w:cs="Calibri Light"/>
                <w:szCs w:val="18"/>
                <w:lang w:val="en-AU"/>
              </w:rPr>
              <w:t>–computer interaction, a user interface (UI) is the space where interactions between humans and machines occur. The goal of this interaction is to allow effective operation and control of the machine from the human end, while the machine simultaneously feeds back information that aids the operators' decision-making process.</w:t>
            </w:r>
          </w:p>
        </w:tc>
      </w:tr>
      <w:tr w:rsidR="00F20A83" w14:paraId="51C2CA3F"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A8975A" w14:textId="72FDB03D" w:rsidR="00F20A83" w:rsidRDefault="00F20A83" w:rsidP="00BE4AC7">
            <w:pPr>
              <w:rPr>
                <w:rFonts w:ascii="Calibri Light" w:hAnsi="Calibri Light" w:cs="Calibri Light"/>
                <w:szCs w:val="18"/>
                <w:lang w:val="en-AU"/>
              </w:rPr>
            </w:pPr>
            <w:r>
              <w:rPr>
                <w:rFonts w:ascii="Calibri Light" w:hAnsi="Calibri Light" w:cs="Calibri Light"/>
                <w:szCs w:val="18"/>
                <w:lang w:val="en-AU"/>
              </w:rPr>
              <w:t>CNC</w:t>
            </w:r>
          </w:p>
        </w:tc>
        <w:tc>
          <w:tcPr>
            <w:tcW w:w="7905" w:type="dxa"/>
          </w:tcPr>
          <w:p w14:paraId="04C341DF" w14:textId="5B8E437C" w:rsidR="00F20A83" w:rsidRDefault="00947C50"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r w:rsidRPr="001E2C2D">
              <w:rPr>
                <w:rFonts w:ascii="Calibri Light" w:hAnsi="Calibri Light" w:cs="Calibri Light"/>
                <w:b/>
                <w:bCs/>
                <w:szCs w:val="18"/>
                <w:lang w:val="en-AU"/>
              </w:rPr>
              <w:t>C</w:t>
            </w:r>
            <w:r w:rsidRPr="00947C50">
              <w:rPr>
                <w:rFonts w:ascii="Calibri Light" w:hAnsi="Calibri Light" w:cs="Calibri Light"/>
                <w:szCs w:val="18"/>
                <w:lang w:val="en-AU"/>
              </w:rPr>
              <w:t xml:space="preserve">omputer </w:t>
            </w:r>
            <w:r w:rsidRPr="001E2C2D">
              <w:rPr>
                <w:rFonts w:ascii="Calibri Light" w:hAnsi="Calibri Light" w:cs="Calibri Light"/>
                <w:b/>
                <w:bCs/>
                <w:szCs w:val="18"/>
                <w:lang w:val="en-AU"/>
              </w:rPr>
              <w:t>N</w:t>
            </w:r>
            <w:r w:rsidRPr="00947C50">
              <w:rPr>
                <w:rFonts w:ascii="Calibri Light" w:hAnsi="Calibri Light" w:cs="Calibri Light"/>
                <w:szCs w:val="18"/>
                <w:lang w:val="en-AU"/>
              </w:rPr>
              <w:t xml:space="preserve">umerical </w:t>
            </w:r>
            <w:r w:rsidRPr="001E2C2D">
              <w:rPr>
                <w:rFonts w:ascii="Calibri Light" w:hAnsi="Calibri Light" w:cs="Calibri Light"/>
                <w:b/>
                <w:bCs/>
                <w:szCs w:val="18"/>
                <w:lang w:val="en-AU"/>
              </w:rPr>
              <w:t>C</w:t>
            </w:r>
            <w:r w:rsidRPr="00947C50">
              <w:rPr>
                <w:rFonts w:ascii="Calibri Light" w:hAnsi="Calibri Light" w:cs="Calibri Light"/>
                <w:szCs w:val="18"/>
                <w:lang w:val="en-AU"/>
              </w:rPr>
              <w:t>ontrol</w:t>
            </w:r>
            <w:r w:rsidR="0010777F">
              <w:rPr>
                <w:rFonts w:ascii="Calibri Light" w:hAnsi="Calibri Light" w:cs="Calibri Light"/>
                <w:szCs w:val="18"/>
                <w:lang w:val="en-AU"/>
              </w:rPr>
              <w:t xml:space="preserve"> </w:t>
            </w:r>
            <w:r w:rsidR="0010777F" w:rsidRPr="0010777F">
              <w:rPr>
                <w:rFonts w:ascii="Calibri Light" w:hAnsi="Calibri Light" w:cs="Calibri Light"/>
                <w:szCs w:val="18"/>
                <w:lang w:val="en-AU"/>
              </w:rPr>
              <w:t>machining definition is that it is a subtractive manufacturing process that typically employs computerized controls and machine tools to remove layers of material from a stock piece</w:t>
            </w:r>
            <w:r w:rsidR="0010777F">
              <w:rPr>
                <w:rFonts w:ascii="Calibri Light" w:hAnsi="Calibri Light" w:cs="Calibri Light"/>
                <w:szCs w:val="18"/>
                <w:lang w:val="en-AU"/>
              </w:rPr>
              <w:t xml:space="preserve">.  </w:t>
            </w:r>
            <w:sdt>
              <w:sdtPr>
                <w:rPr>
                  <w:rFonts w:ascii="Calibri Light" w:hAnsi="Calibri Light" w:cs="Calibri Light"/>
                  <w:szCs w:val="18"/>
                  <w:lang w:val="en-AU"/>
                </w:rPr>
                <w:id w:val="2111468218"/>
                <w:citation/>
              </w:sdtPr>
              <w:sdtContent>
                <w:r w:rsidR="001E2C2D">
                  <w:rPr>
                    <w:rFonts w:ascii="Calibri Light" w:hAnsi="Calibri Light" w:cs="Calibri Light"/>
                    <w:szCs w:val="18"/>
                    <w:lang w:val="en-AU"/>
                  </w:rPr>
                  <w:fldChar w:fldCharType="begin"/>
                </w:r>
                <w:r w:rsidR="001E2C2D">
                  <w:rPr>
                    <w:rFonts w:ascii="Calibri Light" w:hAnsi="Calibri Light" w:cs="Calibri Light"/>
                    <w:szCs w:val="18"/>
                  </w:rPr>
                  <w:instrText xml:space="preserve"> CITATION Tho \l 1033 </w:instrText>
                </w:r>
                <w:r w:rsidR="001E2C2D">
                  <w:rPr>
                    <w:rFonts w:ascii="Calibri Light" w:hAnsi="Calibri Light" w:cs="Calibri Light"/>
                    <w:szCs w:val="18"/>
                    <w:lang w:val="en-AU"/>
                  </w:rPr>
                  <w:fldChar w:fldCharType="separate"/>
                </w:r>
                <w:r w:rsidR="001E2C2D" w:rsidRPr="001E2C2D">
                  <w:rPr>
                    <w:rFonts w:ascii="Calibri Light" w:hAnsi="Calibri Light" w:cs="Calibri Light"/>
                    <w:noProof/>
                    <w:szCs w:val="18"/>
                  </w:rPr>
                  <w:t>(Thomas, n.d.)</w:t>
                </w:r>
                <w:r w:rsidR="001E2C2D">
                  <w:rPr>
                    <w:rFonts w:ascii="Calibri Light" w:hAnsi="Calibri Light" w:cs="Calibri Light"/>
                    <w:szCs w:val="18"/>
                    <w:lang w:val="en-AU"/>
                  </w:rPr>
                  <w:fldChar w:fldCharType="end"/>
                </w:r>
              </w:sdtContent>
            </w:sdt>
          </w:p>
        </w:tc>
      </w:tr>
      <w:tr w:rsidR="001D2A53" w14:paraId="6C9BC50A"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2FFA917A" w14:textId="428C15F9" w:rsidR="001D2A53" w:rsidRDefault="00541485" w:rsidP="00BE4AC7">
            <w:pPr>
              <w:rPr>
                <w:rFonts w:ascii="Calibri Light" w:hAnsi="Calibri Light" w:cs="Calibri Light"/>
                <w:szCs w:val="18"/>
                <w:lang w:val="en-AU"/>
              </w:rPr>
            </w:pPr>
            <w:r>
              <w:rPr>
                <w:rFonts w:ascii="Calibri Light" w:hAnsi="Calibri Light" w:cs="Calibri Light"/>
                <w:szCs w:val="18"/>
                <w:lang w:val="en-AU"/>
              </w:rPr>
              <w:t>IT</w:t>
            </w:r>
          </w:p>
        </w:tc>
        <w:tc>
          <w:tcPr>
            <w:tcW w:w="7905" w:type="dxa"/>
          </w:tcPr>
          <w:p w14:paraId="3AABD1C8" w14:textId="77777777" w:rsidR="001D2A53" w:rsidRDefault="001D2A53"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r w:rsidR="001D2A53" w14:paraId="608F6015"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E2F33D" w14:textId="46022929" w:rsidR="001D2A53" w:rsidRDefault="00541485" w:rsidP="00BE4AC7">
            <w:pPr>
              <w:rPr>
                <w:rFonts w:ascii="Calibri Light" w:hAnsi="Calibri Light" w:cs="Calibri Light"/>
                <w:szCs w:val="18"/>
                <w:lang w:val="en-AU"/>
              </w:rPr>
            </w:pPr>
            <w:r>
              <w:rPr>
                <w:rFonts w:ascii="Calibri Light" w:hAnsi="Calibri Light" w:cs="Calibri Light"/>
                <w:szCs w:val="18"/>
                <w:lang w:val="en-AU"/>
              </w:rPr>
              <w:t>OT</w:t>
            </w:r>
          </w:p>
        </w:tc>
        <w:tc>
          <w:tcPr>
            <w:tcW w:w="7905" w:type="dxa"/>
          </w:tcPr>
          <w:p w14:paraId="539A467F" w14:textId="77777777" w:rsidR="001D2A53" w:rsidRDefault="001D2A53"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p>
        </w:tc>
      </w:tr>
      <w:tr w:rsidR="001D2A53" w14:paraId="179A7715"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7765FFAF" w14:textId="046BFC76" w:rsidR="001D2A53" w:rsidRDefault="00F20A83" w:rsidP="00BE4AC7">
            <w:pPr>
              <w:rPr>
                <w:rFonts w:ascii="Calibri Light" w:hAnsi="Calibri Light" w:cs="Calibri Light"/>
                <w:szCs w:val="18"/>
                <w:lang w:val="en-AU"/>
              </w:rPr>
            </w:pPr>
            <w:r>
              <w:rPr>
                <w:rFonts w:ascii="Calibri Light" w:hAnsi="Calibri Light" w:cs="Calibri Light"/>
                <w:szCs w:val="18"/>
                <w:lang w:val="en-AU"/>
              </w:rPr>
              <w:lastRenderedPageBreak/>
              <w:t>HTML</w:t>
            </w:r>
          </w:p>
        </w:tc>
        <w:tc>
          <w:tcPr>
            <w:tcW w:w="7905" w:type="dxa"/>
          </w:tcPr>
          <w:p w14:paraId="1F0ED8A8" w14:textId="77777777" w:rsidR="001D2A53" w:rsidRDefault="001D2A53"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r w:rsidR="001D2A53" w14:paraId="2E1C58DF"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BD71023" w14:textId="7A1BBDF0" w:rsidR="001D2A53" w:rsidRDefault="00F20A83" w:rsidP="00BE4AC7">
            <w:pPr>
              <w:rPr>
                <w:rFonts w:ascii="Calibri Light" w:hAnsi="Calibri Light" w:cs="Calibri Light"/>
                <w:szCs w:val="18"/>
                <w:lang w:val="en-AU"/>
              </w:rPr>
            </w:pPr>
            <w:r>
              <w:rPr>
                <w:rFonts w:ascii="Calibri Light" w:hAnsi="Calibri Light" w:cs="Calibri Light"/>
                <w:szCs w:val="18"/>
                <w:lang w:val="en-AU"/>
              </w:rPr>
              <w:t>JASON</w:t>
            </w:r>
          </w:p>
        </w:tc>
        <w:tc>
          <w:tcPr>
            <w:tcW w:w="7905" w:type="dxa"/>
          </w:tcPr>
          <w:p w14:paraId="2492C856" w14:textId="77777777" w:rsidR="001D2A53" w:rsidRDefault="001D2A53"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p>
        </w:tc>
      </w:tr>
      <w:tr w:rsidR="001D2A53" w14:paraId="1E6B8BF6"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108A1D62" w14:textId="429323C8" w:rsidR="001D2A53" w:rsidRDefault="00F20A83" w:rsidP="00BE4AC7">
            <w:pPr>
              <w:rPr>
                <w:rFonts w:ascii="Calibri Light" w:hAnsi="Calibri Light" w:cs="Calibri Light"/>
                <w:szCs w:val="18"/>
                <w:lang w:val="en-AU"/>
              </w:rPr>
            </w:pPr>
            <w:r>
              <w:rPr>
                <w:rFonts w:ascii="Calibri Light" w:hAnsi="Calibri Light" w:cs="Calibri Light"/>
                <w:szCs w:val="18"/>
                <w:lang w:val="en-AU"/>
              </w:rPr>
              <w:t>EAM</w:t>
            </w:r>
          </w:p>
        </w:tc>
        <w:tc>
          <w:tcPr>
            <w:tcW w:w="7905" w:type="dxa"/>
          </w:tcPr>
          <w:p w14:paraId="1D95FF30" w14:textId="77777777" w:rsidR="001D2A53" w:rsidRDefault="001D2A53"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r w:rsidR="007359F2" w14:paraId="1FF2E13C"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2CBAD3" w14:textId="48B09355" w:rsidR="007359F2" w:rsidRDefault="007359F2" w:rsidP="00BE4AC7">
            <w:pPr>
              <w:rPr>
                <w:rFonts w:ascii="Calibri Light" w:hAnsi="Calibri Light" w:cs="Calibri Light"/>
                <w:szCs w:val="18"/>
                <w:lang w:val="en-AU"/>
              </w:rPr>
            </w:pPr>
            <w:r>
              <w:rPr>
                <w:rFonts w:ascii="Calibri Light" w:hAnsi="Calibri Light" w:cs="Calibri Light"/>
                <w:szCs w:val="18"/>
                <w:lang w:val="en-AU"/>
              </w:rPr>
              <w:t>SQL</w:t>
            </w:r>
          </w:p>
        </w:tc>
        <w:tc>
          <w:tcPr>
            <w:tcW w:w="7905" w:type="dxa"/>
          </w:tcPr>
          <w:p w14:paraId="4307DE95" w14:textId="77777777" w:rsidR="007359F2" w:rsidRDefault="007359F2"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p>
        </w:tc>
      </w:tr>
      <w:tr w:rsidR="007359F2" w14:paraId="7E571D53"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2F45EDCD" w14:textId="755AA32A" w:rsidR="007359F2" w:rsidRDefault="007359F2" w:rsidP="00BE4AC7">
            <w:pPr>
              <w:rPr>
                <w:rFonts w:ascii="Calibri Light" w:hAnsi="Calibri Light" w:cs="Calibri Light"/>
                <w:szCs w:val="18"/>
                <w:lang w:val="en-AU"/>
              </w:rPr>
            </w:pPr>
            <w:r>
              <w:rPr>
                <w:rFonts w:ascii="Calibri Light" w:hAnsi="Calibri Light" w:cs="Calibri Light"/>
                <w:szCs w:val="18"/>
                <w:lang w:val="en-AU"/>
              </w:rPr>
              <w:t>OPC</w:t>
            </w:r>
          </w:p>
        </w:tc>
        <w:tc>
          <w:tcPr>
            <w:tcW w:w="7905" w:type="dxa"/>
          </w:tcPr>
          <w:p w14:paraId="28C08FBD" w14:textId="77777777" w:rsidR="007359F2" w:rsidRDefault="007359F2"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r w:rsidR="007359F2" w14:paraId="744264A9"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D501EBA" w14:textId="0567F858" w:rsidR="007359F2" w:rsidRDefault="007359F2" w:rsidP="00BE4AC7">
            <w:pPr>
              <w:rPr>
                <w:rFonts w:ascii="Calibri Light" w:hAnsi="Calibri Light" w:cs="Calibri Light"/>
                <w:szCs w:val="18"/>
                <w:lang w:val="en-AU"/>
              </w:rPr>
            </w:pPr>
            <w:r>
              <w:rPr>
                <w:rFonts w:ascii="Calibri Light" w:hAnsi="Calibri Light" w:cs="Calibri Light"/>
                <w:szCs w:val="18"/>
                <w:lang w:val="en-AU"/>
              </w:rPr>
              <w:t>MQTT</w:t>
            </w:r>
          </w:p>
        </w:tc>
        <w:tc>
          <w:tcPr>
            <w:tcW w:w="7905" w:type="dxa"/>
          </w:tcPr>
          <w:p w14:paraId="05B7B90A" w14:textId="77777777" w:rsidR="007359F2" w:rsidRDefault="007359F2"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p>
        </w:tc>
      </w:tr>
      <w:tr w:rsidR="007359F2" w14:paraId="6EF47557"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29AF7EEC" w14:textId="77777777" w:rsidR="007359F2" w:rsidRDefault="007359F2" w:rsidP="00BE4AC7">
            <w:pPr>
              <w:rPr>
                <w:rFonts w:ascii="Calibri Light" w:hAnsi="Calibri Light" w:cs="Calibri Light"/>
                <w:szCs w:val="18"/>
                <w:lang w:val="en-AU"/>
              </w:rPr>
            </w:pPr>
          </w:p>
        </w:tc>
        <w:tc>
          <w:tcPr>
            <w:tcW w:w="7905" w:type="dxa"/>
          </w:tcPr>
          <w:p w14:paraId="4CA4F269" w14:textId="77777777" w:rsidR="007359F2" w:rsidRDefault="007359F2"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bl>
    <w:p w14:paraId="430D3127" w14:textId="08BD039B" w:rsidR="00CC1756" w:rsidRDefault="00CC1756" w:rsidP="00BE4AC7">
      <w:pPr>
        <w:rPr>
          <w:rFonts w:ascii="Calibri Light" w:hAnsi="Calibri Light" w:cs="Calibri Light"/>
          <w:szCs w:val="18"/>
          <w:lang w:val="en-AU"/>
        </w:rPr>
      </w:pPr>
    </w:p>
    <w:p w14:paraId="0FAA2F6F" w14:textId="242EDC78" w:rsidR="00CC1756" w:rsidRDefault="00CC1756" w:rsidP="00BE4AC7">
      <w:pPr>
        <w:rPr>
          <w:rFonts w:ascii="Calibri Light" w:hAnsi="Calibri Light" w:cs="Calibri Light"/>
          <w:szCs w:val="18"/>
          <w:lang w:val="en-AU"/>
        </w:rPr>
      </w:pPr>
    </w:p>
    <w:p w14:paraId="4FF766D6" w14:textId="7C48FCEE" w:rsidR="00CC1756" w:rsidRDefault="00CC1756" w:rsidP="00BE4AC7">
      <w:pPr>
        <w:rPr>
          <w:rFonts w:ascii="Calibri Light" w:hAnsi="Calibri Light" w:cs="Calibri Light"/>
          <w:szCs w:val="18"/>
          <w:lang w:val="en-AU"/>
        </w:rPr>
      </w:pPr>
    </w:p>
    <w:p w14:paraId="2FE64F2A" w14:textId="0C60F058" w:rsidR="00CC1756" w:rsidRDefault="00CC1756" w:rsidP="00BE4AC7">
      <w:pPr>
        <w:rPr>
          <w:rFonts w:ascii="Calibri Light" w:hAnsi="Calibri Light" w:cs="Calibri Light"/>
          <w:szCs w:val="18"/>
          <w:lang w:val="en-AU"/>
        </w:rPr>
      </w:pPr>
    </w:p>
    <w:p w14:paraId="59C1B5C2" w14:textId="1894DD74" w:rsidR="00CC1756" w:rsidRDefault="00CC1756" w:rsidP="00BE4AC7">
      <w:pPr>
        <w:rPr>
          <w:rFonts w:ascii="Calibri Light" w:hAnsi="Calibri Light" w:cs="Calibri Light"/>
          <w:szCs w:val="18"/>
          <w:lang w:val="en-AU"/>
        </w:rPr>
      </w:pPr>
    </w:p>
    <w:p w14:paraId="3B35F587" w14:textId="77777777" w:rsidR="00CC1756" w:rsidRDefault="00CC1756" w:rsidP="00BE4AC7">
      <w:pPr>
        <w:rPr>
          <w:rFonts w:ascii="Calibri Light" w:hAnsi="Calibri Light" w:cs="Calibri Light"/>
          <w:szCs w:val="18"/>
          <w:lang w:val="en-AU"/>
        </w:rPr>
      </w:pPr>
    </w:p>
    <w:p w14:paraId="7AFC6CB4" w14:textId="4206C77F" w:rsidR="00CC1756" w:rsidRDefault="00CC1756" w:rsidP="00BE4AC7">
      <w:pPr>
        <w:rPr>
          <w:rFonts w:ascii="Calibri Light" w:hAnsi="Calibri Light" w:cs="Calibri Light"/>
          <w:szCs w:val="18"/>
          <w:lang w:val="en-AU"/>
        </w:rPr>
      </w:pPr>
    </w:p>
    <w:p w14:paraId="68A58D4A" w14:textId="77CD6252" w:rsidR="00CC1756" w:rsidRDefault="00CC1756" w:rsidP="00BE4AC7">
      <w:pPr>
        <w:rPr>
          <w:rFonts w:ascii="Calibri Light" w:hAnsi="Calibri Light" w:cs="Calibri Light"/>
          <w:szCs w:val="18"/>
          <w:lang w:val="en-AU"/>
        </w:rPr>
      </w:pPr>
    </w:p>
    <w:p w14:paraId="1A412555" w14:textId="60345B15" w:rsidR="00CC1756" w:rsidRDefault="00CC1756" w:rsidP="00BE4AC7">
      <w:pPr>
        <w:rPr>
          <w:rFonts w:ascii="Calibri Light" w:hAnsi="Calibri Light" w:cs="Calibri Light"/>
          <w:szCs w:val="18"/>
          <w:lang w:val="en-AU"/>
        </w:rPr>
      </w:pPr>
    </w:p>
    <w:p w14:paraId="0E26A6ED" w14:textId="0C1AA8F5" w:rsidR="00CC1756" w:rsidRDefault="00CC1756" w:rsidP="00BE4AC7">
      <w:pPr>
        <w:rPr>
          <w:rFonts w:ascii="Calibri Light" w:hAnsi="Calibri Light" w:cs="Calibri Light"/>
          <w:szCs w:val="18"/>
          <w:lang w:val="en-AU"/>
        </w:rPr>
      </w:pPr>
    </w:p>
    <w:p w14:paraId="4C412E93" w14:textId="77777777" w:rsidR="00DA3550" w:rsidRDefault="00DA3550" w:rsidP="00BE4AC7">
      <w:pPr>
        <w:rPr>
          <w:rFonts w:ascii="Calibri Light" w:hAnsi="Calibri Light" w:cs="Calibri Light"/>
          <w:szCs w:val="18"/>
          <w:lang w:val="en-AU"/>
        </w:rPr>
      </w:pPr>
    </w:p>
    <w:p w14:paraId="7270BAEB" w14:textId="31DD5054" w:rsidR="00DA3550" w:rsidRDefault="00DA3550" w:rsidP="00BE4AC7">
      <w:pPr>
        <w:rPr>
          <w:rFonts w:ascii="Calibri Light" w:hAnsi="Calibri Light" w:cs="Calibri Light"/>
          <w:szCs w:val="18"/>
          <w:lang w:val="en-AU"/>
        </w:rPr>
      </w:pPr>
    </w:p>
    <w:p w14:paraId="7B49394E" w14:textId="1D1FF4DF" w:rsidR="00DA3550" w:rsidRDefault="00DA3550" w:rsidP="00BE4AC7">
      <w:pPr>
        <w:rPr>
          <w:rFonts w:ascii="Calibri Light" w:hAnsi="Calibri Light" w:cs="Calibri Light"/>
          <w:szCs w:val="18"/>
          <w:lang w:val="en-AU"/>
        </w:rPr>
      </w:pPr>
    </w:p>
    <w:p w14:paraId="7E3CA2C7" w14:textId="09862BB7" w:rsidR="00DA3550" w:rsidRDefault="00DA3550" w:rsidP="00BE4AC7">
      <w:pPr>
        <w:rPr>
          <w:rFonts w:ascii="Calibri Light" w:hAnsi="Calibri Light" w:cs="Calibri Light"/>
          <w:szCs w:val="18"/>
          <w:lang w:val="en-AU"/>
        </w:rPr>
      </w:pPr>
    </w:p>
    <w:p w14:paraId="13997B44" w14:textId="74A69B46" w:rsidR="00DA3550" w:rsidRDefault="00DA3550" w:rsidP="00BE4AC7">
      <w:pPr>
        <w:rPr>
          <w:rFonts w:ascii="Calibri Light" w:hAnsi="Calibri Light" w:cs="Calibri Light"/>
          <w:szCs w:val="18"/>
          <w:lang w:val="en-AU"/>
        </w:rPr>
      </w:pPr>
    </w:p>
    <w:p w14:paraId="3890C66B" w14:textId="25E82354" w:rsidR="00871545" w:rsidRPr="001D2A53" w:rsidRDefault="009F2403" w:rsidP="00BE4AC7">
      <w:pPr>
        <w:pStyle w:val="Heading1"/>
      </w:pPr>
      <w:bookmarkStart w:id="8" w:name="_Toc111636604"/>
      <w:r w:rsidRPr="001D2A53">
        <w:t xml:space="preserve">What is Software Change </w:t>
      </w:r>
      <w:r w:rsidR="00F12E3F" w:rsidRPr="001D2A53">
        <w:t>Management?</w:t>
      </w:r>
      <w:r w:rsidR="00C95198">
        <w:t xml:space="preserve"> </w:t>
      </w:r>
      <w:sdt>
        <w:sdtPr>
          <w:id w:val="-1824573257"/>
          <w:citation/>
        </w:sdtPr>
        <w:sdtContent>
          <w:r w:rsidR="006F2B96">
            <w:fldChar w:fldCharType="begin"/>
          </w:r>
          <w:r w:rsidR="006F2B96">
            <w:instrText xml:space="preserve"> CITATION MDT \l 1033 </w:instrText>
          </w:r>
          <w:r w:rsidR="006F2B96">
            <w:fldChar w:fldCharType="separate"/>
          </w:r>
          <w:r w:rsidR="006F2B96">
            <w:rPr>
              <w:noProof/>
            </w:rPr>
            <w:t>(MDT Autosave)</w:t>
          </w:r>
          <w:r w:rsidR="006F2B96">
            <w:fldChar w:fldCharType="end"/>
          </w:r>
        </w:sdtContent>
      </w:sdt>
      <w:bookmarkEnd w:id="8"/>
    </w:p>
    <w:p w14:paraId="1DB1917D" w14:textId="77777777" w:rsidR="00D87A69" w:rsidRDefault="00D87A69" w:rsidP="00BE4AC7">
      <w:pPr>
        <w:rPr>
          <w:rFonts w:ascii="Calibri Light" w:hAnsi="Calibri Light" w:cs="Calibri Light"/>
          <w:szCs w:val="18"/>
          <w:lang w:val="en-AU"/>
        </w:rPr>
      </w:pPr>
    </w:p>
    <w:p w14:paraId="3051A6FB" w14:textId="27A530AF" w:rsidR="006F2B96" w:rsidRDefault="007B3636" w:rsidP="007B3636">
      <w:pPr>
        <w:rPr>
          <w:rFonts w:ascii="Calibri Light" w:hAnsi="Calibri Light" w:cs="Calibri Light"/>
          <w:sz w:val="22"/>
          <w:szCs w:val="22"/>
        </w:rPr>
      </w:pPr>
      <w:r w:rsidRPr="0943F91F">
        <w:rPr>
          <w:rFonts w:ascii="Calibri Light" w:hAnsi="Calibri Light" w:cs="Calibri Light"/>
          <w:sz w:val="22"/>
          <w:szCs w:val="22"/>
        </w:rPr>
        <w:t xml:space="preserve">Georgetown University defines change management as the complete </w:t>
      </w:r>
      <w:r w:rsidRPr="0943F91F">
        <w:rPr>
          <w:rFonts w:ascii="Calibri Light" w:hAnsi="Calibri Light" w:cs="Calibri Light"/>
          <w:b/>
          <w:bCs/>
          <w:sz w:val="22"/>
          <w:szCs w:val="22"/>
        </w:rPr>
        <w:t>set of processes</w:t>
      </w:r>
      <w:r w:rsidRPr="0943F91F">
        <w:rPr>
          <w:rFonts w:ascii="Calibri Light" w:hAnsi="Calibri Light" w:cs="Calibri Light"/>
          <w:sz w:val="22"/>
          <w:szCs w:val="22"/>
        </w:rPr>
        <w:t xml:space="preserve"> employed to ensure that changes are implemented in a visible, controlled, and orderly fashion. Focus should be placed on several key elements: </w:t>
      </w:r>
    </w:p>
    <w:p w14:paraId="072FDCF9" w14:textId="2702BDAE" w:rsidR="006F2B96" w:rsidRPr="00824D04" w:rsidRDefault="007B3636" w:rsidP="00A36E9C">
      <w:pPr>
        <w:pStyle w:val="ListParagraph"/>
        <w:numPr>
          <w:ilvl w:val="0"/>
          <w:numId w:val="8"/>
        </w:numPr>
        <w:rPr>
          <w:rFonts w:ascii="Calibri Light" w:hAnsi="Calibri Light" w:cs="Calibri Light"/>
          <w:sz w:val="22"/>
          <w:szCs w:val="22"/>
        </w:rPr>
      </w:pPr>
      <w:r w:rsidRPr="00824D04">
        <w:rPr>
          <w:rFonts w:ascii="Calibri Light" w:hAnsi="Calibri Light" w:cs="Calibri Light"/>
          <w:b/>
          <w:bCs/>
          <w:sz w:val="22"/>
          <w:szCs w:val="22"/>
        </w:rPr>
        <w:t>Process:</w:t>
      </w:r>
      <w:r w:rsidRPr="00824D04">
        <w:rPr>
          <w:rFonts w:ascii="Calibri Light" w:hAnsi="Calibri Light" w:cs="Calibri Light"/>
          <w:sz w:val="22"/>
          <w:szCs w:val="22"/>
        </w:rPr>
        <w:t xml:space="preserve"> Must be a structured method that stays the same </w:t>
      </w:r>
    </w:p>
    <w:p w14:paraId="08688302" w14:textId="044C25A1" w:rsidR="006F2B96" w:rsidRPr="00824D04" w:rsidRDefault="007B3636" w:rsidP="00A36E9C">
      <w:pPr>
        <w:pStyle w:val="ListParagraph"/>
        <w:numPr>
          <w:ilvl w:val="0"/>
          <w:numId w:val="8"/>
        </w:numPr>
        <w:rPr>
          <w:rFonts w:ascii="Calibri Light" w:hAnsi="Calibri Light" w:cs="Calibri Light"/>
          <w:sz w:val="22"/>
          <w:szCs w:val="22"/>
        </w:rPr>
      </w:pPr>
      <w:r w:rsidRPr="0943F91F">
        <w:rPr>
          <w:rFonts w:ascii="Calibri Light" w:hAnsi="Calibri Light" w:cs="Calibri Light"/>
          <w:b/>
          <w:bCs/>
          <w:sz w:val="22"/>
          <w:szCs w:val="22"/>
        </w:rPr>
        <w:t>Completeness</w:t>
      </w:r>
      <w:r w:rsidRPr="0943F91F">
        <w:rPr>
          <w:rFonts w:ascii="Calibri Light" w:hAnsi="Calibri Light" w:cs="Calibri Light"/>
          <w:sz w:val="22"/>
          <w:szCs w:val="22"/>
        </w:rPr>
        <w:t xml:space="preserve">: Must include all objects (person, place, or thing) </w:t>
      </w:r>
    </w:p>
    <w:p w14:paraId="5A6E7043" w14:textId="03C08BDD" w:rsidR="006F2B96" w:rsidRPr="00824D04" w:rsidRDefault="007B3636" w:rsidP="00A36E9C">
      <w:pPr>
        <w:pStyle w:val="ListParagraph"/>
        <w:numPr>
          <w:ilvl w:val="0"/>
          <w:numId w:val="8"/>
        </w:numPr>
        <w:rPr>
          <w:rFonts w:ascii="Calibri Light" w:hAnsi="Calibri Light" w:cs="Calibri Light"/>
          <w:sz w:val="22"/>
          <w:szCs w:val="22"/>
        </w:rPr>
      </w:pPr>
      <w:r w:rsidRPr="00824D04">
        <w:rPr>
          <w:rFonts w:ascii="Calibri Light" w:hAnsi="Calibri Light" w:cs="Calibri Light"/>
          <w:b/>
          <w:bCs/>
          <w:sz w:val="22"/>
          <w:szCs w:val="22"/>
        </w:rPr>
        <w:t>Visibility:</w:t>
      </w:r>
      <w:r w:rsidRPr="00824D04">
        <w:rPr>
          <w:rFonts w:ascii="Calibri Light" w:hAnsi="Calibri Light" w:cs="Calibri Light"/>
          <w:sz w:val="22"/>
          <w:szCs w:val="22"/>
        </w:rPr>
        <w:t xml:space="preserve"> Without visibility, Change Management </w:t>
      </w:r>
      <w:r w:rsidR="00DF629B" w:rsidRPr="00824D04">
        <w:rPr>
          <w:rFonts w:ascii="Calibri Light" w:hAnsi="Calibri Light" w:cs="Calibri Light"/>
          <w:sz w:val="22"/>
          <w:szCs w:val="22"/>
        </w:rPr>
        <w:t>does not</w:t>
      </w:r>
      <w:r w:rsidRPr="00824D04">
        <w:rPr>
          <w:rFonts w:ascii="Calibri Light" w:hAnsi="Calibri Light" w:cs="Calibri Light"/>
          <w:sz w:val="22"/>
          <w:szCs w:val="22"/>
        </w:rPr>
        <w:t xml:space="preserve"> exist </w:t>
      </w:r>
    </w:p>
    <w:p w14:paraId="748AF8E2" w14:textId="50FB749F" w:rsidR="006F2B96" w:rsidRPr="00824D04" w:rsidRDefault="007B3636" w:rsidP="00A36E9C">
      <w:pPr>
        <w:pStyle w:val="ListParagraph"/>
        <w:numPr>
          <w:ilvl w:val="0"/>
          <w:numId w:val="8"/>
        </w:numPr>
        <w:rPr>
          <w:rFonts w:ascii="Calibri Light" w:hAnsi="Calibri Light" w:cs="Calibri Light"/>
          <w:sz w:val="22"/>
          <w:szCs w:val="22"/>
        </w:rPr>
      </w:pPr>
      <w:r w:rsidRPr="00824D04">
        <w:rPr>
          <w:rFonts w:ascii="Calibri Light" w:hAnsi="Calibri Light" w:cs="Calibri Light"/>
          <w:b/>
          <w:bCs/>
          <w:sz w:val="22"/>
          <w:szCs w:val="22"/>
        </w:rPr>
        <w:t>Control:</w:t>
      </w:r>
      <w:r w:rsidRPr="00824D04">
        <w:rPr>
          <w:rFonts w:ascii="Calibri Light" w:hAnsi="Calibri Light" w:cs="Calibri Light"/>
          <w:sz w:val="22"/>
          <w:szCs w:val="22"/>
        </w:rPr>
        <w:t xml:space="preserve"> Who, what and where </w:t>
      </w:r>
    </w:p>
    <w:p w14:paraId="1D0CD157" w14:textId="54AC2CC8" w:rsidR="00824D04" w:rsidRPr="00824D04" w:rsidRDefault="007B3636" w:rsidP="00A36E9C">
      <w:pPr>
        <w:pStyle w:val="ListParagraph"/>
        <w:numPr>
          <w:ilvl w:val="0"/>
          <w:numId w:val="8"/>
        </w:numPr>
        <w:rPr>
          <w:rFonts w:ascii="Calibri Light" w:hAnsi="Calibri Light" w:cs="Calibri Light"/>
          <w:sz w:val="22"/>
          <w:szCs w:val="22"/>
        </w:rPr>
      </w:pPr>
      <w:r w:rsidRPr="00824D04">
        <w:rPr>
          <w:rFonts w:ascii="Calibri Light" w:hAnsi="Calibri Light" w:cs="Calibri Light"/>
          <w:b/>
          <w:bCs/>
          <w:sz w:val="22"/>
          <w:szCs w:val="22"/>
        </w:rPr>
        <w:t>Order:</w:t>
      </w:r>
      <w:r w:rsidRPr="00824D04">
        <w:rPr>
          <w:rFonts w:ascii="Calibri Light" w:hAnsi="Calibri Light" w:cs="Calibri Light"/>
          <w:sz w:val="22"/>
          <w:szCs w:val="22"/>
        </w:rPr>
        <w:t xml:space="preserve"> Changes may need a particular sequence to be effective Change Management as it applies to plant automation focuses on the control systems that operate the production equipment. Change Management System (CMS) applications have matured over the past 20 years along with the increases in sophistication and capability of the automation devices and control software developed by automation vendors. There are many elements of a CMS that make its function distinct from single-file-based source code control systems, with the most distinct differences being a suite of tools to manage a group of files (often referred to as a “project”) as a single entity, and processes for detecting source code changes outside of source code control. In most automation devices the entire project file is necessary when managing revisions and identifying changes.</w:t>
      </w:r>
    </w:p>
    <w:p w14:paraId="7DD12B63" w14:textId="566BD11F" w:rsidR="00824D04" w:rsidRDefault="00824D04" w:rsidP="00F82887">
      <w:pPr>
        <w:rPr>
          <w:rFonts w:ascii="Calibri Light" w:hAnsi="Calibri Light" w:cs="Calibri Light"/>
          <w:sz w:val="22"/>
          <w:szCs w:val="22"/>
        </w:rPr>
      </w:pPr>
    </w:p>
    <w:p w14:paraId="2533E048" w14:textId="06FC6139" w:rsidR="00F56F86" w:rsidRPr="00824D04" w:rsidRDefault="00DB4071" w:rsidP="00824D04">
      <w:pPr>
        <w:ind w:firstLine="360"/>
        <w:rPr>
          <w:rFonts w:ascii="Calibri Light" w:hAnsi="Calibri Light" w:cs="Calibri Light"/>
          <w:b/>
          <w:bCs/>
          <w:sz w:val="22"/>
          <w:szCs w:val="22"/>
        </w:rPr>
      </w:pPr>
      <w:r w:rsidRPr="00824D04">
        <w:rPr>
          <w:rFonts w:ascii="Calibri Light" w:hAnsi="Calibri Light" w:cs="Calibri Light"/>
          <w:b/>
          <w:bCs/>
          <w:sz w:val="22"/>
          <w:szCs w:val="22"/>
        </w:rPr>
        <w:t xml:space="preserve">Key Change Management Functions in the OT </w:t>
      </w:r>
      <w:r w:rsidR="0005388C" w:rsidRPr="00824D04">
        <w:rPr>
          <w:rFonts w:ascii="Calibri Light" w:hAnsi="Calibri Light" w:cs="Calibri Light"/>
          <w:b/>
          <w:bCs/>
          <w:sz w:val="22"/>
          <w:szCs w:val="22"/>
        </w:rPr>
        <w:t>environment</w:t>
      </w:r>
    </w:p>
    <w:p w14:paraId="5B761387" w14:textId="512CE382" w:rsidR="00594A69" w:rsidRPr="0005388C" w:rsidRDefault="00DC0CB3" w:rsidP="0005388C">
      <w:pPr>
        <w:shd w:val="clear" w:color="auto" w:fill="FFFFFF"/>
        <w:jc w:val="both"/>
        <w:textAlignment w:val="baseline"/>
        <w:rPr>
          <w:rFonts w:ascii="Calibri Light" w:hAnsi="Calibri Light" w:cs="Calibri Light"/>
          <w:sz w:val="22"/>
          <w:szCs w:val="22"/>
        </w:rPr>
      </w:pPr>
      <w:r>
        <w:rPr>
          <w:noProof/>
        </w:rPr>
        <w:lastRenderedPageBreak/>
        <w:drawing>
          <wp:anchor distT="0" distB="0" distL="114300" distR="114300" simplePos="0" relativeHeight="251664411" behindDoc="0" locked="0" layoutInCell="1" allowOverlap="1" wp14:anchorId="3FA30285" wp14:editId="4D4E95B2">
            <wp:simplePos x="0" y="0"/>
            <wp:positionH relativeFrom="margin">
              <wp:align>right</wp:align>
            </wp:positionH>
            <wp:positionV relativeFrom="paragraph">
              <wp:posOffset>62230</wp:posOffset>
            </wp:positionV>
            <wp:extent cx="3532505" cy="2964180"/>
            <wp:effectExtent l="0" t="0" r="0" b="7620"/>
            <wp:wrapThrough wrapText="bothSides">
              <wp:wrapPolygon edited="0">
                <wp:start x="0" y="0"/>
                <wp:lineTo x="0" y="21517"/>
                <wp:lineTo x="21433" y="21517"/>
                <wp:lineTo x="21433" y="0"/>
                <wp:lineTo x="0" y="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2505" cy="2964180"/>
                    </a:xfrm>
                    <a:prstGeom prst="rect">
                      <a:avLst/>
                    </a:prstGeom>
                  </pic:spPr>
                </pic:pic>
              </a:graphicData>
            </a:graphic>
            <wp14:sizeRelH relativeFrom="margin">
              <wp14:pctWidth>0</wp14:pctWidth>
            </wp14:sizeRelH>
            <wp14:sizeRelV relativeFrom="margin">
              <wp14:pctHeight>0</wp14:pctHeight>
            </wp14:sizeRelV>
          </wp:anchor>
        </w:drawing>
      </w:r>
      <w:r w:rsidR="00810EF1">
        <w:rPr>
          <w:noProof/>
        </w:rPr>
        <mc:AlternateContent>
          <mc:Choice Requires="wps">
            <w:drawing>
              <wp:anchor distT="0" distB="0" distL="114300" distR="114300" simplePos="0" relativeHeight="251666459" behindDoc="0" locked="0" layoutInCell="1" allowOverlap="1" wp14:anchorId="545BB24C" wp14:editId="2162BFDC">
                <wp:simplePos x="0" y="0"/>
                <wp:positionH relativeFrom="column">
                  <wp:posOffset>2798445</wp:posOffset>
                </wp:positionH>
                <wp:positionV relativeFrom="paragraph">
                  <wp:posOffset>3010535</wp:posOffset>
                </wp:positionV>
                <wp:extent cx="331406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3314065" cy="635"/>
                        </a:xfrm>
                        <a:prstGeom prst="rect">
                          <a:avLst/>
                        </a:prstGeom>
                        <a:solidFill>
                          <a:prstClr val="white"/>
                        </a:solidFill>
                        <a:ln>
                          <a:noFill/>
                        </a:ln>
                      </wps:spPr>
                      <wps:txbx>
                        <w:txbxContent>
                          <w:p w14:paraId="410066C4" w14:textId="4E9C730F" w:rsidR="00810EF1" w:rsidRPr="00DC0CB3" w:rsidRDefault="00810EF1" w:rsidP="00810EF1">
                            <w:pPr>
                              <w:pStyle w:val="Caption"/>
                              <w:rPr>
                                <w:rFonts w:ascii="Calibri Light" w:eastAsia="SimSun" w:hAnsi="Calibri Light" w:cs="Calibri Light"/>
                                <w:b w:val="0"/>
                                <w:bCs w:val="0"/>
                                <w:noProof/>
                                <w:sz w:val="20"/>
                                <w:szCs w:val="20"/>
                                <w:lang w:val="en-US"/>
                              </w:rPr>
                            </w:pPr>
                            <w:r w:rsidRPr="00DC0CB3">
                              <w:rPr>
                                <w:rFonts w:ascii="Calibri Light" w:hAnsi="Calibri Light" w:cs="Calibri Light"/>
                                <w:b w:val="0"/>
                                <w:bCs w:val="0"/>
                              </w:rPr>
                              <w:t xml:space="preserve">Figure </w:t>
                            </w:r>
                            <w:r w:rsidRPr="00DC0CB3">
                              <w:rPr>
                                <w:rFonts w:ascii="Calibri Light" w:hAnsi="Calibri Light" w:cs="Calibri Light"/>
                                <w:b w:val="0"/>
                                <w:bCs w:val="0"/>
                              </w:rPr>
                              <w:fldChar w:fldCharType="begin"/>
                            </w:r>
                            <w:r w:rsidRPr="00DC0CB3">
                              <w:rPr>
                                <w:rFonts w:ascii="Calibri Light" w:hAnsi="Calibri Light" w:cs="Calibri Light"/>
                                <w:b w:val="0"/>
                                <w:bCs w:val="0"/>
                              </w:rPr>
                              <w:instrText xml:space="preserve"> SEQ Figure \* ARABIC </w:instrText>
                            </w:r>
                            <w:r w:rsidRPr="00DC0CB3">
                              <w:rPr>
                                <w:rFonts w:ascii="Calibri Light" w:hAnsi="Calibri Light" w:cs="Calibri Light"/>
                                <w:b w:val="0"/>
                                <w:bCs w:val="0"/>
                              </w:rPr>
                              <w:fldChar w:fldCharType="separate"/>
                            </w:r>
                            <w:r w:rsidR="00274EAA">
                              <w:rPr>
                                <w:rFonts w:ascii="Calibri Light" w:hAnsi="Calibri Light" w:cs="Calibri Light"/>
                                <w:b w:val="0"/>
                                <w:bCs w:val="0"/>
                                <w:noProof/>
                              </w:rPr>
                              <w:t>1</w:t>
                            </w:r>
                            <w:r w:rsidRPr="00DC0CB3">
                              <w:rPr>
                                <w:rFonts w:ascii="Calibri Light" w:hAnsi="Calibri Light" w:cs="Calibri Light"/>
                                <w:b w:val="0"/>
                                <w:bCs w:val="0"/>
                              </w:rPr>
                              <w:fldChar w:fldCharType="end"/>
                            </w:r>
                            <w:r w:rsidRPr="00DC0CB3">
                              <w:rPr>
                                <w:rFonts w:ascii="Calibri Light" w:hAnsi="Calibri Light" w:cs="Calibri Light"/>
                                <w:b w:val="0"/>
                                <w:bCs w:val="0"/>
                              </w:rPr>
                              <w:t xml:space="preserve"> - Typical Flow </w:t>
                            </w:r>
                            <w:sdt>
                              <w:sdtPr>
                                <w:rPr>
                                  <w:rFonts w:ascii="Calibri Light" w:hAnsi="Calibri Light" w:cs="Calibri Light"/>
                                  <w:b w:val="0"/>
                                  <w:bCs w:val="0"/>
                                </w:rPr>
                                <w:id w:val="130908930"/>
                                <w:citation/>
                              </w:sdtPr>
                              <w:sdtContent>
                                <w:r w:rsidR="00DC0CB3" w:rsidRPr="00DC0CB3">
                                  <w:rPr>
                                    <w:rFonts w:ascii="Calibri Light" w:hAnsi="Calibri Light" w:cs="Calibri Light"/>
                                    <w:b w:val="0"/>
                                    <w:bCs w:val="0"/>
                                  </w:rPr>
                                  <w:fldChar w:fldCharType="begin"/>
                                </w:r>
                                <w:r w:rsidR="00DC0CB3" w:rsidRPr="00DC0CB3">
                                  <w:rPr>
                                    <w:rFonts w:ascii="Calibri Light" w:hAnsi="Calibri Light" w:cs="Calibri Light"/>
                                    <w:b w:val="0"/>
                                    <w:bCs w:val="0"/>
                                    <w:lang w:val="en-US"/>
                                  </w:rPr>
                                  <w:instrText xml:space="preserve"> CITATION Auv \l 1033 </w:instrText>
                                </w:r>
                                <w:r w:rsidR="00DC0CB3" w:rsidRPr="00DC0CB3">
                                  <w:rPr>
                                    <w:rFonts w:ascii="Calibri Light" w:hAnsi="Calibri Light" w:cs="Calibri Light"/>
                                    <w:b w:val="0"/>
                                    <w:bCs w:val="0"/>
                                  </w:rPr>
                                  <w:fldChar w:fldCharType="separate"/>
                                </w:r>
                                <w:r w:rsidR="00DC0CB3" w:rsidRPr="00DC0CB3">
                                  <w:rPr>
                                    <w:rFonts w:ascii="Calibri Light" w:hAnsi="Calibri Light" w:cs="Calibri Light"/>
                                    <w:b w:val="0"/>
                                    <w:bCs w:val="0"/>
                                    <w:noProof/>
                                    <w:lang w:val="en-US"/>
                                  </w:rPr>
                                  <w:t>(Auvesey)</w:t>
                                </w:r>
                                <w:r w:rsidR="00DC0CB3" w:rsidRPr="00DC0CB3">
                                  <w:rPr>
                                    <w:rFonts w:ascii="Calibri Light" w:hAnsi="Calibri Light" w:cs="Calibri Light"/>
                                    <w:b w:val="0"/>
                                    <w:bCs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BB24C" id="Text Box 9" o:spid="_x0000_s1030" type="#_x0000_t202" style="position:absolute;left:0;text-align:left;margin-left:220.35pt;margin-top:237.05pt;width:260.95pt;height:.05pt;z-index:2516664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073GwIAAD8EAAAOAAAAZHJzL2Uyb0RvYy54bWysU8Fu2zAMvQ/YPwi6L06aN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" stroked="f">
                <v:textbox style="mso-fit-shape-to-text:t" inset="0,0,0,0">
                  <w:txbxContent>
                    <w:p w14:paraId="410066C4" w14:textId="4E9C730F" w:rsidR="00810EF1" w:rsidRPr="00DC0CB3" w:rsidRDefault="00810EF1" w:rsidP="00810EF1">
                      <w:pPr>
                        <w:pStyle w:val="Caption"/>
                        <w:rPr>
                          <w:rFonts w:ascii="Calibri Light" w:eastAsia="SimSun" w:hAnsi="Calibri Light" w:cs="Calibri Light"/>
                          <w:b w:val="0"/>
                          <w:bCs w:val="0"/>
                          <w:noProof/>
                          <w:sz w:val="20"/>
                          <w:szCs w:val="20"/>
                          <w:lang w:val="en-US"/>
                        </w:rPr>
                      </w:pPr>
                      <w:r w:rsidRPr="00DC0CB3">
                        <w:rPr>
                          <w:rFonts w:ascii="Calibri Light" w:hAnsi="Calibri Light" w:cs="Calibri Light"/>
                          <w:b w:val="0"/>
                          <w:bCs w:val="0"/>
                        </w:rPr>
                        <w:t xml:space="preserve">Figure </w:t>
                      </w:r>
                      <w:r w:rsidRPr="00DC0CB3">
                        <w:rPr>
                          <w:rFonts w:ascii="Calibri Light" w:hAnsi="Calibri Light" w:cs="Calibri Light"/>
                          <w:b w:val="0"/>
                          <w:bCs w:val="0"/>
                        </w:rPr>
                        <w:fldChar w:fldCharType="begin"/>
                      </w:r>
                      <w:r w:rsidRPr="00DC0CB3">
                        <w:rPr>
                          <w:rFonts w:ascii="Calibri Light" w:hAnsi="Calibri Light" w:cs="Calibri Light"/>
                          <w:b w:val="0"/>
                          <w:bCs w:val="0"/>
                        </w:rPr>
                        <w:instrText xml:space="preserve"> SEQ Figure \* ARABIC </w:instrText>
                      </w:r>
                      <w:r w:rsidRPr="00DC0CB3">
                        <w:rPr>
                          <w:rFonts w:ascii="Calibri Light" w:hAnsi="Calibri Light" w:cs="Calibri Light"/>
                          <w:b w:val="0"/>
                          <w:bCs w:val="0"/>
                        </w:rPr>
                        <w:fldChar w:fldCharType="separate"/>
                      </w:r>
                      <w:r w:rsidR="00274EAA">
                        <w:rPr>
                          <w:rFonts w:ascii="Calibri Light" w:hAnsi="Calibri Light" w:cs="Calibri Light"/>
                          <w:b w:val="0"/>
                          <w:bCs w:val="0"/>
                          <w:noProof/>
                        </w:rPr>
                        <w:t>1</w:t>
                      </w:r>
                      <w:r w:rsidRPr="00DC0CB3">
                        <w:rPr>
                          <w:rFonts w:ascii="Calibri Light" w:hAnsi="Calibri Light" w:cs="Calibri Light"/>
                          <w:b w:val="0"/>
                          <w:bCs w:val="0"/>
                        </w:rPr>
                        <w:fldChar w:fldCharType="end"/>
                      </w:r>
                      <w:r w:rsidRPr="00DC0CB3">
                        <w:rPr>
                          <w:rFonts w:ascii="Calibri Light" w:hAnsi="Calibri Light" w:cs="Calibri Light"/>
                          <w:b w:val="0"/>
                          <w:bCs w:val="0"/>
                        </w:rPr>
                        <w:t xml:space="preserve"> - Typical Flow </w:t>
                      </w:r>
                      <w:sdt>
                        <w:sdtPr>
                          <w:rPr>
                            <w:rFonts w:ascii="Calibri Light" w:hAnsi="Calibri Light" w:cs="Calibri Light"/>
                            <w:b w:val="0"/>
                            <w:bCs w:val="0"/>
                          </w:rPr>
                          <w:id w:val="130908930"/>
                          <w:citation/>
                        </w:sdtPr>
                        <w:sdtContent>
                          <w:r w:rsidR="00DC0CB3" w:rsidRPr="00DC0CB3">
                            <w:rPr>
                              <w:rFonts w:ascii="Calibri Light" w:hAnsi="Calibri Light" w:cs="Calibri Light"/>
                              <w:b w:val="0"/>
                              <w:bCs w:val="0"/>
                            </w:rPr>
                            <w:fldChar w:fldCharType="begin"/>
                          </w:r>
                          <w:r w:rsidR="00DC0CB3" w:rsidRPr="00DC0CB3">
                            <w:rPr>
                              <w:rFonts w:ascii="Calibri Light" w:hAnsi="Calibri Light" w:cs="Calibri Light"/>
                              <w:b w:val="0"/>
                              <w:bCs w:val="0"/>
                              <w:lang w:val="en-US"/>
                            </w:rPr>
                            <w:instrText xml:space="preserve"> CITATION Auv \l 1033 </w:instrText>
                          </w:r>
                          <w:r w:rsidR="00DC0CB3" w:rsidRPr="00DC0CB3">
                            <w:rPr>
                              <w:rFonts w:ascii="Calibri Light" w:hAnsi="Calibri Light" w:cs="Calibri Light"/>
                              <w:b w:val="0"/>
                              <w:bCs w:val="0"/>
                            </w:rPr>
                            <w:fldChar w:fldCharType="separate"/>
                          </w:r>
                          <w:r w:rsidR="00DC0CB3" w:rsidRPr="00DC0CB3">
                            <w:rPr>
                              <w:rFonts w:ascii="Calibri Light" w:hAnsi="Calibri Light" w:cs="Calibri Light"/>
                              <w:b w:val="0"/>
                              <w:bCs w:val="0"/>
                              <w:noProof/>
                              <w:lang w:val="en-US"/>
                            </w:rPr>
                            <w:t>(Auvesey)</w:t>
                          </w:r>
                          <w:r w:rsidR="00DC0CB3" w:rsidRPr="00DC0CB3">
                            <w:rPr>
                              <w:rFonts w:ascii="Calibri Light" w:hAnsi="Calibri Light" w:cs="Calibri Light"/>
                              <w:b w:val="0"/>
                              <w:bCs w:val="0"/>
                            </w:rPr>
                            <w:fldChar w:fldCharType="end"/>
                          </w:r>
                        </w:sdtContent>
                      </w:sdt>
                    </w:p>
                  </w:txbxContent>
                </v:textbox>
                <w10:wrap type="through"/>
              </v:shape>
            </w:pict>
          </mc:Fallback>
        </mc:AlternateContent>
      </w:r>
    </w:p>
    <w:p w14:paraId="38B504D3" w14:textId="48B818A8"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Version control</w:t>
      </w:r>
    </w:p>
    <w:p w14:paraId="1386D26B" w14:textId="36D5DFEA"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Program backup</w:t>
      </w:r>
    </w:p>
    <w:p w14:paraId="36431C74" w14:textId="58534B65"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Change detection</w:t>
      </w:r>
    </w:p>
    <w:p w14:paraId="47A74FDA" w14:textId="5882B78B"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Historical record of changes</w:t>
      </w:r>
    </w:p>
    <w:p w14:paraId="78AF437F" w14:textId="47969DBA"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Common central repository</w:t>
      </w:r>
    </w:p>
    <w:p w14:paraId="76BD4F27" w14:textId="77777777"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Secured user access</w:t>
      </w:r>
    </w:p>
    <w:p w14:paraId="57927A49" w14:textId="7C6DA44A" w:rsid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Program comparison</w:t>
      </w:r>
    </w:p>
    <w:p w14:paraId="5C547408" w14:textId="7D9FFE81" w:rsidR="00810EF1" w:rsidRDefault="00810EF1" w:rsidP="00810EF1">
      <w:pPr>
        <w:shd w:val="clear" w:color="auto" w:fill="FFFFFF"/>
        <w:jc w:val="both"/>
        <w:textAlignment w:val="baseline"/>
        <w:rPr>
          <w:rFonts w:ascii="Calibri Light" w:hAnsi="Calibri Light" w:cs="Calibri Light"/>
          <w:sz w:val="22"/>
          <w:szCs w:val="22"/>
        </w:rPr>
      </w:pPr>
    </w:p>
    <w:p w14:paraId="56A0CA2B" w14:textId="5031A0B8" w:rsidR="00810EF1" w:rsidRDefault="00810EF1" w:rsidP="00810EF1">
      <w:pPr>
        <w:shd w:val="clear" w:color="auto" w:fill="FFFFFF"/>
        <w:jc w:val="both"/>
        <w:textAlignment w:val="baseline"/>
        <w:rPr>
          <w:rFonts w:ascii="Calibri Light" w:hAnsi="Calibri Light" w:cs="Calibri Light"/>
          <w:sz w:val="22"/>
          <w:szCs w:val="22"/>
        </w:rPr>
      </w:pPr>
    </w:p>
    <w:p w14:paraId="1A8CD470" w14:textId="77777777" w:rsidR="00B87099" w:rsidRDefault="00B87099" w:rsidP="00C31396">
      <w:pPr>
        <w:shd w:val="clear" w:color="auto" w:fill="FFFFFF"/>
        <w:jc w:val="both"/>
        <w:textAlignment w:val="baseline"/>
        <w:rPr>
          <w:rFonts w:ascii="Calibri Light" w:hAnsi="Calibri Light" w:cs="Calibri Light"/>
          <w:sz w:val="22"/>
          <w:szCs w:val="22"/>
        </w:rPr>
      </w:pPr>
    </w:p>
    <w:p w14:paraId="536CCFBD" w14:textId="77777777" w:rsidR="00B87099" w:rsidRDefault="00B87099" w:rsidP="00C31396">
      <w:pPr>
        <w:shd w:val="clear" w:color="auto" w:fill="FFFFFF"/>
        <w:jc w:val="both"/>
        <w:textAlignment w:val="baseline"/>
        <w:rPr>
          <w:rFonts w:ascii="Calibri Light" w:hAnsi="Calibri Light" w:cs="Calibri Light"/>
          <w:sz w:val="22"/>
          <w:szCs w:val="22"/>
        </w:rPr>
      </w:pPr>
    </w:p>
    <w:p w14:paraId="5C0C811A" w14:textId="77777777" w:rsidR="00B87099" w:rsidRDefault="00B87099" w:rsidP="00C31396">
      <w:pPr>
        <w:shd w:val="clear" w:color="auto" w:fill="FFFFFF"/>
        <w:jc w:val="both"/>
        <w:textAlignment w:val="baseline"/>
        <w:rPr>
          <w:rFonts w:ascii="Calibri Light" w:hAnsi="Calibri Light" w:cs="Calibri Light"/>
          <w:sz w:val="22"/>
          <w:szCs w:val="22"/>
        </w:rPr>
      </w:pPr>
    </w:p>
    <w:p w14:paraId="2E221C59" w14:textId="77777777" w:rsidR="00B87099" w:rsidRDefault="00B87099" w:rsidP="00C31396">
      <w:pPr>
        <w:shd w:val="clear" w:color="auto" w:fill="FFFFFF"/>
        <w:jc w:val="both"/>
        <w:textAlignment w:val="baseline"/>
        <w:rPr>
          <w:rFonts w:ascii="Calibri Light" w:hAnsi="Calibri Light" w:cs="Calibri Light"/>
          <w:sz w:val="22"/>
          <w:szCs w:val="22"/>
        </w:rPr>
      </w:pPr>
    </w:p>
    <w:p w14:paraId="1D5C8D03" w14:textId="77777777" w:rsidR="00B87099" w:rsidRDefault="00B87099" w:rsidP="00C31396">
      <w:pPr>
        <w:shd w:val="clear" w:color="auto" w:fill="FFFFFF"/>
        <w:jc w:val="both"/>
        <w:textAlignment w:val="baseline"/>
        <w:rPr>
          <w:rFonts w:ascii="Calibri Light" w:hAnsi="Calibri Light" w:cs="Calibri Light"/>
          <w:sz w:val="22"/>
          <w:szCs w:val="22"/>
        </w:rPr>
      </w:pPr>
    </w:p>
    <w:p w14:paraId="7723116A" w14:textId="77777777" w:rsidR="00B87099" w:rsidRDefault="00B87099" w:rsidP="00C31396">
      <w:pPr>
        <w:shd w:val="clear" w:color="auto" w:fill="FFFFFF"/>
        <w:jc w:val="both"/>
        <w:textAlignment w:val="baseline"/>
        <w:rPr>
          <w:rFonts w:ascii="Calibri Light" w:hAnsi="Calibri Light" w:cs="Calibri Light"/>
          <w:sz w:val="22"/>
          <w:szCs w:val="22"/>
        </w:rPr>
      </w:pPr>
    </w:p>
    <w:p w14:paraId="59987531" w14:textId="77777777" w:rsidR="00B87099" w:rsidRDefault="00B87099" w:rsidP="00C31396">
      <w:pPr>
        <w:shd w:val="clear" w:color="auto" w:fill="FFFFFF"/>
        <w:jc w:val="both"/>
        <w:textAlignment w:val="baseline"/>
        <w:rPr>
          <w:rFonts w:ascii="Calibri Light" w:hAnsi="Calibri Light" w:cs="Calibri Light"/>
          <w:sz w:val="22"/>
          <w:szCs w:val="22"/>
        </w:rPr>
      </w:pPr>
    </w:p>
    <w:p w14:paraId="220FB82D" w14:textId="77777777" w:rsidR="00B87099" w:rsidRDefault="00B87099" w:rsidP="00C31396">
      <w:pPr>
        <w:shd w:val="clear" w:color="auto" w:fill="FFFFFF"/>
        <w:jc w:val="both"/>
        <w:textAlignment w:val="baseline"/>
        <w:rPr>
          <w:rFonts w:ascii="Calibri Light" w:hAnsi="Calibri Light" w:cs="Calibri Light"/>
          <w:sz w:val="22"/>
          <w:szCs w:val="22"/>
        </w:rPr>
      </w:pPr>
    </w:p>
    <w:p w14:paraId="777F3ACF" w14:textId="77777777" w:rsidR="00B87099" w:rsidRDefault="00B87099" w:rsidP="00C31396">
      <w:pPr>
        <w:shd w:val="clear" w:color="auto" w:fill="FFFFFF"/>
        <w:jc w:val="both"/>
        <w:textAlignment w:val="baseline"/>
        <w:rPr>
          <w:rFonts w:ascii="Calibri Light" w:hAnsi="Calibri Light" w:cs="Calibri Light"/>
          <w:sz w:val="22"/>
          <w:szCs w:val="22"/>
        </w:rPr>
      </w:pPr>
    </w:p>
    <w:p w14:paraId="30988772" w14:textId="77777777" w:rsidR="004A4056" w:rsidRDefault="004A4056" w:rsidP="00C31396">
      <w:pPr>
        <w:shd w:val="clear" w:color="auto" w:fill="FFFFFF"/>
        <w:jc w:val="both"/>
        <w:textAlignment w:val="baseline"/>
        <w:rPr>
          <w:rFonts w:ascii="Calibri Light" w:hAnsi="Calibri Light" w:cs="Calibri Light"/>
          <w:sz w:val="22"/>
          <w:szCs w:val="22"/>
        </w:rPr>
      </w:pPr>
    </w:p>
    <w:p w14:paraId="6275E5F0" w14:textId="77777777" w:rsidR="004A4056" w:rsidRDefault="004A4056" w:rsidP="00C31396">
      <w:pPr>
        <w:shd w:val="clear" w:color="auto" w:fill="FFFFFF"/>
        <w:jc w:val="both"/>
        <w:textAlignment w:val="baseline"/>
        <w:rPr>
          <w:rFonts w:ascii="Calibri Light" w:hAnsi="Calibri Light" w:cs="Calibri Light"/>
          <w:sz w:val="22"/>
          <w:szCs w:val="22"/>
        </w:rPr>
      </w:pPr>
    </w:p>
    <w:p w14:paraId="735C9F91" w14:textId="77777777" w:rsidR="004A4056" w:rsidRDefault="004A4056" w:rsidP="00C31396">
      <w:pPr>
        <w:shd w:val="clear" w:color="auto" w:fill="FFFFFF"/>
        <w:jc w:val="both"/>
        <w:textAlignment w:val="baseline"/>
        <w:rPr>
          <w:rFonts w:ascii="Calibri Light" w:hAnsi="Calibri Light" w:cs="Calibri Light"/>
          <w:sz w:val="22"/>
          <w:szCs w:val="22"/>
        </w:rPr>
      </w:pPr>
    </w:p>
    <w:p w14:paraId="3427F6A0" w14:textId="77777777" w:rsidR="004A4056" w:rsidRDefault="004A4056" w:rsidP="00C31396">
      <w:pPr>
        <w:shd w:val="clear" w:color="auto" w:fill="FFFFFF"/>
        <w:jc w:val="both"/>
        <w:textAlignment w:val="baseline"/>
        <w:rPr>
          <w:rFonts w:ascii="Calibri Light" w:hAnsi="Calibri Light" w:cs="Calibri Light"/>
          <w:sz w:val="22"/>
          <w:szCs w:val="22"/>
        </w:rPr>
      </w:pPr>
    </w:p>
    <w:p w14:paraId="6AA0DC65" w14:textId="77777777" w:rsidR="004A4056" w:rsidRDefault="004A4056" w:rsidP="00C31396">
      <w:pPr>
        <w:shd w:val="clear" w:color="auto" w:fill="FFFFFF"/>
        <w:jc w:val="both"/>
        <w:textAlignment w:val="baseline"/>
        <w:rPr>
          <w:rFonts w:ascii="Calibri Light" w:hAnsi="Calibri Light" w:cs="Calibri Light"/>
          <w:sz w:val="22"/>
          <w:szCs w:val="22"/>
        </w:rPr>
      </w:pPr>
    </w:p>
    <w:p w14:paraId="3DC5148A" w14:textId="77777777" w:rsidR="004A4056" w:rsidRDefault="004A4056" w:rsidP="00C31396">
      <w:pPr>
        <w:shd w:val="clear" w:color="auto" w:fill="FFFFFF"/>
        <w:jc w:val="both"/>
        <w:textAlignment w:val="baseline"/>
        <w:rPr>
          <w:rFonts w:ascii="Calibri Light" w:hAnsi="Calibri Light" w:cs="Calibri Light"/>
          <w:sz w:val="22"/>
          <w:szCs w:val="22"/>
        </w:rPr>
      </w:pPr>
    </w:p>
    <w:p w14:paraId="49504471" w14:textId="1E905376" w:rsidR="00C31396" w:rsidRDefault="00C31396" w:rsidP="00C31396">
      <w:pPr>
        <w:shd w:val="clear" w:color="auto" w:fill="FFFFFF"/>
        <w:jc w:val="both"/>
        <w:textAlignment w:val="baseline"/>
        <w:rPr>
          <w:rFonts w:ascii="Calibri Light" w:hAnsi="Calibri Light" w:cs="Calibri Light"/>
          <w:sz w:val="22"/>
          <w:szCs w:val="22"/>
        </w:rPr>
      </w:pPr>
      <w:r w:rsidRPr="00C31396">
        <w:rPr>
          <w:rFonts w:ascii="Calibri Light" w:hAnsi="Calibri Light" w:cs="Calibri Light"/>
          <w:sz w:val="22"/>
          <w:szCs w:val="22"/>
        </w:rPr>
        <w:t>Deployments should be treated as part of a development workflow, not as an afterthought. Your workflow will usually include at least three environments: Development, Testing, and Production. In that case, the workflow might look like this:</w:t>
      </w:r>
    </w:p>
    <w:p w14:paraId="32600601" w14:textId="77777777" w:rsidR="0037494C" w:rsidRPr="00C31396" w:rsidRDefault="0037494C" w:rsidP="00C31396">
      <w:pPr>
        <w:shd w:val="clear" w:color="auto" w:fill="FFFFFF"/>
        <w:jc w:val="both"/>
        <w:textAlignment w:val="baseline"/>
        <w:rPr>
          <w:rFonts w:ascii="Calibri Light" w:hAnsi="Calibri Light" w:cs="Calibri Light"/>
          <w:sz w:val="22"/>
          <w:szCs w:val="22"/>
        </w:rPr>
      </w:pPr>
    </w:p>
    <w:p w14:paraId="275E8C7A" w14:textId="2251BF80" w:rsidR="00C31396" w:rsidRPr="000C6A91" w:rsidRDefault="00C31396" w:rsidP="00A36E9C">
      <w:pPr>
        <w:pStyle w:val="ListParagraph"/>
        <w:numPr>
          <w:ilvl w:val="1"/>
          <w:numId w:val="6"/>
        </w:numPr>
        <w:shd w:val="clear" w:color="auto" w:fill="FFFFFF"/>
        <w:jc w:val="both"/>
        <w:textAlignment w:val="baseline"/>
        <w:rPr>
          <w:rFonts w:ascii="Calibri Light" w:hAnsi="Calibri Light" w:cs="Calibri Light"/>
          <w:sz w:val="22"/>
          <w:szCs w:val="22"/>
        </w:rPr>
      </w:pPr>
      <w:r w:rsidRPr="000C6A91">
        <w:rPr>
          <w:rFonts w:ascii="Calibri Light" w:hAnsi="Calibri Light" w:cs="Calibri Light"/>
          <w:sz w:val="22"/>
          <w:szCs w:val="22"/>
        </w:rPr>
        <w:t>Developers work on bugs and features in a development environment.</w:t>
      </w:r>
    </w:p>
    <w:p w14:paraId="3C8AF926" w14:textId="08F76EAD" w:rsidR="00C31396" w:rsidRPr="000C6A91" w:rsidRDefault="00C31396" w:rsidP="00A36E9C">
      <w:pPr>
        <w:pStyle w:val="ListParagraph"/>
        <w:numPr>
          <w:ilvl w:val="1"/>
          <w:numId w:val="6"/>
        </w:numPr>
        <w:shd w:val="clear" w:color="auto" w:fill="FFFFFF"/>
        <w:jc w:val="both"/>
        <w:textAlignment w:val="baseline"/>
        <w:rPr>
          <w:rFonts w:ascii="Calibri Light" w:hAnsi="Calibri Light" w:cs="Calibri Light"/>
          <w:sz w:val="22"/>
          <w:szCs w:val="22"/>
        </w:rPr>
      </w:pPr>
      <w:r w:rsidRPr="000C6A91">
        <w:rPr>
          <w:rFonts w:ascii="Calibri Light" w:hAnsi="Calibri Light" w:cs="Calibri Light"/>
          <w:sz w:val="22"/>
          <w:szCs w:val="22"/>
        </w:rPr>
        <w:t xml:space="preserve">Once features are implemented, they are </w:t>
      </w:r>
      <w:r w:rsidR="000C6A91" w:rsidRPr="000C6A91">
        <w:rPr>
          <w:rFonts w:ascii="Calibri Light" w:hAnsi="Calibri Light" w:cs="Calibri Light"/>
          <w:sz w:val="22"/>
          <w:szCs w:val="22"/>
        </w:rPr>
        <w:t>m</w:t>
      </w:r>
      <w:r w:rsidRPr="000C6A91">
        <w:rPr>
          <w:rFonts w:ascii="Calibri Light" w:hAnsi="Calibri Light" w:cs="Calibri Light"/>
          <w:sz w:val="22"/>
          <w:szCs w:val="22"/>
        </w:rPr>
        <w:t>erged into the testing branch and deployed to the testing environment for quality assurance and testing.</w:t>
      </w:r>
    </w:p>
    <w:p w14:paraId="5D35D121" w14:textId="0D19AC4D" w:rsidR="00810EF1" w:rsidRPr="000C6A91" w:rsidRDefault="00C31396" w:rsidP="0943F91F">
      <w:pPr>
        <w:pStyle w:val="ListParagraph"/>
        <w:numPr>
          <w:ilvl w:val="1"/>
          <w:numId w:val="6"/>
        </w:numPr>
        <w:shd w:val="clear" w:color="auto" w:fill="FFFFFF" w:themeFill="background1"/>
        <w:jc w:val="both"/>
        <w:textAlignment w:val="baseline"/>
        <w:rPr>
          <w:rFonts w:ascii="Calibri Light" w:hAnsi="Calibri Light" w:cs="Calibri Light"/>
          <w:sz w:val="22"/>
          <w:szCs w:val="22"/>
        </w:rPr>
      </w:pPr>
      <w:r w:rsidRPr="000C6A91">
        <w:rPr>
          <w:rFonts w:ascii="Calibri Light" w:hAnsi="Calibri Light" w:cs="Calibri Light"/>
          <w:sz w:val="22"/>
          <w:szCs w:val="22"/>
        </w:rPr>
        <w:t xml:space="preserve">After testing is complete, the development branch is merged into production and then deployed to the Production environment. </w:t>
      </w:r>
      <w:sdt>
        <w:sdtPr>
          <w:rPr>
            <w:rFonts w:ascii="Calibri Light" w:hAnsi="Calibri Light" w:cs="Calibri Light"/>
            <w:sz w:val="22"/>
            <w:szCs w:val="22"/>
          </w:rPr>
          <w:id w:val="1906183348"/>
          <w:lock w:val="contentLocked"/>
          <w:citation/>
        </w:sdtPr>
        <w:sdtContent>
          <w:r w:rsidR="000C6A91">
            <w:rPr>
              <w:rFonts w:ascii="Calibri Light" w:hAnsi="Calibri Light" w:cs="Calibri Light"/>
              <w:sz w:val="22"/>
              <w:szCs w:val="22"/>
            </w:rPr>
            <w:fldChar w:fldCharType="begin"/>
          </w:r>
          <w:r w:rsidR="000C6A91">
            <w:rPr>
              <w:rFonts w:ascii="Calibri Light" w:hAnsi="Calibri Light" w:cs="Calibri Light"/>
              <w:sz w:val="22"/>
              <w:szCs w:val="22"/>
            </w:rPr>
            <w:instrText xml:space="preserve"> CITATION Ind21 \l 1033 </w:instrText>
          </w:r>
          <w:r w:rsidR="000C6A91">
            <w:rPr>
              <w:rFonts w:ascii="Calibri Light" w:hAnsi="Calibri Light" w:cs="Calibri Light"/>
              <w:sz w:val="22"/>
              <w:szCs w:val="22"/>
            </w:rPr>
            <w:fldChar w:fldCharType="separate"/>
          </w:r>
          <w:r w:rsidR="000C6A91" w:rsidRPr="000C6A91">
            <w:rPr>
              <w:rFonts w:ascii="Calibri Light" w:hAnsi="Calibri Light" w:cs="Calibri Light"/>
              <w:noProof/>
              <w:sz w:val="22"/>
              <w:szCs w:val="22"/>
            </w:rPr>
            <w:t>(Inductive Automation, 2021)</w:t>
          </w:r>
          <w:r w:rsidR="000C6A91">
            <w:rPr>
              <w:rFonts w:ascii="Calibri Light" w:hAnsi="Calibri Light" w:cs="Calibri Light"/>
              <w:sz w:val="22"/>
              <w:szCs w:val="22"/>
            </w:rPr>
            <w:fldChar w:fldCharType="end"/>
          </w:r>
        </w:sdtContent>
      </w:sdt>
    </w:p>
    <w:p w14:paraId="71B1DB2C" w14:textId="77777777" w:rsidR="00810EF1" w:rsidRDefault="00810EF1" w:rsidP="00810EF1">
      <w:pPr>
        <w:shd w:val="clear" w:color="auto" w:fill="FFFFFF"/>
        <w:jc w:val="both"/>
        <w:textAlignment w:val="baseline"/>
        <w:rPr>
          <w:rFonts w:ascii="Calibri Light" w:hAnsi="Calibri Light" w:cs="Calibri Light"/>
          <w:sz w:val="22"/>
          <w:szCs w:val="22"/>
        </w:rPr>
      </w:pPr>
    </w:p>
    <w:p w14:paraId="2A162BD3" w14:textId="77777777" w:rsidR="00810EF1" w:rsidRDefault="00810EF1" w:rsidP="00810EF1">
      <w:pPr>
        <w:shd w:val="clear" w:color="auto" w:fill="FFFFFF"/>
        <w:jc w:val="both"/>
        <w:textAlignment w:val="baseline"/>
        <w:rPr>
          <w:rFonts w:ascii="Calibri Light" w:hAnsi="Calibri Light" w:cs="Calibri Light"/>
          <w:sz w:val="22"/>
          <w:szCs w:val="22"/>
        </w:rPr>
      </w:pPr>
    </w:p>
    <w:p w14:paraId="6F47CD9B" w14:textId="77777777" w:rsidR="004A4056" w:rsidRDefault="00B87099" w:rsidP="004A4056">
      <w:pPr>
        <w:keepNext/>
        <w:shd w:val="clear" w:color="auto" w:fill="FFFFFF"/>
        <w:jc w:val="both"/>
        <w:textAlignment w:val="baseline"/>
      </w:pPr>
      <w:r>
        <w:rPr>
          <w:noProof/>
        </w:rPr>
        <w:drawing>
          <wp:inline distT="0" distB="0" distL="0" distR="0" wp14:anchorId="0C151A1C" wp14:editId="4688AA4A">
            <wp:extent cx="4496792" cy="1595755"/>
            <wp:effectExtent l="0" t="0" r="0" b="4445"/>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24"/>
                    <a:stretch>
                      <a:fillRect/>
                    </a:stretch>
                  </pic:blipFill>
                  <pic:spPr>
                    <a:xfrm>
                      <a:off x="0" y="0"/>
                      <a:ext cx="4504012" cy="1598317"/>
                    </a:xfrm>
                    <a:prstGeom prst="rect">
                      <a:avLst/>
                    </a:prstGeom>
                  </pic:spPr>
                </pic:pic>
              </a:graphicData>
            </a:graphic>
          </wp:inline>
        </w:drawing>
      </w:r>
    </w:p>
    <w:p w14:paraId="33ED4A98" w14:textId="4ADFD18B" w:rsidR="00810EF1" w:rsidRPr="004A4056" w:rsidRDefault="004A4056" w:rsidP="004A4056">
      <w:pPr>
        <w:pStyle w:val="Caption"/>
        <w:rPr>
          <w:rFonts w:ascii="Calibri Light" w:hAnsi="Calibri Light" w:cs="Calibri Light"/>
          <w:b w:val="0"/>
          <w:bCs w:val="0"/>
        </w:rPr>
      </w:pPr>
      <w:r w:rsidRPr="004A4056">
        <w:rPr>
          <w:rFonts w:ascii="Calibri Light" w:hAnsi="Calibri Light" w:cs="Calibri Light"/>
          <w:b w:val="0"/>
          <w:bCs w:val="0"/>
        </w:rPr>
        <w:t xml:space="preserve">Figure </w:t>
      </w:r>
      <w:r w:rsidRPr="004A4056">
        <w:rPr>
          <w:rFonts w:ascii="Calibri Light" w:hAnsi="Calibri Light" w:cs="Calibri Light"/>
          <w:b w:val="0"/>
          <w:bCs w:val="0"/>
        </w:rPr>
        <w:fldChar w:fldCharType="begin"/>
      </w:r>
      <w:r w:rsidRPr="004A4056">
        <w:rPr>
          <w:rFonts w:ascii="Calibri Light" w:hAnsi="Calibri Light" w:cs="Calibri Light"/>
          <w:b w:val="0"/>
          <w:bCs w:val="0"/>
        </w:rPr>
        <w:instrText xml:space="preserve"> SEQ Figure \* ARABIC </w:instrText>
      </w:r>
      <w:r w:rsidRPr="004A4056">
        <w:rPr>
          <w:rFonts w:ascii="Calibri Light" w:hAnsi="Calibri Light" w:cs="Calibri Light"/>
          <w:b w:val="0"/>
          <w:bCs w:val="0"/>
        </w:rPr>
        <w:fldChar w:fldCharType="separate"/>
      </w:r>
      <w:r w:rsidR="00274EAA">
        <w:rPr>
          <w:rFonts w:ascii="Calibri Light" w:hAnsi="Calibri Light" w:cs="Calibri Light"/>
          <w:b w:val="0"/>
          <w:bCs w:val="0"/>
          <w:noProof/>
        </w:rPr>
        <w:t>2</w:t>
      </w:r>
      <w:r w:rsidRPr="004A4056">
        <w:rPr>
          <w:rFonts w:ascii="Calibri Light" w:hAnsi="Calibri Light" w:cs="Calibri Light"/>
          <w:b w:val="0"/>
          <w:bCs w:val="0"/>
        </w:rPr>
        <w:fldChar w:fldCharType="end"/>
      </w:r>
      <w:r w:rsidRPr="004A4056">
        <w:rPr>
          <w:rFonts w:ascii="Calibri Light" w:hAnsi="Calibri Light" w:cs="Calibri Light"/>
          <w:b w:val="0"/>
          <w:bCs w:val="0"/>
        </w:rPr>
        <w:t xml:space="preserve"> </w:t>
      </w:r>
      <w:r>
        <w:rPr>
          <w:rFonts w:ascii="Calibri Light" w:hAnsi="Calibri Light" w:cs="Calibri Light"/>
          <w:b w:val="0"/>
          <w:bCs w:val="0"/>
        </w:rPr>
        <w:t>–</w:t>
      </w:r>
      <w:r w:rsidRPr="004A4056">
        <w:rPr>
          <w:rFonts w:ascii="Calibri Light" w:hAnsi="Calibri Light" w:cs="Calibri Light"/>
          <w:b w:val="0"/>
          <w:bCs w:val="0"/>
        </w:rPr>
        <w:t xml:space="preserve"> Flow</w:t>
      </w:r>
      <w:r>
        <w:rPr>
          <w:rFonts w:ascii="Calibri Light" w:hAnsi="Calibri Light" w:cs="Calibri Light"/>
          <w:b w:val="0"/>
          <w:bCs w:val="0"/>
        </w:rPr>
        <w:t xml:space="preserve"> </w:t>
      </w:r>
      <w:sdt>
        <w:sdtPr>
          <w:rPr>
            <w:rFonts w:ascii="Calibri Light" w:hAnsi="Calibri Light" w:cs="Calibri Light"/>
            <w:b w:val="0"/>
            <w:bCs w:val="0"/>
          </w:rPr>
          <w:id w:val="-1483459195"/>
          <w:citation/>
        </w:sdtPr>
        <w:sdtContent>
          <w:r w:rsidRPr="004A4056">
            <w:rPr>
              <w:rFonts w:ascii="Calibri Light" w:hAnsi="Calibri Light" w:cs="Calibri Light"/>
              <w:b w:val="0"/>
              <w:bCs w:val="0"/>
            </w:rPr>
            <w:fldChar w:fldCharType="begin"/>
          </w:r>
          <w:r w:rsidRPr="004A4056">
            <w:rPr>
              <w:rFonts w:ascii="Calibri Light" w:hAnsi="Calibri Light" w:cs="Calibri Light"/>
              <w:b w:val="0"/>
              <w:bCs w:val="0"/>
              <w:lang w:val="en-US"/>
            </w:rPr>
            <w:instrText xml:space="preserve"> CITATION Ind21 \l 1033 </w:instrText>
          </w:r>
          <w:r w:rsidRPr="004A4056">
            <w:rPr>
              <w:rFonts w:ascii="Calibri Light" w:hAnsi="Calibri Light" w:cs="Calibri Light"/>
              <w:b w:val="0"/>
              <w:bCs w:val="0"/>
            </w:rPr>
            <w:fldChar w:fldCharType="separate"/>
          </w:r>
          <w:r w:rsidRPr="004A4056">
            <w:rPr>
              <w:rFonts w:ascii="Calibri Light" w:hAnsi="Calibri Light" w:cs="Calibri Light"/>
              <w:b w:val="0"/>
              <w:bCs w:val="0"/>
              <w:noProof/>
              <w:lang w:val="en-US"/>
            </w:rPr>
            <w:t>(Inductive Automation, 2021)</w:t>
          </w:r>
          <w:r w:rsidRPr="004A4056">
            <w:rPr>
              <w:rFonts w:ascii="Calibri Light" w:hAnsi="Calibri Light" w:cs="Calibri Light"/>
              <w:b w:val="0"/>
              <w:bCs w:val="0"/>
            </w:rPr>
            <w:fldChar w:fldCharType="end"/>
          </w:r>
        </w:sdtContent>
      </w:sdt>
    </w:p>
    <w:p w14:paraId="31A50CE1" w14:textId="77777777" w:rsidR="00810EF1" w:rsidRDefault="00810EF1" w:rsidP="00810EF1">
      <w:pPr>
        <w:shd w:val="clear" w:color="auto" w:fill="FFFFFF"/>
        <w:jc w:val="both"/>
        <w:textAlignment w:val="baseline"/>
        <w:rPr>
          <w:rFonts w:ascii="Calibri Light" w:hAnsi="Calibri Light" w:cs="Calibri Light"/>
          <w:sz w:val="22"/>
          <w:szCs w:val="22"/>
        </w:rPr>
      </w:pPr>
    </w:p>
    <w:p w14:paraId="4E07829B" w14:textId="77777777" w:rsidR="00871545" w:rsidRPr="0005388C" w:rsidRDefault="00871545" w:rsidP="0005388C">
      <w:pPr>
        <w:shd w:val="clear" w:color="auto" w:fill="FFFFFF"/>
        <w:ind w:left="720"/>
        <w:jc w:val="both"/>
        <w:textAlignment w:val="baseline"/>
        <w:rPr>
          <w:rFonts w:ascii="Calibri Light" w:hAnsi="Calibri Light" w:cs="Calibri Light"/>
          <w:sz w:val="22"/>
          <w:szCs w:val="22"/>
        </w:rPr>
      </w:pPr>
    </w:p>
    <w:p w14:paraId="6B00AA3F" w14:textId="64B2B6FD" w:rsidR="00871545" w:rsidRPr="00266B1A" w:rsidRDefault="007277D9" w:rsidP="00266B1A">
      <w:pPr>
        <w:pStyle w:val="Heading1"/>
      </w:pPr>
      <w:bookmarkStart w:id="9" w:name="_Toc111636605"/>
      <w:r w:rsidRPr="00266B1A">
        <w:t>Tools and vendors</w:t>
      </w:r>
      <w:bookmarkEnd w:id="9"/>
    </w:p>
    <w:p w14:paraId="54D8BF45" w14:textId="77777777" w:rsidR="007277D9" w:rsidRDefault="007277D9" w:rsidP="00BE4AC7">
      <w:pPr>
        <w:rPr>
          <w:rFonts w:ascii="Calibri Light" w:hAnsi="Calibri Light" w:cs="Calibri Light"/>
          <w:szCs w:val="18"/>
          <w:lang w:val="en-AU"/>
        </w:rPr>
      </w:pPr>
    </w:p>
    <w:p w14:paraId="439B99ED" w14:textId="55891FA9" w:rsidR="00C32E2D" w:rsidRPr="002E76CA" w:rsidRDefault="00C32E2D" w:rsidP="0943F91F">
      <w:pPr>
        <w:rPr>
          <w:rFonts w:ascii="Calibri Light" w:hAnsi="Calibri Light" w:cs="Calibri Light"/>
          <w:sz w:val="22"/>
          <w:szCs w:val="22"/>
          <w:lang w:val="en-AU"/>
        </w:rPr>
      </w:pPr>
      <w:r w:rsidRPr="0943F91F">
        <w:rPr>
          <w:rFonts w:ascii="Calibri Light" w:hAnsi="Calibri Light" w:cs="Calibri Light"/>
          <w:sz w:val="22"/>
          <w:szCs w:val="22"/>
          <w:lang w:val="en-AU"/>
        </w:rPr>
        <w:lastRenderedPageBreak/>
        <w:t xml:space="preserve">There </w:t>
      </w:r>
      <w:r w:rsidR="00D05FD0" w:rsidRPr="0943F91F">
        <w:rPr>
          <w:rFonts w:ascii="Calibri Light" w:hAnsi="Calibri Light" w:cs="Calibri Light"/>
          <w:sz w:val="22"/>
          <w:szCs w:val="22"/>
          <w:lang w:val="en-AU"/>
        </w:rPr>
        <w:t xml:space="preserve">are a wide range of tools and solutions in the market but basically two </w:t>
      </w:r>
      <w:r w:rsidR="00A810C5" w:rsidRPr="0943F91F">
        <w:rPr>
          <w:rFonts w:ascii="Calibri Light" w:hAnsi="Calibri Light" w:cs="Calibri Light"/>
          <w:sz w:val="22"/>
          <w:szCs w:val="22"/>
          <w:lang w:val="en-AU"/>
        </w:rPr>
        <w:t xml:space="preserve">different </w:t>
      </w:r>
      <w:r w:rsidR="007439C0" w:rsidRPr="0943F91F">
        <w:rPr>
          <w:rFonts w:ascii="Calibri Light" w:hAnsi="Calibri Light" w:cs="Calibri Light"/>
          <w:sz w:val="22"/>
          <w:szCs w:val="22"/>
          <w:lang w:val="en-AU"/>
        </w:rPr>
        <w:t>vendors</w:t>
      </w:r>
      <w:r w:rsidR="00A810C5" w:rsidRPr="0943F91F">
        <w:rPr>
          <w:rFonts w:ascii="Calibri Light" w:hAnsi="Calibri Light" w:cs="Calibri Light"/>
          <w:sz w:val="22"/>
          <w:szCs w:val="22"/>
          <w:lang w:val="en-AU"/>
        </w:rPr>
        <w:t xml:space="preserve"> to mention in this document. The one is </w:t>
      </w:r>
      <w:r w:rsidR="004E3FBA" w:rsidRPr="0943F91F">
        <w:rPr>
          <w:rFonts w:ascii="Calibri Light" w:hAnsi="Calibri Light" w:cs="Calibri Light"/>
          <w:sz w:val="22"/>
          <w:szCs w:val="22"/>
          <w:lang w:val="en-AU"/>
        </w:rPr>
        <w:t>GIT technology and the second one is PLC specific vendor</w:t>
      </w:r>
      <w:r w:rsidR="007439C0" w:rsidRPr="0943F91F">
        <w:rPr>
          <w:rFonts w:ascii="Calibri Light" w:hAnsi="Calibri Light" w:cs="Calibri Light"/>
          <w:sz w:val="22"/>
          <w:szCs w:val="22"/>
          <w:lang w:val="en-AU"/>
        </w:rPr>
        <w:t xml:space="preserve"> software. Git concentrate more on general file systems where </w:t>
      </w:r>
      <w:r w:rsidR="004D72F2" w:rsidRPr="0943F91F">
        <w:rPr>
          <w:rFonts w:ascii="Calibri Light" w:hAnsi="Calibri Light" w:cs="Calibri Light"/>
          <w:sz w:val="22"/>
          <w:szCs w:val="22"/>
          <w:lang w:val="en-AU"/>
        </w:rPr>
        <w:t xml:space="preserve">PLC specific solutions understand the </w:t>
      </w:r>
      <w:r w:rsidR="003E4B13" w:rsidRPr="0943F91F">
        <w:rPr>
          <w:rFonts w:ascii="Calibri Light" w:hAnsi="Calibri Light" w:cs="Calibri Light"/>
          <w:sz w:val="22"/>
          <w:szCs w:val="22"/>
          <w:lang w:val="en-AU"/>
        </w:rPr>
        <w:t xml:space="preserve">propriety files and protocols for one or many different </w:t>
      </w:r>
      <w:r w:rsidR="00817E24" w:rsidRPr="0943F91F">
        <w:rPr>
          <w:rFonts w:ascii="Calibri Light" w:hAnsi="Calibri Light" w:cs="Calibri Light"/>
          <w:sz w:val="22"/>
          <w:szCs w:val="22"/>
          <w:lang w:val="en-AU"/>
        </w:rPr>
        <w:t xml:space="preserve">brands. The most popular ones are </w:t>
      </w:r>
      <w:r w:rsidR="00817E24" w:rsidRPr="0943F91F">
        <w:rPr>
          <w:rFonts w:ascii="Calibri Light" w:hAnsi="Calibri Light" w:cs="Calibri Light"/>
          <w:b/>
          <w:bCs/>
          <w:sz w:val="22"/>
          <w:szCs w:val="22"/>
          <w:lang w:val="en-AU"/>
        </w:rPr>
        <w:t>Versiondog</w:t>
      </w:r>
      <w:r w:rsidR="00817E24" w:rsidRPr="0943F91F">
        <w:rPr>
          <w:rFonts w:ascii="Calibri Light" w:hAnsi="Calibri Light" w:cs="Calibri Light"/>
          <w:sz w:val="22"/>
          <w:szCs w:val="22"/>
          <w:lang w:val="en-AU"/>
        </w:rPr>
        <w:t xml:space="preserve"> from </w:t>
      </w:r>
      <w:r w:rsidR="004A51C8" w:rsidRPr="0943F91F">
        <w:rPr>
          <w:rFonts w:ascii="Calibri Light" w:hAnsi="Calibri Light" w:cs="Calibri Light"/>
          <w:sz w:val="22"/>
          <w:szCs w:val="22"/>
          <w:lang w:val="en-AU"/>
        </w:rPr>
        <w:t>Auvesy</w:t>
      </w:r>
      <w:r w:rsidR="00817E24" w:rsidRPr="0943F91F">
        <w:rPr>
          <w:rFonts w:ascii="Calibri Light" w:hAnsi="Calibri Light" w:cs="Calibri Light"/>
          <w:sz w:val="22"/>
          <w:szCs w:val="22"/>
          <w:lang w:val="en-AU"/>
        </w:rPr>
        <w:t xml:space="preserve"> (now called </w:t>
      </w:r>
      <w:r w:rsidR="00C43015" w:rsidRPr="0943F91F">
        <w:rPr>
          <w:rFonts w:ascii="Calibri Light" w:hAnsi="Calibri Light" w:cs="Calibri Light"/>
          <w:sz w:val="22"/>
          <w:szCs w:val="22"/>
          <w:lang w:val="en-AU"/>
        </w:rPr>
        <w:t>O</w:t>
      </w:r>
      <w:r w:rsidR="00817E24" w:rsidRPr="0943F91F">
        <w:rPr>
          <w:rFonts w:ascii="Calibri Light" w:hAnsi="Calibri Light" w:cs="Calibri Light"/>
          <w:sz w:val="22"/>
          <w:szCs w:val="22"/>
          <w:lang w:val="en-AU"/>
        </w:rPr>
        <w:t xml:space="preserve">ctoplant) and </w:t>
      </w:r>
      <w:r w:rsidR="00817E24" w:rsidRPr="0943F91F">
        <w:rPr>
          <w:rFonts w:ascii="Calibri Light" w:hAnsi="Calibri Light" w:cs="Calibri Light"/>
          <w:b/>
          <w:bCs/>
          <w:sz w:val="22"/>
          <w:szCs w:val="22"/>
          <w:lang w:val="en-AU"/>
        </w:rPr>
        <w:t>MDT Autosave</w:t>
      </w:r>
      <w:r w:rsidR="00817E24" w:rsidRPr="0943F91F">
        <w:rPr>
          <w:rFonts w:ascii="Calibri Light" w:hAnsi="Calibri Light" w:cs="Calibri Light"/>
          <w:sz w:val="22"/>
          <w:szCs w:val="22"/>
          <w:lang w:val="en-AU"/>
        </w:rPr>
        <w:t>.</w:t>
      </w:r>
      <w:r w:rsidR="004A51C8" w:rsidRPr="0943F91F">
        <w:rPr>
          <w:rFonts w:ascii="Calibri Light" w:hAnsi="Calibri Light" w:cs="Calibri Light"/>
          <w:sz w:val="22"/>
          <w:szCs w:val="22"/>
          <w:lang w:val="en-AU"/>
        </w:rPr>
        <w:t xml:space="preserve"> (</w:t>
      </w:r>
      <w:r w:rsidR="00E75DB2" w:rsidRPr="0943F91F">
        <w:rPr>
          <w:rFonts w:ascii="Calibri Light" w:hAnsi="Calibri Light" w:cs="Calibri Light"/>
          <w:sz w:val="22"/>
          <w:szCs w:val="22"/>
          <w:lang w:val="en-AU"/>
        </w:rPr>
        <w:t xml:space="preserve">Recently acquired from Auvesy)  </w:t>
      </w:r>
    </w:p>
    <w:p w14:paraId="1D835B15" w14:textId="340B0696" w:rsidR="00C726B6" w:rsidRPr="002E76CA" w:rsidRDefault="00C726B6" w:rsidP="00BE4AC7">
      <w:pPr>
        <w:rPr>
          <w:rFonts w:ascii="Calibri Light" w:hAnsi="Calibri Light" w:cs="Calibri Light"/>
          <w:b/>
          <w:bCs/>
          <w:sz w:val="22"/>
          <w:lang w:val="en-AU"/>
        </w:rPr>
      </w:pPr>
      <w:r w:rsidRPr="002E76CA">
        <w:rPr>
          <w:rFonts w:ascii="Calibri Light" w:hAnsi="Calibri Light" w:cs="Calibri Light"/>
          <w:b/>
          <w:bCs/>
          <w:sz w:val="22"/>
          <w:lang w:val="en-AU"/>
        </w:rPr>
        <w:t>We will concentrate on Git which lends itself well with the Ignition open file systems.</w:t>
      </w:r>
    </w:p>
    <w:p w14:paraId="06FE67B1" w14:textId="77777777" w:rsidR="007277D9" w:rsidRDefault="007277D9" w:rsidP="00BE4AC7">
      <w:pPr>
        <w:rPr>
          <w:rFonts w:ascii="Calibri Light" w:hAnsi="Calibri Light" w:cs="Calibri Light"/>
          <w:szCs w:val="18"/>
          <w:lang w:val="en-AU"/>
        </w:rPr>
      </w:pPr>
    </w:p>
    <w:p w14:paraId="731D5E4D" w14:textId="7D8BB4A9" w:rsidR="007277D9" w:rsidRDefault="007277D9" w:rsidP="003207D3">
      <w:pPr>
        <w:pStyle w:val="Heading2"/>
      </w:pPr>
      <w:bookmarkStart w:id="10" w:name="_Toc111636606"/>
      <w:r>
        <w:t>Git</w:t>
      </w:r>
      <w:r w:rsidR="00570CCB">
        <w:t xml:space="preserve">  </w:t>
      </w:r>
      <w:sdt>
        <w:sdtPr>
          <w:id w:val="-1110808844"/>
          <w:citation/>
        </w:sdtPr>
        <w:sdtContent>
          <w:r w:rsidR="00570CCB">
            <w:fldChar w:fldCharType="begin"/>
          </w:r>
          <w:r w:rsidR="00570CCB">
            <w:instrText xml:space="preserve"> CITATION git \l 1033 </w:instrText>
          </w:r>
          <w:r w:rsidR="00570CCB">
            <w:fldChar w:fldCharType="separate"/>
          </w:r>
          <w:r w:rsidR="00570CCB">
            <w:rPr>
              <w:noProof/>
            </w:rPr>
            <w:t>(git, n.d.)</w:t>
          </w:r>
          <w:r w:rsidR="00570CCB">
            <w:fldChar w:fldCharType="end"/>
          </w:r>
        </w:sdtContent>
      </w:sdt>
      <w:bookmarkEnd w:id="10"/>
    </w:p>
    <w:p w14:paraId="4F1D50C7" w14:textId="77777777" w:rsidR="00C726B6" w:rsidRDefault="00C726B6" w:rsidP="00BE4AC7">
      <w:pPr>
        <w:rPr>
          <w:rFonts w:ascii="Calibri Light" w:hAnsi="Calibri Light" w:cs="Calibri Light"/>
          <w:szCs w:val="18"/>
          <w:lang w:val="en-AU"/>
        </w:rPr>
      </w:pPr>
    </w:p>
    <w:p w14:paraId="52EC6501" w14:textId="42705170" w:rsidR="008E1364" w:rsidRPr="002E76CA" w:rsidRDefault="00C32E2D" w:rsidP="0943F91F">
      <w:pPr>
        <w:rPr>
          <w:rFonts w:ascii="Calibri Light" w:hAnsi="Calibri Light" w:cs="Calibri Light"/>
          <w:sz w:val="22"/>
          <w:szCs w:val="22"/>
          <w:lang w:val="en-AU"/>
        </w:rPr>
      </w:pPr>
      <w:r w:rsidRPr="0943F91F">
        <w:rPr>
          <w:rFonts w:ascii="Calibri Light" w:hAnsi="Calibri Light" w:cs="Calibri Light"/>
          <w:sz w:val="22"/>
          <w:szCs w:val="22"/>
          <w:lang w:val="en-AU"/>
        </w:rPr>
        <w:t>Git stores and thinks about information in a vastly unique way</w:t>
      </w:r>
      <w:r w:rsidR="00C43015" w:rsidRPr="0943F91F">
        <w:rPr>
          <w:rFonts w:ascii="Calibri Light" w:hAnsi="Calibri Light" w:cs="Calibri Light"/>
          <w:sz w:val="22"/>
          <w:szCs w:val="22"/>
          <w:lang w:val="en-AU"/>
        </w:rPr>
        <w:t xml:space="preserve"> and</w:t>
      </w:r>
      <w:r w:rsidRPr="0943F91F">
        <w:rPr>
          <w:rFonts w:ascii="Calibri Light" w:hAnsi="Calibri Light" w:cs="Calibri Light"/>
          <w:sz w:val="22"/>
          <w:szCs w:val="22"/>
          <w:lang w:val="en-AU"/>
        </w:rPr>
        <w:t xml:space="preserve"> understanding these differences will help you avoid becoming confused while using it. </w:t>
      </w:r>
      <w:r w:rsidR="003E6420" w:rsidRPr="0943F91F">
        <w:rPr>
          <w:rFonts w:ascii="Calibri Light" w:hAnsi="Calibri Light" w:cs="Calibri Light"/>
          <w:sz w:val="22"/>
          <w:szCs w:val="22"/>
          <w:lang w:val="en-AU"/>
        </w:rPr>
        <w:t>Conceptually, most other systems store information as a list of file-based changes.</w:t>
      </w:r>
    </w:p>
    <w:p w14:paraId="1348E45F" w14:textId="53011487" w:rsidR="003E6420" w:rsidRPr="002E76CA" w:rsidRDefault="00570CCB" w:rsidP="0943F91F">
      <w:pPr>
        <w:rPr>
          <w:rFonts w:ascii="Calibri Light" w:hAnsi="Calibri Light" w:cs="Calibri Light"/>
          <w:sz w:val="22"/>
          <w:szCs w:val="22"/>
          <w:lang w:val="en-AU"/>
        </w:rPr>
      </w:pPr>
      <w:r w:rsidRPr="0943F91F">
        <w:rPr>
          <w:rFonts w:ascii="Calibri Light" w:hAnsi="Calibri Light" w:cs="Calibri Light"/>
          <w:sz w:val="22"/>
          <w:szCs w:val="22"/>
          <w:lang w:val="en-AU"/>
        </w:rPr>
        <w:t>Git thinks of its data more like a series of snapshots of a miniature filesystem. With Git, every time you commit, or save the state of your project, Git basically takes a picture of what all your files look like at that moment and stores a reference to that snapshot. To be efficient, if files have not changed, Git does not store the file again, just a link to the previous identical file it has already stored. Git thinks about its data more like a stream of snapshots.</w:t>
      </w:r>
    </w:p>
    <w:p w14:paraId="2891F5F4" w14:textId="77777777" w:rsidR="00570CCB" w:rsidRDefault="00570CCB" w:rsidP="00BE4AC7">
      <w:pPr>
        <w:rPr>
          <w:rFonts w:ascii="Calibri Light" w:hAnsi="Calibri Light" w:cs="Calibri Light"/>
          <w:szCs w:val="18"/>
          <w:lang w:val="en-AU"/>
        </w:rPr>
      </w:pPr>
    </w:p>
    <w:p w14:paraId="34E2520D" w14:textId="708C424F" w:rsidR="00570CCB" w:rsidRDefault="00F82B1F" w:rsidP="00BE4AC7">
      <w:pPr>
        <w:rPr>
          <w:rFonts w:ascii="Calibri Light" w:hAnsi="Calibri Light" w:cs="Calibri Light"/>
          <w:szCs w:val="18"/>
          <w:lang w:val="en-AU"/>
        </w:rPr>
      </w:pPr>
      <w:r>
        <w:rPr>
          <w:noProof/>
        </w:rPr>
        <w:drawing>
          <wp:inline distT="0" distB="0" distL="0" distR="0" wp14:anchorId="4FD8B314" wp14:editId="4BAABFCA">
            <wp:extent cx="5084618" cy="20832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0415" cy="2089742"/>
                    </a:xfrm>
                    <a:prstGeom prst="rect">
                      <a:avLst/>
                    </a:prstGeom>
                  </pic:spPr>
                </pic:pic>
              </a:graphicData>
            </a:graphic>
          </wp:inline>
        </w:drawing>
      </w:r>
    </w:p>
    <w:p w14:paraId="5C8032F1" w14:textId="77777777" w:rsidR="00F82B1F" w:rsidRDefault="00F82B1F" w:rsidP="00BE4AC7">
      <w:pPr>
        <w:rPr>
          <w:rFonts w:ascii="Calibri Light" w:hAnsi="Calibri Light" w:cs="Calibri Light"/>
          <w:szCs w:val="18"/>
          <w:lang w:val="en-AU"/>
        </w:rPr>
      </w:pPr>
    </w:p>
    <w:p w14:paraId="57512645" w14:textId="50DCFE36" w:rsidR="00F82B1F" w:rsidRDefault="00266DDA" w:rsidP="0943F91F">
      <w:pPr>
        <w:rPr>
          <w:rFonts w:ascii="Calibri Light" w:hAnsi="Calibri Light" w:cs="Calibri Light"/>
          <w:sz w:val="22"/>
          <w:szCs w:val="22"/>
          <w:lang w:val="en-AU"/>
        </w:rPr>
      </w:pPr>
      <w:r w:rsidRPr="0943F91F">
        <w:rPr>
          <w:rFonts w:ascii="Calibri Light" w:hAnsi="Calibri Light" w:cs="Calibri Light"/>
          <w:sz w:val="22"/>
          <w:szCs w:val="22"/>
          <w:lang w:val="en-AU"/>
        </w:rPr>
        <w:t xml:space="preserve">Most operations in Git need only </w:t>
      </w:r>
      <w:bookmarkStart w:id="11" w:name="_Int_zsHUOb64"/>
      <w:proofErr w:type="gramStart"/>
      <w:r w:rsidRPr="0943F91F">
        <w:rPr>
          <w:rFonts w:ascii="Calibri Light" w:hAnsi="Calibri Light" w:cs="Calibri Light"/>
          <w:sz w:val="22"/>
          <w:szCs w:val="22"/>
          <w:lang w:val="en-AU"/>
        </w:rPr>
        <w:t>local</w:t>
      </w:r>
      <w:bookmarkEnd w:id="11"/>
      <w:proofErr w:type="gramEnd"/>
      <w:r w:rsidRPr="0943F91F">
        <w:rPr>
          <w:rFonts w:ascii="Calibri Light" w:hAnsi="Calibri Light" w:cs="Calibri Light"/>
          <w:sz w:val="22"/>
          <w:szCs w:val="22"/>
          <w:lang w:val="en-AU"/>
        </w:rPr>
        <w:t xml:space="preserve"> files and resources to operate — generally no information is needed from another computer on your network. </w:t>
      </w:r>
      <w:r w:rsidR="002E76CA" w:rsidRPr="0943F91F">
        <w:rPr>
          <w:rFonts w:ascii="Calibri Light" w:hAnsi="Calibri Light" w:cs="Calibri Light"/>
          <w:sz w:val="22"/>
          <w:szCs w:val="22"/>
          <w:lang w:val="en-AU"/>
        </w:rPr>
        <w:t>Because you have the entire history of the project right there on your local disk, most operations seem almost instantaneous.</w:t>
      </w:r>
    </w:p>
    <w:p w14:paraId="0C68E1A3" w14:textId="77777777" w:rsidR="006F4AE3" w:rsidRDefault="006F4AE3" w:rsidP="00BE4AC7">
      <w:pPr>
        <w:rPr>
          <w:rFonts w:ascii="Calibri Light" w:hAnsi="Calibri Light" w:cs="Calibri Light"/>
          <w:sz w:val="22"/>
          <w:lang w:val="en-AU"/>
        </w:rPr>
      </w:pPr>
    </w:p>
    <w:p w14:paraId="06639AC5" w14:textId="1A54B81A" w:rsidR="006F4AE3" w:rsidRDefault="006F4AE3" w:rsidP="0943F91F">
      <w:pPr>
        <w:rPr>
          <w:rFonts w:ascii="Calibri Light" w:hAnsi="Calibri Light" w:cs="Calibri Light"/>
          <w:sz w:val="22"/>
          <w:szCs w:val="22"/>
          <w:lang w:val="en-AU"/>
        </w:rPr>
      </w:pPr>
      <w:r w:rsidRPr="0943F91F">
        <w:rPr>
          <w:rFonts w:ascii="Calibri Light" w:hAnsi="Calibri Light" w:cs="Calibri Light"/>
          <w:sz w:val="22"/>
          <w:szCs w:val="22"/>
          <w:lang w:val="en-AU"/>
        </w:rPr>
        <w:t xml:space="preserve">Everything in Git is </w:t>
      </w:r>
      <w:r w:rsidRPr="0943F91F">
        <w:rPr>
          <w:rFonts w:ascii="Calibri Light" w:hAnsi="Calibri Light" w:cs="Calibri Light"/>
          <w:b/>
          <w:bCs/>
          <w:sz w:val="22"/>
          <w:szCs w:val="22"/>
          <w:lang w:val="en-AU"/>
        </w:rPr>
        <w:t>checksummed</w:t>
      </w:r>
      <w:r w:rsidRPr="0943F91F">
        <w:rPr>
          <w:rFonts w:ascii="Calibri Light" w:hAnsi="Calibri Light" w:cs="Calibri Light"/>
          <w:sz w:val="22"/>
          <w:szCs w:val="22"/>
          <w:lang w:val="en-AU"/>
        </w:rPr>
        <w:t xml:space="preserve"> before it is stored and is then referred to by that checksum. This means it is impossible to change the contents of any file or directory without Git knowing about it. This functionality is built into Git at the lowest levels and is integral to its philosophy. You cannot lose information in transit or get file corruption without Git being able to detect it.</w:t>
      </w:r>
    </w:p>
    <w:p w14:paraId="38CE3B51" w14:textId="77777777" w:rsidR="006F4AE3" w:rsidRDefault="006F4AE3" w:rsidP="00BE4AC7">
      <w:pPr>
        <w:rPr>
          <w:rFonts w:ascii="Calibri Light" w:hAnsi="Calibri Light" w:cs="Calibri Light"/>
          <w:sz w:val="22"/>
          <w:lang w:val="en-AU"/>
        </w:rPr>
      </w:pPr>
    </w:p>
    <w:p w14:paraId="20F99E1F" w14:textId="64BAA289" w:rsidR="00A81EF3" w:rsidRPr="00A81EF3" w:rsidRDefault="00A81EF3" w:rsidP="00A81EF3">
      <w:pPr>
        <w:rPr>
          <w:rFonts w:ascii="Calibri Light" w:hAnsi="Calibri Light" w:cs="Calibri Light"/>
          <w:sz w:val="22"/>
          <w:lang w:val="en-AU"/>
        </w:rPr>
      </w:pPr>
      <w:r w:rsidRPr="00A81EF3">
        <w:rPr>
          <w:rFonts w:ascii="Calibri Light" w:hAnsi="Calibri Light" w:cs="Calibri Light"/>
          <w:sz w:val="22"/>
          <w:lang w:val="en-AU"/>
        </w:rPr>
        <w:t xml:space="preserve">Git has three main states that your files can reside in: </w:t>
      </w:r>
      <w:r w:rsidRPr="00A81EF3">
        <w:rPr>
          <w:rFonts w:ascii="Calibri Light" w:hAnsi="Calibri Light" w:cs="Calibri Light"/>
          <w:b/>
          <w:bCs/>
          <w:sz w:val="22"/>
          <w:lang w:val="en-AU"/>
        </w:rPr>
        <w:t>modified</w:t>
      </w:r>
      <w:r w:rsidRPr="00A81EF3">
        <w:rPr>
          <w:rFonts w:ascii="Calibri Light" w:hAnsi="Calibri Light" w:cs="Calibri Light"/>
          <w:sz w:val="22"/>
          <w:lang w:val="en-AU"/>
        </w:rPr>
        <w:t xml:space="preserve">, </w:t>
      </w:r>
      <w:r w:rsidRPr="00A81EF3">
        <w:rPr>
          <w:rFonts w:ascii="Calibri Light" w:hAnsi="Calibri Light" w:cs="Calibri Light"/>
          <w:b/>
          <w:bCs/>
          <w:sz w:val="22"/>
          <w:lang w:val="en-AU"/>
        </w:rPr>
        <w:t>staged</w:t>
      </w:r>
      <w:r w:rsidRPr="00A81EF3">
        <w:rPr>
          <w:rFonts w:ascii="Calibri Light" w:hAnsi="Calibri Light" w:cs="Calibri Light"/>
          <w:sz w:val="22"/>
          <w:lang w:val="en-AU"/>
        </w:rPr>
        <w:t xml:space="preserve">, and </w:t>
      </w:r>
      <w:r w:rsidRPr="00A81EF3">
        <w:rPr>
          <w:rFonts w:ascii="Calibri Light" w:hAnsi="Calibri Light" w:cs="Calibri Light"/>
          <w:b/>
          <w:bCs/>
          <w:sz w:val="22"/>
          <w:lang w:val="en-AU"/>
        </w:rPr>
        <w:t>committed</w:t>
      </w:r>
      <w:r w:rsidR="008E37A6">
        <w:rPr>
          <w:rFonts w:ascii="Calibri Light" w:hAnsi="Calibri Light" w:cs="Calibri Light"/>
          <w:sz w:val="22"/>
          <w:lang w:val="en-AU"/>
        </w:rPr>
        <w:t>.</w:t>
      </w:r>
    </w:p>
    <w:p w14:paraId="2333D571" w14:textId="77777777" w:rsidR="00A81EF3" w:rsidRPr="00A81EF3" w:rsidRDefault="00A81EF3" w:rsidP="00A81EF3">
      <w:pPr>
        <w:rPr>
          <w:rFonts w:ascii="Calibri Light" w:hAnsi="Calibri Light" w:cs="Calibri Light"/>
          <w:sz w:val="22"/>
          <w:lang w:val="en-AU"/>
        </w:rPr>
      </w:pPr>
    </w:p>
    <w:p w14:paraId="16902326" w14:textId="77777777" w:rsidR="00A81EF3" w:rsidRPr="008E37A6" w:rsidRDefault="00A81EF3" w:rsidP="00A36E9C">
      <w:pPr>
        <w:pStyle w:val="ListParagraph"/>
        <w:numPr>
          <w:ilvl w:val="0"/>
          <w:numId w:val="7"/>
        </w:numPr>
        <w:rPr>
          <w:rFonts w:ascii="Calibri Light" w:hAnsi="Calibri Light" w:cs="Calibri Light"/>
          <w:sz w:val="22"/>
          <w:lang w:val="en-AU"/>
        </w:rPr>
      </w:pPr>
      <w:r w:rsidRPr="008E37A6">
        <w:rPr>
          <w:rFonts w:ascii="Calibri Light" w:hAnsi="Calibri Light" w:cs="Calibri Light"/>
          <w:b/>
          <w:bCs/>
          <w:sz w:val="22"/>
          <w:lang w:val="en-AU"/>
        </w:rPr>
        <w:t>Modified</w:t>
      </w:r>
      <w:r w:rsidRPr="008E37A6">
        <w:rPr>
          <w:rFonts w:ascii="Calibri Light" w:hAnsi="Calibri Light" w:cs="Calibri Light"/>
          <w:sz w:val="22"/>
          <w:lang w:val="en-AU"/>
        </w:rPr>
        <w:t xml:space="preserve"> means that you have changed the file but have not committed it to your database yet.</w:t>
      </w:r>
    </w:p>
    <w:p w14:paraId="32A12D24" w14:textId="77777777" w:rsidR="00A81EF3" w:rsidRPr="00A81EF3" w:rsidRDefault="00A81EF3" w:rsidP="00A81EF3">
      <w:pPr>
        <w:rPr>
          <w:rFonts w:ascii="Calibri Light" w:hAnsi="Calibri Light" w:cs="Calibri Light"/>
          <w:sz w:val="22"/>
          <w:lang w:val="en-AU"/>
        </w:rPr>
      </w:pPr>
    </w:p>
    <w:p w14:paraId="6C4D8ABA" w14:textId="77777777" w:rsidR="00A81EF3" w:rsidRPr="008E37A6" w:rsidRDefault="00A81EF3" w:rsidP="00A36E9C">
      <w:pPr>
        <w:pStyle w:val="ListParagraph"/>
        <w:numPr>
          <w:ilvl w:val="0"/>
          <w:numId w:val="7"/>
        </w:numPr>
        <w:rPr>
          <w:rFonts w:ascii="Calibri Light" w:hAnsi="Calibri Light" w:cs="Calibri Light"/>
          <w:sz w:val="22"/>
          <w:lang w:val="en-AU"/>
        </w:rPr>
      </w:pPr>
      <w:r w:rsidRPr="008E37A6">
        <w:rPr>
          <w:rFonts w:ascii="Calibri Light" w:hAnsi="Calibri Light" w:cs="Calibri Light"/>
          <w:b/>
          <w:bCs/>
          <w:sz w:val="22"/>
          <w:lang w:val="en-AU"/>
        </w:rPr>
        <w:t>Staged</w:t>
      </w:r>
      <w:r w:rsidRPr="008E37A6">
        <w:rPr>
          <w:rFonts w:ascii="Calibri Light" w:hAnsi="Calibri Light" w:cs="Calibri Light"/>
          <w:sz w:val="22"/>
          <w:lang w:val="en-AU"/>
        </w:rPr>
        <w:t xml:space="preserve"> means that you have marked a modified file in its current version to go into your next commit snapshot.</w:t>
      </w:r>
    </w:p>
    <w:p w14:paraId="75CFFACD" w14:textId="77777777" w:rsidR="00A81EF3" w:rsidRPr="00A81EF3" w:rsidRDefault="00A81EF3" w:rsidP="00A81EF3">
      <w:pPr>
        <w:rPr>
          <w:rFonts w:ascii="Calibri Light" w:hAnsi="Calibri Light" w:cs="Calibri Light"/>
          <w:sz w:val="22"/>
          <w:lang w:val="en-AU"/>
        </w:rPr>
      </w:pPr>
    </w:p>
    <w:p w14:paraId="46D586C7" w14:textId="77777777" w:rsidR="00A81EF3" w:rsidRPr="008E37A6" w:rsidRDefault="00A81EF3" w:rsidP="00A36E9C">
      <w:pPr>
        <w:pStyle w:val="ListParagraph"/>
        <w:numPr>
          <w:ilvl w:val="0"/>
          <w:numId w:val="7"/>
        </w:numPr>
        <w:rPr>
          <w:rFonts w:ascii="Calibri Light" w:hAnsi="Calibri Light" w:cs="Calibri Light"/>
          <w:sz w:val="22"/>
          <w:lang w:val="en-AU"/>
        </w:rPr>
      </w:pPr>
      <w:r w:rsidRPr="008E37A6">
        <w:rPr>
          <w:rFonts w:ascii="Calibri Light" w:hAnsi="Calibri Light" w:cs="Calibri Light"/>
          <w:b/>
          <w:bCs/>
          <w:sz w:val="22"/>
          <w:lang w:val="en-AU"/>
        </w:rPr>
        <w:t>Committed</w:t>
      </w:r>
      <w:r w:rsidRPr="008E37A6">
        <w:rPr>
          <w:rFonts w:ascii="Calibri Light" w:hAnsi="Calibri Light" w:cs="Calibri Light"/>
          <w:sz w:val="22"/>
          <w:lang w:val="en-AU"/>
        </w:rPr>
        <w:t xml:space="preserve"> means that the data is safely stored in your local database.</w:t>
      </w:r>
    </w:p>
    <w:p w14:paraId="08A06753" w14:textId="77777777" w:rsidR="00A81EF3" w:rsidRPr="00A81EF3" w:rsidRDefault="00A81EF3" w:rsidP="00A81EF3">
      <w:pPr>
        <w:rPr>
          <w:rFonts w:ascii="Calibri Light" w:hAnsi="Calibri Light" w:cs="Calibri Light"/>
          <w:sz w:val="22"/>
          <w:lang w:val="en-AU"/>
        </w:rPr>
      </w:pPr>
    </w:p>
    <w:p w14:paraId="757B00E8" w14:textId="2C97AC23" w:rsidR="00A81EF3" w:rsidRDefault="00A81EF3" w:rsidP="00A81EF3">
      <w:pPr>
        <w:rPr>
          <w:rFonts w:ascii="Calibri Light" w:hAnsi="Calibri Light" w:cs="Calibri Light"/>
          <w:sz w:val="22"/>
          <w:lang w:val="en-AU"/>
        </w:rPr>
      </w:pPr>
      <w:r w:rsidRPr="00A81EF3">
        <w:rPr>
          <w:rFonts w:ascii="Calibri Light" w:hAnsi="Calibri Light" w:cs="Calibri Light"/>
          <w:sz w:val="22"/>
          <w:lang w:val="en-AU"/>
        </w:rPr>
        <w:t xml:space="preserve">This leads to the three main sections of a Git project: the </w:t>
      </w:r>
      <w:r w:rsidRPr="002E64E1">
        <w:rPr>
          <w:rFonts w:ascii="Calibri Light" w:hAnsi="Calibri Light" w:cs="Calibri Light"/>
          <w:b/>
          <w:bCs/>
          <w:sz w:val="22"/>
          <w:lang w:val="en-AU"/>
        </w:rPr>
        <w:t>working tree</w:t>
      </w:r>
      <w:r w:rsidRPr="00A81EF3">
        <w:rPr>
          <w:rFonts w:ascii="Calibri Light" w:hAnsi="Calibri Light" w:cs="Calibri Light"/>
          <w:sz w:val="22"/>
          <w:lang w:val="en-AU"/>
        </w:rPr>
        <w:t xml:space="preserve">, the </w:t>
      </w:r>
      <w:r w:rsidRPr="002E64E1">
        <w:rPr>
          <w:rFonts w:ascii="Calibri Light" w:hAnsi="Calibri Light" w:cs="Calibri Light"/>
          <w:b/>
          <w:bCs/>
          <w:sz w:val="22"/>
          <w:lang w:val="en-AU"/>
        </w:rPr>
        <w:t>staging area</w:t>
      </w:r>
      <w:r w:rsidRPr="00A81EF3">
        <w:rPr>
          <w:rFonts w:ascii="Calibri Light" w:hAnsi="Calibri Light" w:cs="Calibri Light"/>
          <w:sz w:val="22"/>
          <w:lang w:val="en-AU"/>
        </w:rPr>
        <w:t xml:space="preserve">, and the </w:t>
      </w:r>
      <w:r w:rsidRPr="002E64E1">
        <w:rPr>
          <w:rFonts w:ascii="Calibri Light" w:hAnsi="Calibri Light" w:cs="Calibri Light"/>
          <w:b/>
          <w:bCs/>
          <w:sz w:val="22"/>
          <w:lang w:val="en-AU"/>
        </w:rPr>
        <w:t>Git directory</w:t>
      </w:r>
      <w:r w:rsidRPr="00A81EF3">
        <w:rPr>
          <w:rFonts w:ascii="Calibri Light" w:hAnsi="Calibri Light" w:cs="Calibri Light"/>
          <w:sz w:val="22"/>
          <w:lang w:val="en-AU"/>
        </w:rPr>
        <w:t>.</w:t>
      </w:r>
    </w:p>
    <w:p w14:paraId="2344E62B" w14:textId="77777777" w:rsidR="008E37A6" w:rsidRDefault="008E37A6" w:rsidP="00A81EF3">
      <w:pPr>
        <w:rPr>
          <w:rFonts w:ascii="Calibri Light" w:hAnsi="Calibri Light" w:cs="Calibri Light"/>
          <w:sz w:val="22"/>
          <w:lang w:val="en-AU"/>
        </w:rPr>
      </w:pPr>
    </w:p>
    <w:p w14:paraId="73ED7AC8" w14:textId="1525D25C" w:rsidR="008E37A6" w:rsidRDefault="00D72073" w:rsidP="00A81EF3">
      <w:pPr>
        <w:rPr>
          <w:rFonts w:ascii="Calibri Light" w:hAnsi="Calibri Light" w:cs="Calibri Light"/>
          <w:sz w:val="22"/>
          <w:lang w:val="en-AU"/>
        </w:rPr>
      </w:pPr>
      <w:r>
        <w:rPr>
          <w:noProof/>
        </w:rPr>
        <w:lastRenderedPageBreak/>
        <w:drawing>
          <wp:inline distT="0" distB="0" distL="0" distR="0" wp14:anchorId="6703BEBA" wp14:editId="216EADC3">
            <wp:extent cx="4489046" cy="2570627"/>
            <wp:effectExtent l="0" t="0" r="6985"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4501515" cy="2577767"/>
                    </a:xfrm>
                    <a:prstGeom prst="rect">
                      <a:avLst/>
                    </a:prstGeom>
                  </pic:spPr>
                </pic:pic>
              </a:graphicData>
            </a:graphic>
          </wp:inline>
        </w:drawing>
      </w:r>
    </w:p>
    <w:p w14:paraId="3F951113" w14:textId="77777777" w:rsidR="00D72073" w:rsidRDefault="00D72073" w:rsidP="00A81EF3">
      <w:pPr>
        <w:rPr>
          <w:rFonts w:ascii="Calibri Light" w:hAnsi="Calibri Light" w:cs="Calibri Light"/>
          <w:sz w:val="22"/>
          <w:lang w:val="en-AU"/>
        </w:rPr>
      </w:pPr>
    </w:p>
    <w:p w14:paraId="07EB799D" w14:textId="77777777" w:rsidR="001B6F49" w:rsidRPr="001B6F49" w:rsidRDefault="001B6F49" w:rsidP="001B6F49">
      <w:pPr>
        <w:rPr>
          <w:rFonts w:ascii="Calibri Light" w:hAnsi="Calibri Light" w:cs="Calibri Light"/>
          <w:sz w:val="22"/>
          <w:lang w:val="en-AU"/>
        </w:rPr>
      </w:pPr>
      <w:r w:rsidRPr="001B6F49">
        <w:rPr>
          <w:rFonts w:ascii="Calibri Light" w:hAnsi="Calibri Light" w:cs="Calibri Light"/>
          <w:sz w:val="22"/>
          <w:lang w:val="en-AU"/>
        </w:rPr>
        <w:t xml:space="preserve">The </w:t>
      </w:r>
      <w:r w:rsidRPr="005821A2">
        <w:rPr>
          <w:rFonts w:ascii="Calibri Light" w:hAnsi="Calibri Light" w:cs="Calibri Light"/>
          <w:b/>
          <w:bCs/>
          <w:sz w:val="22"/>
          <w:lang w:val="en-AU"/>
        </w:rPr>
        <w:t>working tree</w:t>
      </w:r>
      <w:r w:rsidRPr="001B6F49">
        <w:rPr>
          <w:rFonts w:ascii="Calibri Light" w:hAnsi="Calibri Light" w:cs="Calibri Light"/>
          <w:sz w:val="22"/>
          <w:lang w:val="en-AU"/>
        </w:rPr>
        <w:t xml:space="preserve"> is a single checkout of one version of the project. These files are pulled out of the compressed database in the Git directory and placed on disk for you to </w:t>
      </w:r>
      <w:r w:rsidRPr="002E64E1">
        <w:rPr>
          <w:rFonts w:ascii="Calibri Light" w:hAnsi="Calibri Light" w:cs="Calibri Light"/>
          <w:b/>
          <w:bCs/>
          <w:sz w:val="22"/>
          <w:lang w:val="en-AU"/>
        </w:rPr>
        <w:t>use or modify</w:t>
      </w:r>
      <w:r w:rsidRPr="001B6F49">
        <w:rPr>
          <w:rFonts w:ascii="Calibri Light" w:hAnsi="Calibri Light" w:cs="Calibri Light"/>
          <w:sz w:val="22"/>
          <w:lang w:val="en-AU"/>
        </w:rPr>
        <w:t>.</w:t>
      </w:r>
    </w:p>
    <w:p w14:paraId="6FA54217" w14:textId="77777777" w:rsidR="001B6F49" w:rsidRPr="001B6F49" w:rsidRDefault="001B6F49" w:rsidP="001B6F49">
      <w:pPr>
        <w:rPr>
          <w:rFonts w:ascii="Calibri Light" w:hAnsi="Calibri Light" w:cs="Calibri Light"/>
          <w:sz w:val="22"/>
          <w:lang w:val="en-AU"/>
        </w:rPr>
      </w:pPr>
    </w:p>
    <w:p w14:paraId="31E56631" w14:textId="1EF4A160" w:rsidR="001B6F49" w:rsidRPr="001B6F49" w:rsidRDefault="001B6F49" w:rsidP="0943F91F">
      <w:pPr>
        <w:rPr>
          <w:rFonts w:ascii="Calibri Light" w:hAnsi="Calibri Light" w:cs="Calibri Light"/>
          <w:sz w:val="22"/>
          <w:szCs w:val="22"/>
          <w:lang w:val="en-AU"/>
        </w:rPr>
      </w:pPr>
      <w:r w:rsidRPr="0943F91F">
        <w:rPr>
          <w:rFonts w:ascii="Calibri Light" w:hAnsi="Calibri Light" w:cs="Calibri Light"/>
          <w:sz w:val="22"/>
          <w:szCs w:val="22"/>
          <w:lang w:val="en-AU"/>
        </w:rPr>
        <w:t xml:space="preserve">The </w:t>
      </w:r>
      <w:r w:rsidRPr="0943F91F">
        <w:rPr>
          <w:rFonts w:ascii="Calibri Light" w:hAnsi="Calibri Light" w:cs="Calibri Light"/>
          <w:b/>
          <w:bCs/>
          <w:sz w:val="22"/>
          <w:szCs w:val="22"/>
          <w:lang w:val="en-AU"/>
        </w:rPr>
        <w:t>staging area is a file</w:t>
      </w:r>
      <w:r w:rsidRPr="0943F91F">
        <w:rPr>
          <w:rFonts w:ascii="Calibri Light" w:hAnsi="Calibri Light" w:cs="Calibri Light"/>
          <w:sz w:val="22"/>
          <w:szCs w:val="22"/>
          <w:lang w:val="en-AU"/>
        </w:rPr>
        <w:t>, generally contained in your Git directory, that stores information about what will go into your next commit. Its technical name in Git parlance is the “index,” but the phrase “staging area” works just as well.</w:t>
      </w:r>
    </w:p>
    <w:p w14:paraId="488E26C3" w14:textId="77777777" w:rsidR="001B6F49" w:rsidRPr="001B6F49" w:rsidRDefault="001B6F49" w:rsidP="001B6F49">
      <w:pPr>
        <w:rPr>
          <w:rFonts w:ascii="Calibri Light" w:hAnsi="Calibri Light" w:cs="Calibri Light"/>
          <w:sz w:val="22"/>
          <w:lang w:val="en-AU"/>
        </w:rPr>
      </w:pPr>
    </w:p>
    <w:p w14:paraId="1071F330" w14:textId="77777777" w:rsidR="001B6F49" w:rsidRPr="001B6F49" w:rsidRDefault="001B6F49" w:rsidP="001B6F49">
      <w:pPr>
        <w:rPr>
          <w:rFonts w:ascii="Calibri Light" w:hAnsi="Calibri Light" w:cs="Calibri Light"/>
          <w:sz w:val="22"/>
          <w:lang w:val="en-AU"/>
        </w:rPr>
      </w:pPr>
      <w:r w:rsidRPr="001B6F49">
        <w:rPr>
          <w:rFonts w:ascii="Calibri Light" w:hAnsi="Calibri Light" w:cs="Calibri Light"/>
          <w:sz w:val="22"/>
          <w:lang w:val="en-AU"/>
        </w:rPr>
        <w:t xml:space="preserve">The </w:t>
      </w:r>
      <w:r w:rsidRPr="005821A2">
        <w:rPr>
          <w:rFonts w:ascii="Calibri Light" w:hAnsi="Calibri Light" w:cs="Calibri Light"/>
          <w:b/>
          <w:bCs/>
          <w:sz w:val="22"/>
          <w:lang w:val="en-AU"/>
        </w:rPr>
        <w:t>Git directory</w:t>
      </w:r>
      <w:r w:rsidRPr="001B6F49">
        <w:rPr>
          <w:rFonts w:ascii="Calibri Light" w:hAnsi="Calibri Light" w:cs="Calibri Light"/>
          <w:sz w:val="22"/>
          <w:lang w:val="en-AU"/>
        </w:rPr>
        <w:t xml:space="preserve"> is where Git stores the metadata and object database for your project. This is the most important part of Git, and it is what is copied when you clone a repository from another computer.</w:t>
      </w:r>
    </w:p>
    <w:p w14:paraId="7E8B44F0" w14:textId="77777777" w:rsidR="001B6F49" w:rsidRPr="001B6F49" w:rsidRDefault="001B6F49" w:rsidP="001B6F49">
      <w:pPr>
        <w:rPr>
          <w:rFonts w:ascii="Calibri Light" w:hAnsi="Calibri Light" w:cs="Calibri Light"/>
          <w:sz w:val="22"/>
          <w:lang w:val="en-AU"/>
        </w:rPr>
      </w:pPr>
    </w:p>
    <w:p w14:paraId="3FE0967C" w14:textId="782BD5B2" w:rsidR="001B6F49" w:rsidRPr="001B6F49" w:rsidRDefault="00BB45F2" w:rsidP="001B6F49">
      <w:pPr>
        <w:rPr>
          <w:rFonts w:ascii="Calibri Light" w:hAnsi="Calibri Light" w:cs="Calibri Light"/>
          <w:sz w:val="22"/>
          <w:lang w:val="en-AU"/>
        </w:rPr>
      </w:pPr>
      <w:r>
        <w:rPr>
          <w:rFonts w:ascii="Calibri Light" w:hAnsi="Calibri Light" w:cs="Calibri Light"/>
          <w:sz w:val="22"/>
          <w:lang w:val="en-AU"/>
        </w:rPr>
        <w:t>This is the basic Git workflow:</w:t>
      </w:r>
    </w:p>
    <w:p w14:paraId="25F9F115" w14:textId="77777777" w:rsidR="001B6F49" w:rsidRPr="001B6F49" w:rsidRDefault="001B6F49" w:rsidP="001B6F49">
      <w:pPr>
        <w:rPr>
          <w:rFonts w:ascii="Calibri Light" w:hAnsi="Calibri Light" w:cs="Calibri Light"/>
          <w:sz w:val="22"/>
          <w:lang w:val="en-AU"/>
        </w:rPr>
      </w:pPr>
    </w:p>
    <w:p w14:paraId="00A28AE6" w14:textId="1368DBC2" w:rsidR="001B6F49" w:rsidRPr="00E31AD1" w:rsidRDefault="001B6F49" w:rsidP="00AA76F5">
      <w:pPr>
        <w:pStyle w:val="ListParagraph"/>
        <w:numPr>
          <w:ilvl w:val="1"/>
          <w:numId w:val="25"/>
        </w:numPr>
        <w:rPr>
          <w:rFonts w:ascii="Calibri Light" w:hAnsi="Calibri Light" w:cs="Calibri Light"/>
          <w:sz w:val="22"/>
          <w:lang w:val="en-AU"/>
        </w:rPr>
      </w:pPr>
      <w:r w:rsidRPr="00E31AD1">
        <w:rPr>
          <w:rFonts w:ascii="Calibri Light" w:hAnsi="Calibri Light" w:cs="Calibri Light"/>
          <w:sz w:val="22"/>
          <w:lang w:val="en-AU"/>
        </w:rPr>
        <w:t xml:space="preserve">You </w:t>
      </w:r>
      <w:r w:rsidRPr="00567CB9">
        <w:rPr>
          <w:rFonts w:ascii="Calibri Light" w:hAnsi="Calibri Light" w:cs="Calibri Light"/>
          <w:b/>
          <w:bCs/>
          <w:sz w:val="22"/>
          <w:lang w:val="en-AU"/>
        </w:rPr>
        <w:t>modify</w:t>
      </w:r>
      <w:r w:rsidRPr="00E31AD1">
        <w:rPr>
          <w:rFonts w:ascii="Calibri Light" w:hAnsi="Calibri Light" w:cs="Calibri Light"/>
          <w:sz w:val="22"/>
          <w:lang w:val="en-AU"/>
        </w:rPr>
        <w:t xml:space="preserve"> files in your working tree.</w:t>
      </w:r>
    </w:p>
    <w:p w14:paraId="70EABF63" w14:textId="7014DBC3" w:rsidR="001B6F49" w:rsidRPr="00E31AD1" w:rsidRDefault="001B6F49" w:rsidP="00AA76F5">
      <w:pPr>
        <w:pStyle w:val="ListParagraph"/>
        <w:numPr>
          <w:ilvl w:val="1"/>
          <w:numId w:val="25"/>
        </w:numPr>
        <w:rPr>
          <w:rFonts w:ascii="Calibri Light" w:hAnsi="Calibri Light" w:cs="Calibri Light"/>
          <w:sz w:val="22"/>
          <w:lang w:val="en-AU"/>
        </w:rPr>
      </w:pPr>
      <w:r w:rsidRPr="00E31AD1">
        <w:rPr>
          <w:rFonts w:ascii="Calibri Light" w:hAnsi="Calibri Light" w:cs="Calibri Light"/>
          <w:sz w:val="22"/>
          <w:lang w:val="en-AU"/>
        </w:rPr>
        <w:t xml:space="preserve">You selectively </w:t>
      </w:r>
      <w:r w:rsidRPr="00567CB9">
        <w:rPr>
          <w:rFonts w:ascii="Calibri Light" w:hAnsi="Calibri Light" w:cs="Calibri Light"/>
          <w:b/>
          <w:bCs/>
          <w:sz w:val="22"/>
          <w:lang w:val="en-AU"/>
        </w:rPr>
        <w:t>stage</w:t>
      </w:r>
      <w:r w:rsidRPr="00E31AD1">
        <w:rPr>
          <w:rFonts w:ascii="Calibri Light" w:hAnsi="Calibri Light" w:cs="Calibri Light"/>
          <w:sz w:val="22"/>
          <w:lang w:val="en-AU"/>
        </w:rPr>
        <w:t xml:space="preserve"> just those changes you want to be part of your next commit, which adds only those changes to the staging area.</w:t>
      </w:r>
    </w:p>
    <w:p w14:paraId="0D164614" w14:textId="04DA0AE9" w:rsidR="001B6F49" w:rsidRPr="00E31AD1" w:rsidRDefault="001B6F49" w:rsidP="00AA76F5">
      <w:pPr>
        <w:pStyle w:val="ListParagraph"/>
        <w:numPr>
          <w:ilvl w:val="1"/>
          <w:numId w:val="25"/>
        </w:numPr>
        <w:rPr>
          <w:rFonts w:ascii="Calibri Light" w:hAnsi="Calibri Light" w:cs="Calibri Light"/>
          <w:sz w:val="22"/>
          <w:lang w:val="en-AU"/>
        </w:rPr>
      </w:pPr>
      <w:r w:rsidRPr="00E31AD1">
        <w:rPr>
          <w:rFonts w:ascii="Calibri Light" w:hAnsi="Calibri Light" w:cs="Calibri Light"/>
          <w:sz w:val="22"/>
          <w:lang w:val="en-AU"/>
        </w:rPr>
        <w:t xml:space="preserve">You do a </w:t>
      </w:r>
      <w:r w:rsidRPr="00567CB9">
        <w:rPr>
          <w:rFonts w:ascii="Calibri Light" w:hAnsi="Calibri Light" w:cs="Calibri Light"/>
          <w:b/>
          <w:bCs/>
          <w:sz w:val="22"/>
          <w:lang w:val="en-AU"/>
        </w:rPr>
        <w:t>commit</w:t>
      </w:r>
      <w:r w:rsidRPr="00E31AD1">
        <w:rPr>
          <w:rFonts w:ascii="Calibri Light" w:hAnsi="Calibri Light" w:cs="Calibri Light"/>
          <w:sz w:val="22"/>
          <w:lang w:val="en-AU"/>
        </w:rPr>
        <w:t>, which takes the files as they are in the staging area and stores that snapshot permanently to your Git directory.</w:t>
      </w:r>
    </w:p>
    <w:p w14:paraId="2A8B362C" w14:textId="77777777" w:rsidR="001B6F49" w:rsidRPr="001B6F49" w:rsidRDefault="001B6F49" w:rsidP="001B6F49">
      <w:pPr>
        <w:rPr>
          <w:rFonts w:ascii="Calibri Light" w:hAnsi="Calibri Light" w:cs="Calibri Light"/>
          <w:sz w:val="22"/>
          <w:lang w:val="en-AU"/>
        </w:rPr>
      </w:pPr>
    </w:p>
    <w:p w14:paraId="6C8FD150" w14:textId="50DFDE4D" w:rsidR="00D72073" w:rsidRDefault="001B6F49" w:rsidP="0943F91F">
      <w:pPr>
        <w:rPr>
          <w:rFonts w:ascii="Calibri Light" w:hAnsi="Calibri Light" w:cs="Calibri Light"/>
          <w:sz w:val="22"/>
          <w:szCs w:val="22"/>
          <w:lang w:val="en-AU"/>
        </w:rPr>
      </w:pPr>
      <w:r w:rsidRPr="0943F91F">
        <w:rPr>
          <w:rFonts w:ascii="Calibri Light" w:hAnsi="Calibri Light" w:cs="Calibri Light"/>
          <w:sz w:val="22"/>
          <w:szCs w:val="22"/>
          <w:lang w:val="en-AU"/>
        </w:rPr>
        <w:t xml:space="preserve">If a particular version of a file is in the Git directory, it is considered </w:t>
      </w:r>
      <w:r w:rsidRPr="0943F91F">
        <w:rPr>
          <w:rFonts w:ascii="Calibri Light" w:hAnsi="Calibri Light" w:cs="Calibri Light"/>
          <w:b/>
          <w:bCs/>
          <w:sz w:val="22"/>
          <w:szCs w:val="22"/>
          <w:lang w:val="en-AU"/>
        </w:rPr>
        <w:t>committed</w:t>
      </w:r>
      <w:r w:rsidRPr="0943F91F">
        <w:rPr>
          <w:rFonts w:ascii="Calibri Light" w:hAnsi="Calibri Light" w:cs="Calibri Light"/>
          <w:sz w:val="22"/>
          <w:szCs w:val="22"/>
          <w:lang w:val="en-AU"/>
        </w:rPr>
        <w:t xml:space="preserve">. If it has been modified and was added to the staging area, it is </w:t>
      </w:r>
      <w:r w:rsidRPr="0943F91F">
        <w:rPr>
          <w:rFonts w:ascii="Calibri Light" w:hAnsi="Calibri Light" w:cs="Calibri Light"/>
          <w:b/>
          <w:bCs/>
          <w:sz w:val="22"/>
          <w:szCs w:val="22"/>
          <w:lang w:val="en-AU"/>
        </w:rPr>
        <w:t>staged</w:t>
      </w:r>
      <w:r w:rsidRPr="0943F91F">
        <w:rPr>
          <w:rFonts w:ascii="Calibri Light" w:hAnsi="Calibri Light" w:cs="Calibri Light"/>
          <w:sz w:val="22"/>
          <w:szCs w:val="22"/>
          <w:lang w:val="en-AU"/>
        </w:rPr>
        <w:t xml:space="preserve">. And if it was changed since it was checked out but has not been staged, it is </w:t>
      </w:r>
      <w:r w:rsidRPr="0943F91F">
        <w:rPr>
          <w:rFonts w:ascii="Calibri Light" w:hAnsi="Calibri Light" w:cs="Calibri Light"/>
          <w:b/>
          <w:bCs/>
          <w:sz w:val="22"/>
          <w:szCs w:val="22"/>
          <w:lang w:val="en-AU"/>
        </w:rPr>
        <w:t>modified</w:t>
      </w:r>
      <w:r w:rsidRPr="0943F91F">
        <w:rPr>
          <w:rFonts w:ascii="Calibri Light" w:hAnsi="Calibri Light" w:cs="Calibri Light"/>
          <w:sz w:val="22"/>
          <w:szCs w:val="22"/>
          <w:lang w:val="en-AU"/>
        </w:rPr>
        <w:t>.</w:t>
      </w:r>
    </w:p>
    <w:p w14:paraId="38B37095" w14:textId="77777777" w:rsidR="008E37A6" w:rsidRDefault="008E37A6" w:rsidP="00A81EF3">
      <w:pPr>
        <w:rPr>
          <w:rFonts w:ascii="Calibri Light" w:hAnsi="Calibri Light" w:cs="Calibri Light"/>
          <w:sz w:val="22"/>
          <w:lang w:val="en-AU"/>
        </w:rPr>
      </w:pPr>
    </w:p>
    <w:p w14:paraId="3FAFF3F4" w14:textId="1B2B7119" w:rsidR="008E37A6" w:rsidRDefault="000120EE" w:rsidP="00A81EF3">
      <w:pPr>
        <w:rPr>
          <w:rFonts w:ascii="Calibri Light" w:hAnsi="Calibri Light" w:cs="Calibri Light"/>
          <w:sz w:val="22"/>
          <w:lang w:val="en-AU"/>
        </w:rPr>
      </w:pPr>
      <w:r>
        <w:rPr>
          <w:rFonts w:ascii="Calibri Light" w:hAnsi="Calibri Light" w:cs="Calibri Light"/>
          <w:sz w:val="22"/>
          <w:lang w:val="en-AU"/>
        </w:rPr>
        <w:t>You can find more detail</w:t>
      </w:r>
      <w:r w:rsidR="00D6146A">
        <w:rPr>
          <w:rFonts w:ascii="Calibri Light" w:hAnsi="Calibri Light" w:cs="Calibri Light"/>
          <w:sz w:val="22"/>
          <w:lang w:val="en-AU"/>
        </w:rPr>
        <w:t xml:space="preserve"> at </w:t>
      </w:r>
      <w:hyperlink r:id="rId27" w:anchor="ch02-git-basics-chapter" w:history="1">
        <w:r w:rsidR="00D6146A" w:rsidRPr="00EF58B3">
          <w:rPr>
            <w:rStyle w:val="Hyperlink"/>
            <w:rFonts w:ascii="Calibri Light" w:hAnsi="Calibri Light" w:cs="Calibri Light"/>
            <w:sz w:val="22"/>
            <w:lang w:val="en-AU"/>
          </w:rPr>
          <w:t>https://www.git-scm.com/book/en/v2/Git-Basics-Getting-a-Git-Repository#ch02-git-basics-chapter</w:t>
        </w:r>
      </w:hyperlink>
      <w:r w:rsidR="00D6146A">
        <w:rPr>
          <w:rFonts w:ascii="Calibri Light" w:hAnsi="Calibri Light" w:cs="Calibri Light"/>
          <w:sz w:val="22"/>
          <w:lang w:val="en-AU"/>
        </w:rPr>
        <w:t xml:space="preserve"> </w:t>
      </w:r>
    </w:p>
    <w:p w14:paraId="067E0BCF" w14:textId="77777777" w:rsidR="008E37A6" w:rsidRPr="002E76CA" w:rsidRDefault="008E37A6" w:rsidP="00A81EF3">
      <w:pPr>
        <w:rPr>
          <w:rFonts w:ascii="Calibri Light" w:hAnsi="Calibri Light" w:cs="Calibri Light"/>
          <w:sz w:val="22"/>
          <w:lang w:val="en-AU"/>
        </w:rPr>
      </w:pPr>
    </w:p>
    <w:p w14:paraId="4FC5DDBD" w14:textId="77777777" w:rsidR="00D6146A" w:rsidRDefault="00D6146A" w:rsidP="00BE4AC7">
      <w:pPr>
        <w:rPr>
          <w:rFonts w:ascii="Calibri Light" w:hAnsi="Calibri Light" w:cs="Calibri Light"/>
          <w:szCs w:val="18"/>
          <w:lang w:val="en-AU"/>
        </w:rPr>
      </w:pPr>
    </w:p>
    <w:p w14:paraId="7F6BCEB2" w14:textId="00EAC880" w:rsidR="007277D9" w:rsidRDefault="008E700E" w:rsidP="003207D3">
      <w:pPr>
        <w:pStyle w:val="Heading2"/>
      </w:pPr>
      <w:bookmarkStart w:id="12" w:name="_Toc111636607"/>
      <w:r>
        <w:t>PLC Specific Software Change Management</w:t>
      </w:r>
      <w:r w:rsidR="00824BA4">
        <w:t xml:space="preserve"> </w:t>
      </w:r>
      <w:sdt>
        <w:sdtPr>
          <w:id w:val="1445346925"/>
          <w:citation/>
        </w:sdtPr>
        <w:sdtContent>
          <w:r w:rsidR="00824BA4">
            <w:fldChar w:fldCharType="begin"/>
          </w:r>
          <w:r w:rsidR="00824BA4">
            <w:rPr>
              <w:lang w:val="en-US"/>
            </w:rPr>
            <w:instrText xml:space="preserve"> CITATION MDT \l 1033 </w:instrText>
          </w:r>
          <w:r w:rsidR="00824BA4">
            <w:fldChar w:fldCharType="separate"/>
          </w:r>
          <w:r w:rsidR="00824BA4">
            <w:rPr>
              <w:noProof/>
              <w:lang w:val="en-US"/>
            </w:rPr>
            <w:t>(MDT Autosave)</w:t>
          </w:r>
          <w:r w:rsidR="00824BA4">
            <w:fldChar w:fldCharType="end"/>
          </w:r>
        </w:sdtContent>
      </w:sdt>
      <w:bookmarkEnd w:id="12"/>
    </w:p>
    <w:p w14:paraId="78189CBE" w14:textId="77777777" w:rsidR="008E700E" w:rsidRDefault="008E700E" w:rsidP="008E700E">
      <w:pPr>
        <w:rPr>
          <w:lang w:val="en-AU" w:eastAsia="en-AU"/>
        </w:rPr>
      </w:pPr>
    </w:p>
    <w:p w14:paraId="1522E1DB" w14:textId="0D395602" w:rsidR="00824BA4" w:rsidRDefault="00027D1C" w:rsidP="0943F91F">
      <w:pPr>
        <w:rPr>
          <w:rFonts w:ascii="Calibri Light" w:hAnsi="Calibri Light" w:cs="Calibri Light"/>
          <w:sz w:val="22"/>
          <w:szCs w:val="22"/>
          <w:lang w:val="en-AU"/>
        </w:rPr>
      </w:pPr>
      <w:r w:rsidRPr="0943F91F">
        <w:rPr>
          <w:rFonts w:ascii="Calibri Light" w:hAnsi="Calibri Light" w:cs="Calibri Light"/>
          <w:sz w:val="22"/>
          <w:szCs w:val="22"/>
          <w:lang w:val="en-AU"/>
        </w:rPr>
        <w:t xml:space="preserve">An automation Change Management System is a centralized system that </w:t>
      </w:r>
      <w:r w:rsidRPr="0943F91F">
        <w:rPr>
          <w:rFonts w:ascii="Calibri Light" w:hAnsi="Calibri Light" w:cs="Calibri Light"/>
          <w:b/>
          <w:bCs/>
          <w:sz w:val="22"/>
          <w:szCs w:val="22"/>
          <w:lang w:val="en-AU"/>
        </w:rPr>
        <w:t>manages changes</w:t>
      </w:r>
      <w:r w:rsidRPr="0943F91F">
        <w:rPr>
          <w:rFonts w:ascii="Calibri Light" w:hAnsi="Calibri Light" w:cs="Calibri Light"/>
          <w:sz w:val="22"/>
          <w:szCs w:val="22"/>
          <w:lang w:val="en-AU"/>
        </w:rPr>
        <w:t xml:space="preserve"> to </w:t>
      </w:r>
      <w:r w:rsidRPr="0943F91F">
        <w:rPr>
          <w:rFonts w:ascii="Calibri Light" w:hAnsi="Calibri Light" w:cs="Calibri Light"/>
          <w:b/>
          <w:bCs/>
          <w:sz w:val="22"/>
          <w:szCs w:val="22"/>
          <w:lang w:val="en-AU"/>
        </w:rPr>
        <w:t>program logic</w:t>
      </w:r>
      <w:r w:rsidRPr="0943F91F">
        <w:rPr>
          <w:rFonts w:ascii="Calibri Light" w:hAnsi="Calibri Light" w:cs="Calibri Light"/>
          <w:sz w:val="22"/>
          <w:szCs w:val="22"/>
          <w:lang w:val="en-AU"/>
        </w:rPr>
        <w:t xml:space="preserve"> for controls programs and devices such as PLCs (programmable logic controllers), CNCs, HMIs (Human Machine Interface), PC control systems, robots, drives and general automation programs. A typical small plant will have a few hundred programs that should be managed, while large plants will have several thousand. Over the life of a facility the investment in program logic alone represents a significant expenditure that should be preserved and optimized. </w:t>
      </w:r>
      <w:proofErr w:type="gramStart"/>
      <w:r w:rsidRPr="0943F91F">
        <w:rPr>
          <w:rFonts w:ascii="Calibri Light" w:hAnsi="Calibri Light" w:cs="Calibri Light"/>
          <w:sz w:val="22"/>
          <w:szCs w:val="22"/>
          <w:lang w:val="en-AU"/>
        </w:rPr>
        <w:t>In order to</w:t>
      </w:r>
      <w:proofErr w:type="gramEnd"/>
      <w:r w:rsidRPr="0943F91F">
        <w:rPr>
          <w:rFonts w:ascii="Calibri Light" w:hAnsi="Calibri Light" w:cs="Calibri Light"/>
          <w:sz w:val="22"/>
          <w:szCs w:val="22"/>
          <w:lang w:val="en-AU"/>
        </w:rPr>
        <w:t xml:space="preserve"> do this a CMS should have the following features: </w:t>
      </w:r>
    </w:p>
    <w:p w14:paraId="0AA10795" w14:textId="59924F66" w:rsidR="00824BA4" w:rsidRPr="00824BA4" w:rsidRDefault="00824BA4" w:rsidP="008E1364">
      <w:pPr>
        <w:rPr>
          <w:rFonts w:ascii="Calibri Light" w:hAnsi="Calibri Light" w:cs="Calibri Light"/>
          <w:sz w:val="22"/>
          <w:lang w:val="en-AU"/>
        </w:rPr>
      </w:pPr>
    </w:p>
    <w:p w14:paraId="780274D4" w14:textId="45E92B6E" w:rsidR="00824BA4" w:rsidRPr="00824BA4" w:rsidRDefault="00824BA4" w:rsidP="00A36E9C">
      <w:pPr>
        <w:pStyle w:val="ListParagraph"/>
        <w:numPr>
          <w:ilvl w:val="0"/>
          <w:numId w:val="9"/>
        </w:numPr>
        <w:rPr>
          <w:rFonts w:ascii="Calibri Light" w:hAnsi="Calibri Light" w:cs="Calibri Light"/>
          <w:sz w:val="22"/>
          <w:lang w:val="en-AU"/>
        </w:rPr>
      </w:pPr>
      <w:r>
        <w:rPr>
          <w:noProof/>
        </w:rPr>
        <w:lastRenderedPageBreak/>
        <w:drawing>
          <wp:anchor distT="0" distB="0" distL="114300" distR="114300" simplePos="0" relativeHeight="251663387" behindDoc="0" locked="0" layoutInCell="1" allowOverlap="1" wp14:anchorId="1A417782" wp14:editId="1D3402F7">
            <wp:simplePos x="0" y="0"/>
            <wp:positionH relativeFrom="margin">
              <wp:align>right</wp:align>
            </wp:positionH>
            <wp:positionV relativeFrom="paragraph">
              <wp:posOffset>113665</wp:posOffset>
            </wp:positionV>
            <wp:extent cx="3060065" cy="2101850"/>
            <wp:effectExtent l="0" t="0" r="6985" b="0"/>
            <wp:wrapThrough wrapText="bothSides">
              <wp:wrapPolygon edited="0">
                <wp:start x="0" y="0"/>
                <wp:lineTo x="0" y="21339"/>
                <wp:lineTo x="21515" y="21339"/>
                <wp:lineTo x="21515"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065" cy="2101850"/>
                    </a:xfrm>
                    <a:prstGeom prst="rect">
                      <a:avLst/>
                    </a:prstGeom>
                  </pic:spPr>
                </pic:pic>
              </a:graphicData>
            </a:graphic>
            <wp14:sizeRelH relativeFrom="margin">
              <wp14:pctWidth>0</wp14:pctWidth>
            </wp14:sizeRelH>
            <wp14:sizeRelV relativeFrom="margin">
              <wp14:pctHeight>0</wp14:pctHeight>
            </wp14:sizeRelV>
          </wp:anchor>
        </w:drawing>
      </w:r>
      <w:r w:rsidR="00027D1C" w:rsidRPr="00824BA4">
        <w:rPr>
          <w:rFonts w:ascii="Calibri Light" w:hAnsi="Calibri Light" w:cs="Calibri Light"/>
          <w:sz w:val="22"/>
          <w:lang w:val="en-AU"/>
        </w:rPr>
        <w:t xml:space="preserve">An archive of prior revisions of programs </w:t>
      </w:r>
    </w:p>
    <w:p w14:paraId="3555D906" w14:textId="26EBC9C8"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 xml:space="preserve">The ability to detect changes </w:t>
      </w:r>
    </w:p>
    <w:p w14:paraId="1F00F6D5" w14:textId="293CF848"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 xml:space="preserve">Tools for documenting changes and making them visible to users </w:t>
      </w:r>
    </w:p>
    <w:p w14:paraId="323603B9" w14:textId="0EEA7C98"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A historical record of who made the change, when, and from where it was made</w:t>
      </w:r>
    </w:p>
    <w:p w14:paraId="04F33CEE" w14:textId="4A283882"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 xml:space="preserve">Secured user and workstation access </w:t>
      </w:r>
    </w:p>
    <w:p w14:paraId="65241EDB" w14:textId="7B56BDB2"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Features for controlling editor operations mapped to user permissions</w:t>
      </w:r>
    </w:p>
    <w:p w14:paraId="3A9EFBD0" w14:textId="727724A0"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 xml:space="preserve">Procedures for recovering from hardware failures </w:t>
      </w:r>
    </w:p>
    <w:p w14:paraId="5EA5137B" w14:textId="79617398" w:rsidR="008E136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Change notification</w:t>
      </w:r>
    </w:p>
    <w:p w14:paraId="77D941F1" w14:textId="56A97429" w:rsidR="008E1364" w:rsidRDefault="008E1364" w:rsidP="008E1364">
      <w:pPr>
        <w:rPr>
          <w:rFonts w:ascii="Calibri Light" w:hAnsi="Calibri Light" w:cs="Calibri Light"/>
          <w:sz w:val="22"/>
          <w:lang w:val="en-AU"/>
        </w:rPr>
      </w:pPr>
    </w:p>
    <w:p w14:paraId="31D4D070" w14:textId="5FB59FDC" w:rsidR="00824BA4" w:rsidRDefault="00824BA4" w:rsidP="008E1364">
      <w:pPr>
        <w:rPr>
          <w:rFonts w:ascii="Calibri Light" w:hAnsi="Calibri Light" w:cs="Calibri Light"/>
          <w:sz w:val="22"/>
          <w:lang w:val="en-AU"/>
        </w:rPr>
      </w:pPr>
    </w:p>
    <w:p w14:paraId="06C3274D" w14:textId="1FAE57CC" w:rsidR="00824BA4" w:rsidRPr="008E700E" w:rsidRDefault="00824BA4" w:rsidP="008E1364">
      <w:pPr>
        <w:rPr>
          <w:rFonts w:ascii="Calibri Light" w:hAnsi="Calibri Light" w:cs="Calibri Light"/>
          <w:sz w:val="22"/>
          <w:lang w:val="en-AU"/>
        </w:rPr>
      </w:pPr>
    </w:p>
    <w:p w14:paraId="41456DDD" w14:textId="1DE57010" w:rsidR="008E1364" w:rsidRDefault="008E1364" w:rsidP="008E1364">
      <w:pPr>
        <w:rPr>
          <w:rFonts w:ascii="Calibri Light" w:hAnsi="Calibri Light" w:cs="Calibri Light"/>
          <w:sz w:val="22"/>
          <w:lang w:val="en-AU"/>
        </w:rPr>
      </w:pPr>
    </w:p>
    <w:p w14:paraId="3307EF72" w14:textId="77777777" w:rsidR="005C1C4E" w:rsidRDefault="005C1C4E" w:rsidP="008E1364">
      <w:pPr>
        <w:rPr>
          <w:rFonts w:ascii="Calibri Light" w:hAnsi="Calibri Light" w:cs="Calibri Light"/>
          <w:sz w:val="22"/>
          <w:lang w:val="en-AU"/>
        </w:rPr>
      </w:pPr>
    </w:p>
    <w:p w14:paraId="0B56F669" w14:textId="774BC95E" w:rsidR="00CC1756" w:rsidRDefault="009F4D2B" w:rsidP="00DD2632">
      <w:pPr>
        <w:pStyle w:val="Heading1"/>
        <w:rPr>
          <w:lang w:val="en-AU"/>
        </w:rPr>
      </w:pPr>
      <w:bookmarkStart w:id="13" w:name="_Toc111636608"/>
      <w:r>
        <w:rPr>
          <w:lang w:val="en-AU"/>
        </w:rPr>
        <w:t>Ignition Structures</w:t>
      </w:r>
      <w:r w:rsidR="007C70E8">
        <w:rPr>
          <w:lang w:val="en-AU"/>
        </w:rPr>
        <w:t xml:space="preserve"> </w:t>
      </w:r>
      <w:sdt>
        <w:sdtPr>
          <w:rPr>
            <w:lang w:val="en-AU"/>
          </w:rPr>
          <w:id w:val="1252008809"/>
          <w:citation/>
        </w:sdtPr>
        <w:sdtContent>
          <w:r w:rsidR="007C70E8">
            <w:rPr>
              <w:lang w:val="en-AU"/>
            </w:rPr>
            <w:fldChar w:fldCharType="begin"/>
          </w:r>
          <w:r w:rsidR="007C70E8" w:rsidRPr="00FD1D8A">
            <w:rPr>
              <w:lang w:val="en-AU"/>
            </w:rPr>
            <w:instrText xml:space="preserve"> CITATION Ind21 \l 1033 </w:instrText>
          </w:r>
          <w:r w:rsidR="007C70E8">
            <w:rPr>
              <w:lang w:val="en-AU"/>
            </w:rPr>
            <w:fldChar w:fldCharType="separate"/>
          </w:r>
          <w:r w:rsidR="007C70E8" w:rsidRPr="00FD1D8A">
            <w:rPr>
              <w:lang w:val="en-AU"/>
            </w:rPr>
            <w:t>(Inductive Automation, 2021)</w:t>
          </w:r>
          <w:r w:rsidR="007C70E8">
            <w:rPr>
              <w:lang w:val="en-AU"/>
            </w:rPr>
            <w:fldChar w:fldCharType="end"/>
          </w:r>
        </w:sdtContent>
      </w:sdt>
      <w:bookmarkEnd w:id="13"/>
    </w:p>
    <w:p w14:paraId="432286EF" w14:textId="77777777" w:rsidR="00DD2632" w:rsidRDefault="00DD2632" w:rsidP="00BE4AC7">
      <w:pPr>
        <w:rPr>
          <w:rFonts w:ascii="Calibri Light" w:hAnsi="Calibri Light" w:cs="Calibri Light"/>
          <w:szCs w:val="18"/>
          <w:lang w:val="en-AU"/>
        </w:rPr>
      </w:pPr>
    </w:p>
    <w:p w14:paraId="44154535" w14:textId="77777777" w:rsidR="007C70E8" w:rsidRPr="007C70E8" w:rsidRDefault="007C70E8" w:rsidP="007C70E8">
      <w:pPr>
        <w:rPr>
          <w:rFonts w:ascii="Calibri Light" w:hAnsi="Calibri Light" w:cs="Calibri Light"/>
          <w:szCs w:val="18"/>
          <w:lang w:val="en-AU"/>
        </w:rPr>
      </w:pPr>
      <w:r w:rsidRPr="007C70E8">
        <w:rPr>
          <w:rFonts w:ascii="Calibri Light" w:hAnsi="Calibri Light" w:cs="Calibri Light"/>
          <w:szCs w:val="18"/>
          <w:lang w:val="en-AU"/>
        </w:rPr>
        <w:t xml:space="preserve">Ignition is </w:t>
      </w:r>
      <w:r w:rsidRPr="00775E57">
        <w:rPr>
          <w:rFonts w:ascii="Calibri Light" w:hAnsi="Calibri Light" w:cs="Calibri Light"/>
          <w:b/>
          <w:bCs/>
          <w:szCs w:val="18"/>
          <w:lang w:val="en-AU"/>
        </w:rPr>
        <w:t>server-based</w:t>
      </w:r>
      <w:r w:rsidRPr="007C70E8">
        <w:rPr>
          <w:rFonts w:ascii="Calibri Light" w:hAnsi="Calibri Light" w:cs="Calibri Light"/>
          <w:szCs w:val="18"/>
          <w:lang w:val="en-AU"/>
        </w:rPr>
        <w:t xml:space="preserve"> software and </w:t>
      </w:r>
      <w:r w:rsidRPr="00775E57">
        <w:rPr>
          <w:rFonts w:ascii="Calibri Light" w:hAnsi="Calibri Light" w:cs="Calibri Light"/>
          <w:b/>
          <w:bCs/>
          <w:szCs w:val="18"/>
          <w:lang w:val="en-AU"/>
        </w:rPr>
        <w:t>installed on a central server</w:t>
      </w:r>
      <w:r w:rsidRPr="007C70E8">
        <w:rPr>
          <w:rFonts w:ascii="Calibri Light" w:hAnsi="Calibri Light" w:cs="Calibri Light"/>
          <w:szCs w:val="18"/>
          <w:lang w:val="en-AU"/>
        </w:rPr>
        <w:t xml:space="preserve">. That means all of Ignition’s configuration is stored </w:t>
      </w:r>
    </w:p>
    <w:p w14:paraId="7F0CCE4D" w14:textId="77777777" w:rsidR="007C70E8" w:rsidRPr="007C70E8" w:rsidRDefault="007C70E8" w:rsidP="007C70E8">
      <w:pPr>
        <w:rPr>
          <w:rFonts w:ascii="Calibri Light" w:hAnsi="Calibri Light" w:cs="Calibri Light"/>
          <w:szCs w:val="18"/>
          <w:lang w:val="en-AU"/>
        </w:rPr>
      </w:pPr>
      <w:r w:rsidRPr="007C70E8">
        <w:rPr>
          <w:rFonts w:ascii="Calibri Light" w:hAnsi="Calibri Light" w:cs="Calibri Light"/>
          <w:szCs w:val="18"/>
          <w:lang w:val="en-AU"/>
        </w:rPr>
        <w:t xml:space="preserve">on the server. It is one place to install, license, configure, backup, and manage. Client applications are downloaded </w:t>
      </w:r>
    </w:p>
    <w:p w14:paraId="29536E30" w14:textId="77777777" w:rsidR="007C70E8" w:rsidRPr="007C70E8" w:rsidRDefault="007C70E8" w:rsidP="007C70E8">
      <w:pPr>
        <w:rPr>
          <w:rFonts w:ascii="Calibri Light" w:hAnsi="Calibri Light" w:cs="Calibri Light"/>
          <w:szCs w:val="18"/>
          <w:lang w:val="en-AU"/>
        </w:rPr>
      </w:pPr>
      <w:r w:rsidRPr="007C70E8">
        <w:rPr>
          <w:rFonts w:ascii="Calibri Light" w:hAnsi="Calibri Light" w:cs="Calibri Light"/>
          <w:szCs w:val="18"/>
          <w:lang w:val="en-AU"/>
        </w:rPr>
        <w:t xml:space="preserve">from the Ignition server (Vision) or are native HTML (Perspective) and as a result are automatically updated as new </w:t>
      </w:r>
    </w:p>
    <w:p w14:paraId="0ABDCC4D" w14:textId="5F1E03C5" w:rsidR="00775E57" w:rsidRDefault="007C70E8" w:rsidP="00EE0AD1">
      <w:pPr>
        <w:rPr>
          <w:rFonts w:ascii="Calibri Light" w:hAnsi="Calibri Light" w:cs="Calibri Light"/>
          <w:szCs w:val="18"/>
          <w:lang w:val="en-AU"/>
        </w:rPr>
      </w:pPr>
      <w:r w:rsidRPr="007C70E8">
        <w:rPr>
          <w:rFonts w:ascii="Calibri Light" w:hAnsi="Calibri Light" w:cs="Calibri Light"/>
          <w:szCs w:val="18"/>
          <w:lang w:val="en-AU"/>
        </w:rPr>
        <w:t xml:space="preserve">changes are deployed. </w:t>
      </w:r>
    </w:p>
    <w:p w14:paraId="776CA292" w14:textId="77777777" w:rsidR="00EE0AD1" w:rsidRDefault="00EE0AD1" w:rsidP="00EE0AD1">
      <w:pPr>
        <w:rPr>
          <w:rFonts w:ascii="Calibri Light" w:hAnsi="Calibri Light" w:cs="Calibri Light"/>
          <w:szCs w:val="18"/>
          <w:lang w:val="en-AU"/>
        </w:rPr>
      </w:pPr>
    </w:p>
    <w:p w14:paraId="0E14C1DB" w14:textId="77777777" w:rsidR="00673DDA" w:rsidRPr="00673DDA" w:rsidRDefault="00673DDA" w:rsidP="00673DDA">
      <w:pPr>
        <w:rPr>
          <w:rFonts w:ascii="Calibri Light" w:hAnsi="Calibri Light" w:cs="Calibri Light"/>
          <w:szCs w:val="18"/>
          <w:lang w:val="en-AU"/>
        </w:rPr>
      </w:pPr>
      <w:r w:rsidRPr="00673DDA">
        <w:rPr>
          <w:rFonts w:ascii="Calibri Light" w:hAnsi="Calibri Light" w:cs="Calibri Light"/>
          <w:szCs w:val="18"/>
          <w:lang w:val="en-AU"/>
        </w:rPr>
        <w:t>When you are developing in Ignition, there are 4 main areas of configuration:</w:t>
      </w:r>
    </w:p>
    <w:p w14:paraId="4D5DA661" w14:textId="5C2BF619" w:rsidR="00673DDA" w:rsidRPr="00EE0AD1" w:rsidRDefault="00673DDA" w:rsidP="00AA76F5">
      <w:pPr>
        <w:pStyle w:val="ListParagraph"/>
        <w:numPr>
          <w:ilvl w:val="0"/>
          <w:numId w:val="10"/>
        </w:numPr>
        <w:rPr>
          <w:rFonts w:ascii="Calibri Light" w:hAnsi="Calibri Light" w:cs="Calibri Light"/>
          <w:szCs w:val="18"/>
          <w:lang w:val="en-AU"/>
        </w:rPr>
      </w:pPr>
      <w:r w:rsidRPr="00EE0AD1">
        <w:rPr>
          <w:rFonts w:ascii="Calibri Light" w:hAnsi="Calibri Light" w:cs="Calibri Light"/>
          <w:szCs w:val="18"/>
          <w:lang w:val="en-AU"/>
        </w:rPr>
        <w:t>Gateway Configuration</w:t>
      </w:r>
    </w:p>
    <w:p w14:paraId="1CC4BD71" w14:textId="62C663F0" w:rsidR="00673DDA" w:rsidRPr="00EE0AD1" w:rsidRDefault="00673DDA" w:rsidP="00AA76F5">
      <w:pPr>
        <w:pStyle w:val="ListParagraph"/>
        <w:numPr>
          <w:ilvl w:val="0"/>
          <w:numId w:val="10"/>
        </w:numPr>
        <w:rPr>
          <w:rFonts w:ascii="Calibri Light" w:hAnsi="Calibri Light" w:cs="Calibri Light"/>
          <w:szCs w:val="18"/>
          <w:lang w:val="en-AU"/>
        </w:rPr>
      </w:pPr>
      <w:r w:rsidRPr="00EE0AD1">
        <w:rPr>
          <w:rFonts w:ascii="Calibri Light" w:hAnsi="Calibri Light" w:cs="Calibri Light"/>
          <w:szCs w:val="18"/>
          <w:lang w:val="en-AU"/>
        </w:rPr>
        <w:t>Tags</w:t>
      </w:r>
    </w:p>
    <w:p w14:paraId="42A46899" w14:textId="36DE08DD" w:rsidR="00673DDA" w:rsidRPr="00EE0AD1" w:rsidRDefault="00673DDA" w:rsidP="00AA76F5">
      <w:pPr>
        <w:pStyle w:val="ListParagraph"/>
        <w:numPr>
          <w:ilvl w:val="0"/>
          <w:numId w:val="10"/>
        </w:numPr>
        <w:rPr>
          <w:rFonts w:ascii="Calibri Light" w:hAnsi="Calibri Light" w:cs="Calibri Light"/>
          <w:szCs w:val="18"/>
          <w:lang w:val="en-AU"/>
        </w:rPr>
      </w:pPr>
      <w:r w:rsidRPr="00EE0AD1">
        <w:rPr>
          <w:rFonts w:ascii="Calibri Light" w:hAnsi="Calibri Light" w:cs="Calibri Light"/>
          <w:szCs w:val="18"/>
          <w:lang w:val="en-AU"/>
        </w:rPr>
        <w:t>Images</w:t>
      </w:r>
    </w:p>
    <w:p w14:paraId="384D998A" w14:textId="2C66D88F" w:rsidR="00673DDA" w:rsidRPr="00EE0AD1" w:rsidRDefault="00673DDA" w:rsidP="00AA76F5">
      <w:pPr>
        <w:pStyle w:val="ListParagraph"/>
        <w:numPr>
          <w:ilvl w:val="0"/>
          <w:numId w:val="10"/>
        </w:numPr>
        <w:rPr>
          <w:rFonts w:ascii="Calibri Light" w:hAnsi="Calibri Light" w:cs="Calibri Light"/>
          <w:szCs w:val="18"/>
          <w:lang w:val="en-AU"/>
        </w:rPr>
      </w:pPr>
      <w:r w:rsidRPr="00EE0AD1">
        <w:rPr>
          <w:rFonts w:ascii="Calibri Light" w:hAnsi="Calibri Light" w:cs="Calibri Light"/>
          <w:szCs w:val="18"/>
          <w:lang w:val="en-AU"/>
        </w:rPr>
        <w:t xml:space="preserve">Projects </w:t>
      </w:r>
    </w:p>
    <w:p w14:paraId="33499ACA" w14:textId="77777777" w:rsidR="00EE0AD1" w:rsidRPr="00EE0AD1" w:rsidRDefault="00EE0AD1" w:rsidP="00EE0AD1">
      <w:pPr>
        <w:rPr>
          <w:rFonts w:ascii="Calibri Light" w:hAnsi="Calibri Light" w:cs="Calibri Light"/>
          <w:szCs w:val="18"/>
          <w:lang w:val="en-AU"/>
        </w:rPr>
      </w:pPr>
    </w:p>
    <w:p w14:paraId="14080273" w14:textId="77777777" w:rsidR="00673DDA" w:rsidRPr="00673DDA" w:rsidRDefault="00673DDA" w:rsidP="00673DDA">
      <w:pPr>
        <w:rPr>
          <w:rFonts w:ascii="Calibri Light" w:hAnsi="Calibri Light" w:cs="Calibri Light"/>
          <w:szCs w:val="18"/>
          <w:lang w:val="en-AU"/>
        </w:rPr>
      </w:pPr>
      <w:r w:rsidRPr="00673DDA">
        <w:rPr>
          <w:rFonts w:ascii="Calibri Light" w:hAnsi="Calibri Light" w:cs="Calibri Light"/>
          <w:szCs w:val="18"/>
          <w:lang w:val="en-AU"/>
        </w:rPr>
        <w:t xml:space="preserve">Each of these areas are </w:t>
      </w:r>
      <w:r w:rsidRPr="00EE0AD1">
        <w:rPr>
          <w:rFonts w:ascii="Calibri Light" w:hAnsi="Calibri Light" w:cs="Calibri Light"/>
          <w:b/>
          <w:bCs/>
          <w:szCs w:val="18"/>
          <w:lang w:val="en-AU"/>
        </w:rPr>
        <w:t>stored differently on the server</w:t>
      </w:r>
      <w:r w:rsidRPr="00673DDA">
        <w:rPr>
          <w:rFonts w:ascii="Calibri Light" w:hAnsi="Calibri Light" w:cs="Calibri Light"/>
          <w:szCs w:val="18"/>
          <w:lang w:val="en-AU"/>
        </w:rPr>
        <w:t xml:space="preserve">. The </w:t>
      </w:r>
      <w:r w:rsidRPr="00EE0AD1">
        <w:rPr>
          <w:rFonts w:ascii="Calibri Light" w:hAnsi="Calibri Light" w:cs="Calibri Light"/>
          <w:b/>
          <w:bCs/>
          <w:szCs w:val="18"/>
          <w:lang w:val="en-AU"/>
        </w:rPr>
        <w:t>Gateway backup contains the configuration for all of these</w:t>
      </w:r>
      <w:r w:rsidRPr="00673DDA">
        <w:rPr>
          <w:rFonts w:ascii="Calibri Light" w:hAnsi="Calibri Light" w:cs="Calibri Light"/>
          <w:szCs w:val="18"/>
          <w:lang w:val="en-AU"/>
        </w:rPr>
        <w:t xml:space="preserve"> </w:t>
      </w:r>
    </w:p>
    <w:p w14:paraId="1252BBEA" w14:textId="77777777" w:rsidR="00673DDA" w:rsidRPr="00673DDA" w:rsidRDefault="00673DDA" w:rsidP="00673DDA">
      <w:pPr>
        <w:rPr>
          <w:rFonts w:ascii="Calibri Light" w:hAnsi="Calibri Light" w:cs="Calibri Light"/>
          <w:szCs w:val="18"/>
          <w:lang w:val="en-AU"/>
        </w:rPr>
      </w:pPr>
      <w:r w:rsidRPr="00673DDA">
        <w:rPr>
          <w:rFonts w:ascii="Calibri Light" w:hAnsi="Calibri Light" w:cs="Calibri Light"/>
          <w:szCs w:val="18"/>
          <w:lang w:val="en-AU"/>
        </w:rPr>
        <w:t xml:space="preserve">but </w:t>
      </w:r>
      <w:r w:rsidRPr="00EE0AD1">
        <w:rPr>
          <w:rFonts w:ascii="Calibri Light" w:hAnsi="Calibri Light" w:cs="Calibri Light"/>
          <w:b/>
          <w:bCs/>
          <w:szCs w:val="18"/>
          <w:lang w:val="en-AU"/>
        </w:rPr>
        <w:t>some can also be handled individually</w:t>
      </w:r>
      <w:r w:rsidRPr="00673DDA">
        <w:rPr>
          <w:rFonts w:ascii="Calibri Light" w:hAnsi="Calibri Light" w:cs="Calibri Light"/>
          <w:szCs w:val="18"/>
          <w:lang w:val="en-AU"/>
        </w:rPr>
        <w:t xml:space="preserve">. It is critical to understand the differences and how we interface with them </w:t>
      </w:r>
    </w:p>
    <w:p w14:paraId="503756AD" w14:textId="77777777" w:rsidR="00EE0AD1" w:rsidRDefault="00673DDA" w:rsidP="00673DDA">
      <w:pPr>
        <w:rPr>
          <w:rFonts w:ascii="Calibri Light" w:hAnsi="Calibri Light" w:cs="Calibri Light"/>
          <w:szCs w:val="18"/>
          <w:lang w:val="en-AU"/>
        </w:rPr>
      </w:pPr>
      <w:r w:rsidRPr="00673DDA">
        <w:rPr>
          <w:rFonts w:ascii="Calibri Light" w:hAnsi="Calibri Light" w:cs="Calibri Light"/>
          <w:szCs w:val="18"/>
          <w:lang w:val="en-AU"/>
        </w:rPr>
        <w:t>when deploying changes</w:t>
      </w:r>
      <w:r w:rsidR="00EE0AD1">
        <w:rPr>
          <w:rFonts w:ascii="Calibri Light" w:hAnsi="Calibri Light" w:cs="Calibri Light"/>
          <w:szCs w:val="18"/>
          <w:lang w:val="en-AU"/>
        </w:rPr>
        <w:t>.</w:t>
      </w:r>
    </w:p>
    <w:p w14:paraId="39B14430" w14:textId="77777777" w:rsidR="00EE0AD1" w:rsidRDefault="00EE0AD1" w:rsidP="00673DDA">
      <w:pPr>
        <w:rPr>
          <w:rFonts w:ascii="Calibri Light" w:hAnsi="Calibri Light" w:cs="Calibri Light"/>
          <w:szCs w:val="18"/>
          <w:lang w:val="en-AU"/>
        </w:rPr>
      </w:pPr>
    </w:p>
    <w:p w14:paraId="724FE1AA" w14:textId="77777777" w:rsidR="00B0027C" w:rsidRDefault="00B0027C" w:rsidP="00AA76F5">
      <w:pPr>
        <w:pStyle w:val="Heading2"/>
        <w:numPr>
          <w:ilvl w:val="1"/>
          <w:numId w:val="11"/>
        </w:numPr>
      </w:pPr>
      <w:bookmarkStart w:id="14" w:name="_Toc111636609"/>
      <w:r w:rsidRPr="00B0027C">
        <w:t>Gateway Configuration</w:t>
      </w:r>
      <w:bookmarkEnd w:id="14"/>
    </w:p>
    <w:p w14:paraId="07A2321E" w14:textId="77777777" w:rsidR="00A36E9C" w:rsidRPr="00B0027C" w:rsidRDefault="00A36E9C" w:rsidP="00B0027C">
      <w:pPr>
        <w:rPr>
          <w:rFonts w:ascii="Calibri Light" w:hAnsi="Calibri Light" w:cs="Calibri Light"/>
          <w:szCs w:val="18"/>
          <w:lang w:val="en-AU"/>
        </w:rPr>
      </w:pPr>
    </w:p>
    <w:p w14:paraId="7D912C9E" w14:textId="1E7C44CE"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The </w:t>
      </w:r>
      <w:r w:rsidRPr="001F610F">
        <w:rPr>
          <w:rFonts w:ascii="Calibri Light" w:hAnsi="Calibri Light" w:cs="Calibri Light"/>
          <w:b/>
          <w:bCs/>
          <w:szCs w:val="18"/>
          <w:lang w:val="en-AU"/>
        </w:rPr>
        <w:t>Gateway configuration</w:t>
      </w:r>
      <w:r w:rsidRPr="00B0027C">
        <w:rPr>
          <w:rFonts w:ascii="Calibri Light" w:hAnsi="Calibri Light" w:cs="Calibri Light"/>
          <w:szCs w:val="18"/>
          <w:lang w:val="en-AU"/>
        </w:rPr>
        <w:t xml:space="preserve"> area includes </w:t>
      </w:r>
      <w:r w:rsidR="001F610F" w:rsidRPr="00B0027C">
        <w:rPr>
          <w:rFonts w:ascii="Calibri Light" w:hAnsi="Calibri Light" w:cs="Calibri Light"/>
          <w:szCs w:val="18"/>
          <w:lang w:val="en-AU"/>
        </w:rPr>
        <w:t>all</w:t>
      </w:r>
      <w:r w:rsidRPr="00B0027C">
        <w:rPr>
          <w:rFonts w:ascii="Calibri Light" w:hAnsi="Calibri Light" w:cs="Calibri Light"/>
          <w:szCs w:val="18"/>
          <w:lang w:val="en-AU"/>
        </w:rPr>
        <w:t xml:space="preserve"> the different settings, profiles, and connections you edit in the </w:t>
      </w:r>
    </w:p>
    <w:p w14:paraId="4569B5E4" w14:textId="77777777" w:rsidR="00B0027C" w:rsidRPr="00B0027C" w:rsidRDefault="00B0027C" w:rsidP="00B0027C">
      <w:pPr>
        <w:rPr>
          <w:rFonts w:ascii="Calibri Light" w:hAnsi="Calibri Light" w:cs="Calibri Light"/>
          <w:szCs w:val="18"/>
          <w:lang w:val="en-AU"/>
        </w:rPr>
      </w:pPr>
      <w:r w:rsidRPr="001F610F">
        <w:rPr>
          <w:rFonts w:ascii="Calibri Light" w:hAnsi="Calibri Light" w:cs="Calibri Light"/>
          <w:b/>
          <w:bCs/>
          <w:szCs w:val="18"/>
          <w:lang w:val="en-AU"/>
        </w:rPr>
        <w:t>Configuration section</w:t>
      </w:r>
      <w:r w:rsidRPr="00B0027C">
        <w:rPr>
          <w:rFonts w:ascii="Calibri Light" w:hAnsi="Calibri Light" w:cs="Calibri Light"/>
          <w:szCs w:val="18"/>
          <w:lang w:val="en-AU"/>
        </w:rPr>
        <w:t xml:space="preserve"> of the Gateway webpage. This is where most of the settings that affect the whole Gateway are </w:t>
      </w:r>
    </w:p>
    <w:p w14:paraId="0373B57D" w14:textId="2753572B" w:rsidR="00B0027C" w:rsidRPr="00B0027C" w:rsidRDefault="00B0027C" w:rsidP="0943F91F">
      <w:pPr>
        <w:rPr>
          <w:rFonts w:ascii="Calibri Light" w:hAnsi="Calibri Light" w:cs="Calibri Light"/>
          <w:lang w:val="en-AU"/>
        </w:rPr>
      </w:pPr>
      <w:r w:rsidRPr="0943F91F">
        <w:rPr>
          <w:rFonts w:ascii="Calibri Light" w:hAnsi="Calibri Light" w:cs="Calibri Light"/>
          <w:lang w:val="en-AU"/>
        </w:rPr>
        <w:t xml:space="preserve">set up. We can add database and device connections, users, and roles, adjust alarm settings, set up security, create a </w:t>
      </w:r>
    </w:p>
    <w:p w14:paraId="4AD5A6C1" w14:textId="6469BF02" w:rsidR="00B0027C" w:rsidRPr="00B0027C" w:rsidRDefault="00B0027C" w:rsidP="001F610F">
      <w:pPr>
        <w:rPr>
          <w:rFonts w:ascii="Calibri Light" w:hAnsi="Calibri Light" w:cs="Calibri Light"/>
          <w:szCs w:val="18"/>
          <w:lang w:val="en-AU"/>
        </w:rPr>
      </w:pPr>
      <w:r w:rsidRPr="00B0027C">
        <w:rPr>
          <w:rFonts w:ascii="Calibri Light" w:hAnsi="Calibri Light" w:cs="Calibri Light"/>
          <w:szCs w:val="18"/>
          <w:lang w:val="en-AU"/>
        </w:rPr>
        <w:t xml:space="preserve">schedule for a Gateway backup to be taken automatically at specific times, and much more. </w:t>
      </w:r>
    </w:p>
    <w:p w14:paraId="016B0426" w14:textId="1085F239" w:rsidR="00B0027C" w:rsidRPr="00B0027C" w:rsidRDefault="005864D0" w:rsidP="00B0027C">
      <w:pPr>
        <w:rPr>
          <w:rFonts w:ascii="Calibri Light" w:hAnsi="Calibri Light" w:cs="Calibri Light"/>
          <w:szCs w:val="18"/>
          <w:lang w:val="en-AU"/>
        </w:rPr>
      </w:pPr>
      <w:r w:rsidRPr="00B0027C">
        <w:rPr>
          <w:rFonts w:ascii="Calibri Light" w:hAnsi="Calibri Light" w:cs="Calibri Light"/>
          <w:szCs w:val="18"/>
          <w:lang w:val="en-AU"/>
        </w:rPr>
        <w:t>All</w:t>
      </w:r>
      <w:r w:rsidR="00B0027C" w:rsidRPr="00B0027C">
        <w:rPr>
          <w:rFonts w:ascii="Calibri Light" w:hAnsi="Calibri Light" w:cs="Calibri Light"/>
          <w:szCs w:val="18"/>
          <w:lang w:val="en-AU"/>
        </w:rPr>
        <w:t xml:space="preserve"> these settings are </w:t>
      </w:r>
      <w:r w:rsidR="00B0027C" w:rsidRPr="001F610F">
        <w:rPr>
          <w:rFonts w:ascii="Calibri Light" w:hAnsi="Calibri Light" w:cs="Calibri Light"/>
          <w:b/>
          <w:bCs/>
          <w:szCs w:val="18"/>
          <w:lang w:val="en-AU"/>
        </w:rPr>
        <w:t>stored inside of Ignition’s internal</w:t>
      </w:r>
      <w:r w:rsidR="00B0027C" w:rsidRPr="00B0027C">
        <w:rPr>
          <w:rFonts w:ascii="Calibri Light" w:hAnsi="Calibri Light" w:cs="Calibri Light"/>
          <w:szCs w:val="18"/>
          <w:lang w:val="en-AU"/>
        </w:rPr>
        <w:t xml:space="preserve"> </w:t>
      </w:r>
      <w:r w:rsidR="00B0027C" w:rsidRPr="001F610F">
        <w:rPr>
          <w:rFonts w:ascii="Calibri Light" w:hAnsi="Calibri Light" w:cs="Calibri Light"/>
          <w:b/>
          <w:bCs/>
          <w:szCs w:val="18"/>
          <w:lang w:val="en-AU"/>
        </w:rPr>
        <w:t>SQLite database</w:t>
      </w:r>
      <w:r w:rsidR="00B0027C" w:rsidRPr="00B0027C">
        <w:rPr>
          <w:rFonts w:ascii="Calibri Light" w:hAnsi="Calibri Light" w:cs="Calibri Light"/>
          <w:szCs w:val="18"/>
          <w:lang w:val="en-AU"/>
        </w:rPr>
        <w:t xml:space="preserve">. They are only accessible by the Gateway </w:t>
      </w:r>
    </w:p>
    <w:p w14:paraId="018AC49B" w14:textId="77777777"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user interface. Outside of a full Gateway backup, you cannot export or import these settings from Gateway to Gateway. </w:t>
      </w:r>
    </w:p>
    <w:p w14:paraId="43A51486" w14:textId="5B3DB6FC" w:rsidR="00B0027C" w:rsidRPr="00B0027C" w:rsidRDefault="00B0027C" w:rsidP="0943F91F">
      <w:pPr>
        <w:rPr>
          <w:rFonts w:ascii="Calibri Light" w:hAnsi="Calibri Light" w:cs="Calibri Light"/>
          <w:lang w:val="en-AU"/>
        </w:rPr>
      </w:pPr>
      <w:r w:rsidRPr="0943F91F">
        <w:rPr>
          <w:rFonts w:ascii="Calibri Light" w:hAnsi="Calibri Light" w:cs="Calibri Light"/>
          <w:lang w:val="en-AU"/>
        </w:rPr>
        <w:t xml:space="preserve">Ignition’s EAM Module currently does not support moving these settings from Gateway to Gateway either. This makes </w:t>
      </w:r>
    </w:p>
    <w:p w14:paraId="2F113015" w14:textId="77777777"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it tricky to work with when developing our deployment strategy since all changes must be made manually. It is also </w:t>
      </w:r>
    </w:p>
    <w:p w14:paraId="416E673A" w14:textId="0E69FB75" w:rsidR="00B0027C" w:rsidRDefault="00B0027C" w:rsidP="0943F91F">
      <w:pPr>
        <w:rPr>
          <w:rFonts w:ascii="Calibri Light" w:hAnsi="Calibri Light" w:cs="Calibri Light"/>
          <w:lang w:val="en-AU"/>
        </w:rPr>
      </w:pPr>
      <w:r w:rsidRPr="0943F91F">
        <w:rPr>
          <w:rFonts w:ascii="Calibri Light" w:hAnsi="Calibri Light" w:cs="Calibri Light"/>
          <w:lang w:val="en-AU"/>
        </w:rPr>
        <w:t>difficult to track changes since everything is inside of an SQLite database.</w:t>
      </w:r>
    </w:p>
    <w:p w14:paraId="3369FF91" w14:textId="77777777" w:rsidR="0002032F" w:rsidRPr="00B0027C" w:rsidRDefault="0002032F" w:rsidP="00B0027C">
      <w:pPr>
        <w:rPr>
          <w:rFonts w:ascii="Calibri Light" w:hAnsi="Calibri Light" w:cs="Calibri Light"/>
          <w:szCs w:val="18"/>
          <w:lang w:val="en-AU"/>
        </w:rPr>
      </w:pPr>
    </w:p>
    <w:p w14:paraId="0C3A0D15" w14:textId="71702BA1" w:rsidR="00B0027C" w:rsidRDefault="00B0027C" w:rsidP="0943F91F">
      <w:pPr>
        <w:rPr>
          <w:rFonts w:ascii="Calibri Light" w:hAnsi="Calibri Light" w:cs="Calibri Light"/>
          <w:lang w:val="en-AU"/>
        </w:rPr>
      </w:pPr>
      <w:r w:rsidRPr="0943F91F">
        <w:rPr>
          <w:rFonts w:ascii="Calibri Light" w:hAnsi="Calibri Light" w:cs="Calibri Light"/>
          <w:lang w:val="en-AU"/>
        </w:rPr>
        <w:t xml:space="preserve">Gateway backups are not normally used when migrating changes because they are all-or-nothing. Different </w:t>
      </w:r>
      <w:r w:rsidR="00FB6F1A" w:rsidRPr="0943F91F">
        <w:rPr>
          <w:rFonts w:ascii="Calibri Light" w:hAnsi="Calibri Light" w:cs="Calibri Light"/>
          <w:lang w:val="en-AU"/>
        </w:rPr>
        <w:t>e</w:t>
      </w:r>
      <w:r w:rsidRPr="0943F91F">
        <w:rPr>
          <w:rFonts w:ascii="Calibri Light" w:hAnsi="Calibri Light" w:cs="Calibri Light"/>
          <w:lang w:val="en-AU"/>
        </w:rPr>
        <w:t>nvironments often have separate Gateway configuration settings for items such as devices, databases, and authentication. We recommend creating a process that all developers follow to track changes of these settings outside of Ignition and to document the differences in these settings within each environment (development, testing, and production).</w:t>
      </w:r>
    </w:p>
    <w:p w14:paraId="1861510E" w14:textId="77777777" w:rsidR="009C2934" w:rsidRPr="00B0027C" w:rsidRDefault="009C2934" w:rsidP="00B0027C">
      <w:pPr>
        <w:rPr>
          <w:rFonts w:ascii="Calibri Light" w:hAnsi="Calibri Light" w:cs="Calibri Light"/>
          <w:szCs w:val="18"/>
          <w:lang w:val="en-AU"/>
        </w:rPr>
      </w:pPr>
    </w:p>
    <w:p w14:paraId="2A148777" w14:textId="77777777" w:rsidR="00B0027C" w:rsidRDefault="00B0027C" w:rsidP="00AA76F5">
      <w:pPr>
        <w:pStyle w:val="Heading2"/>
        <w:numPr>
          <w:ilvl w:val="1"/>
          <w:numId w:val="11"/>
        </w:numPr>
      </w:pPr>
      <w:bookmarkStart w:id="15" w:name="_Toc111636610"/>
      <w:r w:rsidRPr="00B0027C">
        <w:lastRenderedPageBreak/>
        <w:t>Tags</w:t>
      </w:r>
      <w:bookmarkEnd w:id="15"/>
    </w:p>
    <w:p w14:paraId="78B0E62B" w14:textId="0B0ED0E2" w:rsidR="00B0027C" w:rsidRPr="00B0027C" w:rsidRDefault="009C2934" w:rsidP="005F1B4D">
      <w:pPr>
        <w:rPr>
          <w:rFonts w:ascii="Calibri Light" w:hAnsi="Calibri Light" w:cs="Calibri Light"/>
          <w:szCs w:val="18"/>
          <w:lang w:val="en-AU"/>
        </w:rPr>
      </w:pPr>
      <w:r>
        <w:rPr>
          <w:noProof/>
        </w:rPr>
        <w:drawing>
          <wp:anchor distT="0" distB="0" distL="114300" distR="114300" simplePos="0" relativeHeight="251667483" behindDoc="0" locked="0" layoutInCell="1" allowOverlap="1" wp14:anchorId="6E6BA502" wp14:editId="42E7E3A8">
            <wp:simplePos x="0" y="0"/>
            <wp:positionH relativeFrom="margin">
              <wp:align>right</wp:align>
            </wp:positionH>
            <wp:positionV relativeFrom="paragraph">
              <wp:posOffset>6985</wp:posOffset>
            </wp:positionV>
            <wp:extent cx="4396740" cy="2242185"/>
            <wp:effectExtent l="0" t="0" r="3810" b="5715"/>
            <wp:wrapThrough wrapText="bothSides">
              <wp:wrapPolygon edited="0">
                <wp:start x="0" y="0"/>
                <wp:lineTo x="0" y="21472"/>
                <wp:lineTo x="21525" y="21472"/>
                <wp:lineTo x="21525" y="0"/>
                <wp:lineTo x="0" y="0"/>
              </wp:wrapPolygon>
            </wp:wrapThrough>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96740" cy="2242185"/>
                    </a:xfrm>
                    <a:prstGeom prst="rect">
                      <a:avLst/>
                    </a:prstGeom>
                  </pic:spPr>
                </pic:pic>
              </a:graphicData>
            </a:graphic>
          </wp:anchor>
        </w:drawing>
      </w:r>
    </w:p>
    <w:p w14:paraId="357AEBE5" w14:textId="48BB93FC"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Tags are stored inside of </w:t>
      </w:r>
      <w:r w:rsidRPr="00E66A50">
        <w:rPr>
          <w:rFonts w:ascii="Calibri Light" w:hAnsi="Calibri Light" w:cs="Calibri Light"/>
          <w:b/>
          <w:bCs/>
          <w:szCs w:val="18"/>
          <w:lang w:val="en-AU"/>
        </w:rPr>
        <w:t>Tag Providers</w:t>
      </w:r>
      <w:r w:rsidRPr="00B0027C">
        <w:rPr>
          <w:rFonts w:ascii="Calibri Light" w:hAnsi="Calibri Light" w:cs="Calibri Light"/>
          <w:szCs w:val="18"/>
          <w:lang w:val="en-AU"/>
        </w:rPr>
        <w:t xml:space="preserve">. Tags are </w:t>
      </w:r>
      <w:r w:rsidRPr="00E66A50">
        <w:rPr>
          <w:rFonts w:ascii="Calibri Light" w:hAnsi="Calibri Light" w:cs="Calibri Light"/>
          <w:b/>
          <w:bCs/>
          <w:szCs w:val="18"/>
          <w:lang w:val="en-AU"/>
        </w:rPr>
        <w:t>not part</w:t>
      </w:r>
      <w:r w:rsidRPr="00B0027C">
        <w:rPr>
          <w:rFonts w:ascii="Calibri Light" w:hAnsi="Calibri Light" w:cs="Calibri Light"/>
          <w:szCs w:val="18"/>
          <w:lang w:val="en-AU"/>
        </w:rPr>
        <w:t xml:space="preserve"> of an Ignition Project. Rather, projects simply reference tags. </w:t>
      </w:r>
    </w:p>
    <w:p w14:paraId="47B875CD" w14:textId="740418BC"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A Tag Provider is a collection of tags (a tag database) and can be local or remote. An Ignition server can have one or </w:t>
      </w:r>
    </w:p>
    <w:p w14:paraId="0A8C0980" w14:textId="51FB6675"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more tag providers associated with it. Tag Providers can provide logical groupings of tags (separate stores of tags). By </w:t>
      </w:r>
    </w:p>
    <w:p w14:paraId="58909E50" w14:textId="2545AF37" w:rsidR="004D4C80" w:rsidRDefault="00B0027C" w:rsidP="0943F91F">
      <w:pPr>
        <w:rPr>
          <w:rFonts w:ascii="Calibri Light" w:hAnsi="Calibri Light" w:cs="Calibri Light"/>
          <w:lang w:val="en-AU"/>
        </w:rPr>
      </w:pPr>
      <w:r w:rsidRPr="0943F91F">
        <w:rPr>
          <w:rFonts w:ascii="Calibri Light" w:hAnsi="Calibri Light" w:cs="Calibri Light"/>
          <w:lang w:val="en-AU"/>
        </w:rPr>
        <w:t xml:space="preserve">default, Ignition is shipped with a local tag provider called “default.” </w:t>
      </w:r>
      <w:r w:rsidRPr="0943F91F">
        <w:rPr>
          <w:rFonts w:ascii="Calibri Light" w:hAnsi="Calibri Light" w:cs="Calibri Light"/>
          <w:b/>
          <w:bCs/>
          <w:lang w:val="en-AU"/>
        </w:rPr>
        <w:t>Local tag providers are stored inside of Ignition’s internal SQLite database</w:t>
      </w:r>
      <w:r w:rsidRPr="0943F91F">
        <w:rPr>
          <w:rFonts w:ascii="Calibri Light" w:hAnsi="Calibri Light" w:cs="Calibri Light"/>
          <w:lang w:val="en-AU"/>
        </w:rPr>
        <w:t xml:space="preserve">. </w:t>
      </w:r>
    </w:p>
    <w:p w14:paraId="55B4DE5C" w14:textId="6D1C52B2" w:rsidR="004D4C80" w:rsidRDefault="004D4C80" w:rsidP="00B0027C">
      <w:pPr>
        <w:rPr>
          <w:rFonts w:ascii="Calibri Light" w:hAnsi="Calibri Light" w:cs="Calibri Light"/>
          <w:szCs w:val="18"/>
          <w:lang w:val="en-AU"/>
        </w:rPr>
      </w:pPr>
    </w:p>
    <w:p w14:paraId="41AF3EF0" w14:textId="6074E252" w:rsidR="004D4C80" w:rsidRPr="004D4C80" w:rsidRDefault="004D4C80" w:rsidP="004D4C80">
      <w:pPr>
        <w:rPr>
          <w:rFonts w:ascii="Calibri Light" w:hAnsi="Calibri Light" w:cs="Calibri Light"/>
          <w:szCs w:val="18"/>
          <w:lang w:val="en-AU"/>
        </w:rPr>
      </w:pPr>
      <w:r w:rsidRPr="004D4C80">
        <w:rPr>
          <w:rFonts w:ascii="Calibri Light" w:hAnsi="Calibri Light" w:cs="Calibri Light"/>
          <w:szCs w:val="18"/>
          <w:lang w:val="en-AU"/>
        </w:rPr>
        <w:t xml:space="preserve">Ignition can </w:t>
      </w:r>
      <w:r w:rsidRPr="007D1059">
        <w:rPr>
          <w:rFonts w:ascii="Calibri Light" w:hAnsi="Calibri Light" w:cs="Calibri Light"/>
          <w:b/>
          <w:bCs/>
          <w:szCs w:val="18"/>
          <w:lang w:val="en-AU"/>
        </w:rPr>
        <w:t>export and import</w:t>
      </w:r>
      <w:r w:rsidRPr="004D4C80">
        <w:rPr>
          <w:rFonts w:ascii="Calibri Light" w:hAnsi="Calibri Light" w:cs="Calibri Light"/>
          <w:szCs w:val="18"/>
          <w:lang w:val="en-AU"/>
        </w:rPr>
        <w:t xml:space="preserve"> Tag configurations to and from the </w:t>
      </w:r>
      <w:r w:rsidRPr="007D1059">
        <w:rPr>
          <w:rFonts w:ascii="Calibri Light" w:hAnsi="Calibri Light" w:cs="Calibri Light"/>
          <w:b/>
          <w:bCs/>
          <w:szCs w:val="18"/>
          <w:lang w:val="en-AU"/>
        </w:rPr>
        <w:t>JSON</w:t>
      </w:r>
      <w:r w:rsidRPr="004D4C80">
        <w:rPr>
          <w:rFonts w:ascii="Calibri Light" w:hAnsi="Calibri Light" w:cs="Calibri Light"/>
          <w:szCs w:val="18"/>
          <w:lang w:val="en-AU"/>
        </w:rPr>
        <w:t xml:space="preserve"> (JavaScript Object Notation) file format. You </w:t>
      </w:r>
    </w:p>
    <w:p w14:paraId="6F952011" w14:textId="35519DA1" w:rsidR="004D4C80" w:rsidRPr="004D4C80" w:rsidRDefault="004D4C80" w:rsidP="004D4C80">
      <w:pPr>
        <w:rPr>
          <w:rFonts w:ascii="Calibri Light" w:hAnsi="Calibri Light" w:cs="Calibri Light"/>
          <w:szCs w:val="18"/>
          <w:lang w:val="en-AU"/>
        </w:rPr>
      </w:pPr>
      <w:r w:rsidRPr="004D4C80">
        <w:rPr>
          <w:rFonts w:ascii="Calibri Light" w:hAnsi="Calibri Light" w:cs="Calibri Light"/>
          <w:szCs w:val="18"/>
          <w:lang w:val="en-AU"/>
        </w:rPr>
        <w:t xml:space="preserve">can import XML (Extensible Markup Language) or CSV (Comma Separated Value) file formats as well, but Ignition </w:t>
      </w:r>
    </w:p>
    <w:p w14:paraId="46FC203D" w14:textId="46C7099A" w:rsidR="004D4C80" w:rsidRPr="004D4C80" w:rsidRDefault="004D4C80" w:rsidP="004D4C80">
      <w:pPr>
        <w:rPr>
          <w:rFonts w:ascii="Calibri Light" w:hAnsi="Calibri Light" w:cs="Calibri Light"/>
          <w:szCs w:val="18"/>
          <w:lang w:val="en-AU"/>
        </w:rPr>
      </w:pPr>
      <w:r w:rsidRPr="004D4C80">
        <w:rPr>
          <w:rFonts w:ascii="Calibri Light" w:hAnsi="Calibri Light" w:cs="Calibri Light"/>
          <w:szCs w:val="18"/>
          <w:lang w:val="en-AU"/>
        </w:rPr>
        <w:t>will convert them to JSON format.</w:t>
      </w:r>
    </w:p>
    <w:p w14:paraId="7769DF9D" w14:textId="7E1DD1EE" w:rsidR="004D4C80" w:rsidRPr="004D4C80" w:rsidRDefault="004D4C80" w:rsidP="004D4C80">
      <w:pPr>
        <w:rPr>
          <w:rFonts w:ascii="Calibri Light" w:hAnsi="Calibri Light" w:cs="Calibri Light"/>
          <w:szCs w:val="18"/>
          <w:lang w:val="en-AU"/>
        </w:rPr>
      </w:pPr>
      <w:r w:rsidRPr="004D4C80">
        <w:rPr>
          <w:rFonts w:ascii="Calibri Light" w:hAnsi="Calibri Light" w:cs="Calibri Light"/>
          <w:szCs w:val="18"/>
          <w:lang w:val="en-AU"/>
        </w:rPr>
        <w:t xml:space="preserve">Tags can also be moved through Ignition’s EAM Module from Gateway to Gateway. Tags are much easier to work </w:t>
      </w:r>
    </w:p>
    <w:p w14:paraId="30339764" w14:textId="3988E2B6" w:rsidR="004D4C80" w:rsidRPr="004D4C80" w:rsidRDefault="004D4C80" w:rsidP="004D4C80">
      <w:pPr>
        <w:rPr>
          <w:rFonts w:ascii="Calibri Light" w:hAnsi="Calibri Light" w:cs="Calibri Light"/>
          <w:szCs w:val="18"/>
          <w:lang w:val="en-AU"/>
        </w:rPr>
      </w:pPr>
      <w:r w:rsidRPr="004D4C80">
        <w:rPr>
          <w:rFonts w:ascii="Calibri Light" w:hAnsi="Calibri Light" w:cs="Calibri Light"/>
          <w:szCs w:val="18"/>
          <w:lang w:val="en-AU"/>
        </w:rPr>
        <w:t xml:space="preserve">with when deploying changes. However, tags are still stored inside of Ignition’s internal SQLite database and </w:t>
      </w:r>
    </w:p>
    <w:p w14:paraId="20B448E4" w14:textId="77777777" w:rsidR="008C6BD7" w:rsidRDefault="004D4C80" w:rsidP="004D4C80">
      <w:pPr>
        <w:rPr>
          <w:rFonts w:ascii="Calibri Light" w:hAnsi="Calibri Light" w:cs="Calibri Light"/>
          <w:szCs w:val="18"/>
          <w:lang w:val="en-AU"/>
        </w:rPr>
      </w:pPr>
      <w:r w:rsidRPr="004D4C80">
        <w:rPr>
          <w:rFonts w:ascii="Calibri Light" w:hAnsi="Calibri Light" w:cs="Calibri Light"/>
          <w:szCs w:val="18"/>
          <w:lang w:val="en-AU"/>
        </w:rPr>
        <w:t>steps must be taken to track changes of tags.</w:t>
      </w:r>
      <w:r w:rsidR="007D1059">
        <w:rPr>
          <w:rFonts w:ascii="Calibri Light" w:hAnsi="Calibri Light" w:cs="Calibri Light"/>
          <w:szCs w:val="18"/>
          <w:lang w:val="en-AU"/>
        </w:rPr>
        <w:t xml:space="preserve"> </w:t>
      </w:r>
      <w:r w:rsidR="00781396">
        <w:rPr>
          <w:rFonts w:ascii="Calibri Light" w:hAnsi="Calibri Light" w:cs="Calibri Light"/>
          <w:szCs w:val="18"/>
          <w:lang w:val="en-AU"/>
        </w:rPr>
        <w:t xml:space="preserve">  </w:t>
      </w:r>
      <w:r w:rsidRPr="004D4C80">
        <w:rPr>
          <w:rFonts w:ascii="Calibri Light" w:hAnsi="Calibri Light" w:cs="Calibri Light"/>
          <w:szCs w:val="18"/>
          <w:lang w:val="en-AU"/>
        </w:rPr>
        <w:t xml:space="preserve">We recommend continuously exporting tags to a JSON file and committing the file to a source control repository to track changes. </w:t>
      </w:r>
    </w:p>
    <w:p w14:paraId="6F9C666F" w14:textId="77777777" w:rsidR="008C6BD7" w:rsidRDefault="008C6BD7" w:rsidP="004D4C80">
      <w:pPr>
        <w:rPr>
          <w:rFonts w:ascii="Calibri Light" w:hAnsi="Calibri Light" w:cs="Calibri Light"/>
          <w:szCs w:val="18"/>
          <w:lang w:val="en-AU"/>
        </w:rPr>
      </w:pPr>
    </w:p>
    <w:p w14:paraId="0E447A35" w14:textId="77777777" w:rsidR="008C6BD7" w:rsidRDefault="008C6BD7" w:rsidP="004D4C80">
      <w:pPr>
        <w:rPr>
          <w:rFonts w:ascii="Calibri Light" w:hAnsi="Calibri Light" w:cs="Calibri Light"/>
          <w:szCs w:val="18"/>
          <w:lang w:val="en-AU"/>
        </w:rPr>
      </w:pPr>
    </w:p>
    <w:p w14:paraId="170BF9E7" w14:textId="77777777" w:rsidR="00033470" w:rsidRDefault="00033470" w:rsidP="00AA76F5">
      <w:pPr>
        <w:pStyle w:val="Heading2"/>
        <w:numPr>
          <w:ilvl w:val="1"/>
          <w:numId w:val="11"/>
        </w:numPr>
      </w:pPr>
      <w:bookmarkStart w:id="16" w:name="_Toc111636611"/>
      <w:r w:rsidRPr="00033470">
        <w:t>Projects</w:t>
      </w:r>
      <w:bookmarkEnd w:id="16"/>
    </w:p>
    <w:p w14:paraId="747FE4A7" w14:textId="77777777" w:rsidR="000871AE" w:rsidRPr="00033470" w:rsidRDefault="000871AE" w:rsidP="00033470">
      <w:pPr>
        <w:rPr>
          <w:rFonts w:ascii="Calibri Light" w:hAnsi="Calibri Light" w:cs="Calibri Light"/>
          <w:szCs w:val="18"/>
          <w:lang w:val="en-AU"/>
        </w:rPr>
      </w:pPr>
    </w:p>
    <w:p w14:paraId="417ED874" w14:textId="77777777" w:rsidR="00033470" w:rsidRPr="00033470" w:rsidRDefault="00033470" w:rsidP="00033470">
      <w:pPr>
        <w:rPr>
          <w:rFonts w:ascii="Calibri Light" w:hAnsi="Calibri Light" w:cs="Calibri Light"/>
          <w:szCs w:val="18"/>
          <w:lang w:val="en-AU"/>
        </w:rPr>
      </w:pPr>
      <w:r w:rsidRPr="00033470">
        <w:rPr>
          <w:rFonts w:ascii="Calibri Light" w:hAnsi="Calibri Light" w:cs="Calibri Light"/>
          <w:szCs w:val="18"/>
          <w:lang w:val="en-AU"/>
        </w:rPr>
        <w:t xml:space="preserve">Projects are the main unit of configuration in Ignition. Projects hold all the designed elements that do the real work. </w:t>
      </w:r>
    </w:p>
    <w:p w14:paraId="3A42A332" w14:textId="77777777" w:rsidR="00033470" w:rsidRPr="00033470" w:rsidRDefault="00033470" w:rsidP="00033470">
      <w:pPr>
        <w:rPr>
          <w:rFonts w:ascii="Calibri Light" w:hAnsi="Calibri Light" w:cs="Calibri Light"/>
          <w:szCs w:val="18"/>
          <w:lang w:val="en-AU"/>
        </w:rPr>
      </w:pPr>
      <w:r w:rsidRPr="00033470">
        <w:rPr>
          <w:rFonts w:ascii="Calibri Light" w:hAnsi="Calibri Light" w:cs="Calibri Light"/>
          <w:szCs w:val="18"/>
          <w:lang w:val="en-AU"/>
        </w:rPr>
        <w:t xml:space="preserve">Your projects can hold both interactive elements (like controls, charts, reports, entry forms, and more) and persistent </w:t>
      </w:r>
    </w:p>
    <w:p w14:paraId="297B92D3" w14:textId="77777777" w:rsidR="00033470" w:rsidRDefault="00033470" w:rsidP="00033470">
      <w:pPr>
        <w:rPr>
          <w:rFonts w:ascii="Calibri Light" w:hAnsi="Calibri Light" w:cs="Calibri Light"/>
          <w:szCs w:val="18"/>
          <w:lang w:val="en-AU"/>
        </w:rPr>
      </w:pPr>
      <w:r w:rsidRPr="00033470">
        <w:rPr>
          <w:rFonts w:ascii="Calibri Light" w:hAnsi="Calibri Light" w:cs="Calibri Light"/>
          <w:szCs w:val="18"/>
          <w:lang w:val="en-AU"/>
        </w:rPr>
        <w:t>elements (like historical loggers, automated reports, etc.).</w:t>
      </w:r>
    </w:p>
    <w:p w14:paraId="03F8C805" w14:textId="77777777" w:rsidR="000871AE" w:rsidRPr="00033470" w:rsidRDefault="000871AE" w:rsidP="00033470">
      <w:pPr>
        <w:rPr>
          <w:rFonts w:ascii="Calibri Light" w:hAnsi="Calibri Light" w:cs="Calibri Light"/>
          <w:szCs w:val="18"/>
          <w:lang w:val="en-AU"/>
        </w:rPr>
      </w:pPr>
    </w:p>
    <w:p w14:paraId="04BC8472" w14:textId="77777777" w:rsidR="00033470" w:rsidRDefault="00033470" w:rsidP="00033470">
      <w:pPr>
        <w:rPr>
          <w:rFonts w:ascii="Calibri Light" w:hAnsi="Calibri Light" w:cs="Calibri Light"/>
          <w:szCs w:val="18"/>
          <w:lang w:val="en-AU"/>
        </w:rPr>
      </w:pPr>
      <w:r w:rsidRPr="00033470">
        <w:rPr>
          <w:rFonts w:ascii="Calibri Light" w:hAnsi="Calibri Light" w:cs="Calibri Light"/>
          <w:szCs w:val="18"/>
          <w:lang w:val="en-AU"/>
        </w:rPr>
        <w:t xml:space="preserve">In Ignition, a project is a unit of configuration that contains: </w:t>
      </w:r>
    </w:p>
    <w:p w14:paraId="6F034EC9" w14:textId="77777777" w:rsidR="00DF1B75" w:rsidRPr="00033470" w:rsidRDefault="00DF1B75" w:rsidP="00033470">
      <w:pPr>
        <w:rPr>
          <w:rFonts w:ascii="Calibri Light" w:hAnsi="Calibri Light" w:cs="Calibri Light"/>
          <w:szCs w:val="18"/>
          <w:lang w:val="en-AU"/>
        </w:rPr>
      </w:pPr>
    </w:p>
    <w:p w14:paraId="34287824" w14:textId="2D6253A0" w:rsidR="000871AE" w:rsidRPr="00DF1B75" w:rsidRDefault="00033470"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Vision Windows &amp; Templates and Perspective Views: Screens users interact with</w:t>
      </w:r>
    </w:p>
    <w:p w14:paraId="5C642A66" w14:textId="77777777" w:rsidR="000871AE" w:rsidRPr="00DF1B75"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Transaction Groups: A bi-directional link between databases and PLCs</w:t>
      </w:r>
    </w:p>
    <w:p w14:paraId="09BB7B73" w14:textId="156A26E3" w:rsidR="000871AE" w:rsidRPr="00DF1B75"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Reports: PDF reports for displaying and recording data</w:t>
      </w:r>
    </w:p>
    <w:p w14:paraId="787BAFEF" w14:textId="75EF5B3C" w:rsidR="000871AE" w:rsidRPr="00DF1B75"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Scripts: Timer and event-based scripts used throughout the system</w:t>
      </w:r>
    </w:p>
    <w:p w14:paraId="3C1956C4" w14:textId="65A2BB5F" w:rsidR="000871AE" w:rsidRPr="00DF1B75"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Alarm Notification Pipelines: Pipelines that notify users of alarm conditions</w:t>
      </w:r>
    </w:p>
    <w:p w14:paraId="33226942" w14:textId="7244FA1E" w:rsidR="000871AE" w:rsidRPr="00DF1B75"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General settings and properties: The settings that control access, resource connections, layout, timing, and more.</w:t>
      </w:r>
    </w:p>
    <w:p w14:paraId="4A2CCA77" w14:textId="344AE0D5" w:rsidR="000871AE"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And much more</w:t>
      </w:r>
    </w:p>
    <w:p w14:paraId="74315F1B" w14:textId="77777777" w:rsidR="00934546" w:rsidRPr="00DF1B75" w:rsidRDefault="00934546" w:rsidP="00934546">
      <w:pPr>
        <w:pStyle w:val="ListParagraph"/>
        <w:rPr>
          <w:rFonts w:ascii="Calibri Light" w:hAnsi="Calibri Light" w:cs="Calibri Light"/>
          <w:szCs w:val="18"/>
          <w:lang w:val="en-AU"/>
        </w:rPr>
      </w:pPr>
    </w:p>
    <w:p w14:paraId="336007A1" w14:textId="77777777" w:rsidR="000871AE" w:rsidRPr="000871AE" w:rsidRDefault="000871AE" w:rsidP="000871AE">
      <w:pPr>
        <w:rPr>
          <w:rFonts w:ascii="Calibri Light" w:hAnsi="Calibri Light" w:cs="Calibri Light"/>
          <w:szCs w:val="18"/>
          <w:lang w:val="en-AU"/>
        </w:rPr>
      </w:pPr>
      <w:r w:rsidRPr="000871AE">
        <w:rPr>
          <w:rFonts w:ascii="Calibri Light" w:hAnsi="Calibri Light" w:cs="Calibri Light"/>
          <w:szCs w:val="18"/>
          <w:lang w:val="en-AU"/>
        </w:rPr>
        <w:t xml:space="preserve">You use the Ignition Designer to configure and create projects. The projects are then viewed in the runtime (Vision </w:t>
      </w:r>
    </w:p>
    <w:p w14:paraId="06118183" w14:textId="77777777" w:rsidR="000871AE" w:rsidRPr="000871AE" w:rsidRDefault="000871AE" w:rsidP="000871AE">
      <w:pPr>
        <w:rPr>
          <w:rFonts w:ascii="Calibri Light" w:hAnsi="Calibri Light" w:cs="Calibri Light"/>
          <w:szCs w:val="18"/>
          <w:lang w:val="en-AU"/>
        </w:rPr>
      </w:pPr>
      <w:r w:rsidRPr="000871AE">
        <w:rPr>
          <w:rFonts w:ascii="Calibri Light" w:hAnsi="Calibri Light" w:cs="Calibri Light"/>
          <w:szCs w:val="18"/>
          <w:lang w:val="en-AU"/>
        </w:rPr>
        <w:t xml:space="preserve">Clients or Perspective Sessions). You can create as many projects as you want, and users can easily jump between </w:t>
      </w:r>
    </w:p>
    <w:p w14:paraId="68A21FC8" w14:textId="77777777" w:rsidR="000871AE" w:rsidRPr="000871AE" w:rsidRDefault="000871AE" w:rsidP="000871AE">
      <w:pPr>
        <w:rPr>
          <w:rFonts w:ascii="Calibri Light" w:hAnsi="Calibri Light" w:cs="Calibri Light"/>
          <w:szCs w:val="18"/>
          <w:lang w:val="en-AU"/>
        </w:rPr>
      </w:pPr>
      <w:r w:rsidRPr="000871AE">
        <w:rPr>
          <w:rFonts w:ascii="Calibri Light" w:hAnsi="Calibri Light" w:cs="Calibri Light"/>
          <w:szCs w:val="18"/>
          <w:lang w:val="en-AU"/>
        </w:rPr>
        <w:t>projects on the fly or open multiple projects at the same time.</w:t>
      </w:r>
    </w:p>
    <w:p w14:paraId="2EAA2768" w14:textId="77777777" w:rsidR="000871AE" w:rsidRPr="000871AE" w:rsidRDefault="000871AE" w:rsidP="000871AE">
      <w:pPr>
        <w:rPr>
          <w:rFonts w:ascii="Calibri Light" w:hAnsi="Calibri Light" w:cs="Calibri Light"/>
          <w:szCs w:val="18"/>
          <w:lang w:val="en-AU"/>
        </w:rPr>
      </w:pPr>
      <w:r w:rsidRPr="000871AE">
        <w:rPr>
          <w:rFonts w:ascii="Calibri Light" w:hAnsi="Calibri Light" w:cs="Calibri Light"/>
          <w:szCs w:val="18"/>
          <w:lang w:val="en-AU"/>
        </w:rPr>
        <w:t xml:space="preserve">Projects are stored in the file system as a series of folders and files. Some files are binary, while others are stored as </w:t>
      </w:r>
    </w:p>
    <w:p w14:paraId="7104438E" w14:textId="77777777" w:rsidR="009D5ECA" w:rsidRDefault="000871AE" w:rsidP="000871AE">
      <w:pPr>
        <w:rPr>
          <w:rFonts w:ascii="Calibri Light" w:hAnsi="Calibri Light" w:cs="Calibri Light"/>
          <w:szCs w:val="18"/>
          <w:lang w:val="en-AU"/>
        </w:rPr>
      </w:pPr>
      <w:r w:rsidRPr="000871AE">
        <w:rPr>
          <w:rFonts w:ascii="Calibri Light" w:hAnsi="Calibri Light" w:cs="Calibri Light"/>
          <w:szCs w:val="18"/>
          <w:lang w:val="en-AU"/>
        </w:rPr>
        <w:t>plain text files. Projects are stored inside the data directory on the Ignition server.</w:t>
      </w:r>
    </w:p>
    <w:p w14:paraId="2FD218A1" w14:textId="77777777" w:rsidR="00E75FA9" w:rsidRPr="00B61109" w:rsidRDefault="009D5ECA" w:rsidP="00E75FA9">
      <w:pPr>
        <w:rPr>
          <w:rFonts w:ascii="Calibri Light" w:hAnsi="Calibri Light" w:cs="Calibri Light"/>
          <w:b/>
          <w:bCs/>
          <w:szCs w:val="18"/>
          <w:lang w:val="en-AU"/>
        </w:rPr>
      </w:pPr>
      <w:r w:rsidRPr="00B61109">
        <w:rPr>
          <w:rFonts w:ascii="Calibri Light" w:hAnsi="Calibri Light" w:cs="Calibri Light"/>
          <w:b/>
          <w:bCs/>
          <w:szCs w:val="18"/>
          <w:lang w:val="en-AU"/>
        </w:rPr>
        <w:t>C:\Program Files\Inductive Automation\Ignition\data\projects</w:t>
      </w:r>
    </w:p>
    <w:p w14:paraId="3054A483" w14:textId="77777777" w:rsidR="00E75FA9" w:rsidRDefault="00E75FA9" w:rsidP="00E75FA9">
      <w:pPr>
        <w:rPr>
          <w:rFonts w:ascii="Calibri Light" w:hAnsi="Calibri Light" w:cs="Calibri Light"/>
          <w:szCs w:val="18"/>
          <w:lang w:val="en-AU"/>
        </w:rPr>
      </w:pPr>
    </w:p>
    <w:p w14:paraId="60BD77AC" w14:textId="77777777" w:rsidR="00E75FA9" w:rsidRPr="00E75FA9" w:rsidRDefault="00E75FA9" w:rsidP="00E75FA9">
      <w:pPr>
        <w:rPr>
          <w:rFonts w:ascii="Calibri Light" w:hAnsi="Calibri Light" w:cs="Calibri Light"/>
          <w:szCs w:val="18"/>
          <w:lang w:val="en-AU"/>
        </w:rPr>
      </w:pPr>
      <w:r w:rsidRPr="00E75FA9">
        <w:rPr>
          <w:rFonts w:ascii="Calibri Light" w:hAnsi="Calibri Light" w:cs="Calibri Light"/>
          <w:szCs w:val="18"/>
          <w:lang w:val="en-AU"/>
        </w:rPr>
        <w:t xml:space="preserve">Since projects are stored in the file system, it is possible to use best-in-class source control tools outside of Ignition </w:t>
      </w:r>
    </w:p>
    <w:p w14:paraId="5FA4EC68" w14:textId="77777777" w:rsidR="00E75FA9" w:rsidRPr="00E75FA9" w:rsidRDefault="00E75FA9" w:rsidP="00E75FA9">
      <w:pPr>
        <w:rPr>
          <w:rFonts w:ascii="Calibri Light" w:hAnsi="Calibri Light" w:cs="Calibri Light"/>
          <w:szCs w:val="18"/>
          <w:lang w:val="en-AU"/>
        </w:rPr>
      </w:pPr>
      <w:r w:rsidRPr="00E75FA9">
        <w:rPr>
          <w:rFonts w:ascii="Calibri Light" w:hAnsi="Calibri Light" w:cs="Calibri Light"/>
          <w:szCs w:val="18"/>
          <w:lang w:val="en-AU"/>
        </w:rPr>
        <w:t xml:space="preserve">to track changes of projects, such as Git. Changes in the Ignition Designer get updated in the file system. Ignition also </w:t>
      </w:r>
    </w:p>
    <w:p w14:paraId="550E3356" w14:textId="77777777" w:rsidR="00E75FA9" w:rsidRPr="00E75FA9" w:rsidRDefault="00E75FA9" w:rsidP="00E75FA9">
      <w:pPr>
        <w:rPr>
          <w:rFonts w:ascii="Calibri Light" w:hAnsi="Calibri Light" w:cs="Calibri Light"/>
          <w:szCs w:val="18"/>
          <w:lang w:val="en-AU"/>
        </w:rPr>
      </w:pPr>
      <w:r w:rsidRPr="00E75FA9">
        <w:rPr>
          <w:rFonts w:ascii="Calibri Light" w:hAnsi="Calibri Light" w:cs="Calibri Light"/>
          <w:szCs w:val="18"/>
          <w:lang w:val="en-AU"/>
        </w:rPr>
        <w:t>continuously monitors the file system for changes and automatically reads in the changes.</w:t>
      </w:r>
    </w:p>
    <w:p w14:paraId="1CD4571E" w14:textId="77777777" w:rsidR="00E75FA9" w:rsidRPr="00E75FA9" w:rsidRDefault="00E75FA9" w:rsidP="00E75FA9">
      <w:pPr>
        <w:rPr>
          <w:rFonts w:ascii="Calibri Light" w:hAnsi="Calibri Light" w:cs="Calibri Light"/>
          <w:szCs w:val="18"/>
          <w:lang w:val="en-AU"/>
        </w:rPr>
      </w:pPr>
      <w:r w:rsidRPr="00E75FA9">
        <w:rPr>
          <w:rFonts w:ascii="Calibri Light" w:hAnsi="Calibri Light" w:cs="Calibri Light"/>
          <w:szCs w:val="18"/>
          <w:lang w:val="en-AU"/>
        </w:rPr>
        <w:t xml:space="preserve">Projects can also be imported and exported through a file (.zip extension) and moved from Gateway to Gateway </w:t>
      </w:r>
    </w:p>
    <w:p w14:paraId="191ECA74" w14:textId="77777777" w:rsidR="00E75FA9" w:rsidRPr="00E75FA9" w:rsidRDefault="00E75FA9" w:rsidP="00E75FA9">
      <w:pPr>
        <w:rPr>
          <w:rFonts w:ascii="Calibri Light" w:hAnsi="Calibri Light" w:cs="Calibri Light"/>
          <w:szCs w:val="18"/>
          <w:lang w:val="en-AU"/>
        </w:rPr>
      </w:pPr>
      <w:r w:rsidRPr="00E75FA9">
        <w:rPr>
          <w:rFonts w:ascii="Calibri Light" w:hAnsi="Calibri Light" w:cs="Calibri Light"/>
          <w:szCs w:val="18"/>
          <w:lang w:val="en-AU"/>
        </w:rPr>
        <w:t xml:space="preserve">using EAM. </w:t>
      </w:r>
    </w:p>
    <w:p w14:paraId="4D499297" w14:textId="77777777" w:rsidR="00E75FA9" w:rsidRPr="00365CA8" w:rsidRDefault="00E75FA9" w:rsidP="00E75FA9">
      <w:pPr>
        <w:rPr>
          <w:rFonts w:ascii="Calibri Light" w:hAnsi="Calibri Light" w:cs="Calibri Light"/>
          <w:b/>
          <w:bCs/>
          <w:szCs w:val="18"/>
          <w:lang w:val="en-AU"/>
        </w:rPr>
      </w:pPr>
      <w:r w:rsidRPr="00E75FA9">
        <w:rPr>
          <w:rFonts w:ascii="Calibri Light" w:hAnsi="Calibri Light" w:cs="Calibri Light"/>
          <w:szCs w:val="18"/>
          <w:lang w:val="en-AU"/>
        </w:rPr>
        <w:lastRenderedPageBreak/>
        <w:t xml:space="preserve">We recommend using an external source control tool to track project changes, such as Git. </w:t>
      </w:r>
      <w:r w:rsidRPr="00365CA8">
        <w:rPr>
          <w:rFonts w:ascii="Calibri Light" w:hAnsi="Calibri Light" w:cs="Calibri Light"/>
          <w:b/>
          <w:bCs/>
          <w:szCs w:val="18"/>
          <w:lang w:val="en-AU"/>
        </w:rPr>
        <w:t xml:space="preserve">You can turn the </w:t>
      </w:r>
    </w:p>
    <w:p w14:paraId="1A898B84" w14:textId="77777777" w:rsidR="00E75FA9" w:rsidRPr="00E75FA9" w:rsidRDefault="00E75FA9" w:rsidP="00E75FA9">
      <w:pPr>
        <w:rPr>
          <w:rFonts w:ascii="Calibri Light" w:hAnsi="Calibri Light" w:cs="Calibri Light"/>
          <w:szCs w:val="18"/>
          <w:lang w:val="en-AU"/>
        </w:rPr>
      </w:pPr>
      <w:r w:rsidRPr="00365CA8">
        <w:rPr>
          <w:rFonts w:ascii="Calibri Light" w:hAnsi="Calibri Light" w:cs="Calibri Light"/>
          <w:b/>
          <w:bCs/>
          <w:szCs w:val="18"/>
          <w:lang w:val="en-AU"/>
        </w:rPr>
        <w:t>project folder into a repository</w:t>
      </w:r>
      <w:r w:rsidRPr="00E75FA9">
        <w:rPr>
          <w:rFonts w:ascii="Calibri Light" w:hAnsi="Calibri Light" w:cs="Calibri Light"/>
          <w:szCs w:val="18"/>
          <w:lang w:val="en-AU"/>
        </w:rPr>
        <w:t xml:space="preserve"> and use tools to deploy changes from development to testing to production </w:t>
      </w:r>
    </w:p>
    <w:p w14:paraId="31471485" w14:textId="77777777" w:rsidR="00365CA8" w:rsidRDefault="00E75FA9" w:rsidP="00E75FA9">
      <w:pPr>
        <w:rPr>
          <w:rFonts w:ascii="Calibri Light" w:hAnsi="Calibri Light" w:cs="Calibri Light"/>
          <w:szCs w:val="18"/>
          <w:lang w:val="en-AU"/>
        </w:rPr>
      </w:pPr>
      <w:r w:rsidRPr="00E75FA9">
        <w:rPr>
          <w:rFonts w:ascii="Calibri Light" w:hAnsi="Calibri Light" w:cs="Calibri Light"/>
          <w:szCs w:val="18"/>
          <w:lang w:val="en-AU"/>
        </w:rPr>
        <w:t>environments outside of Ignition.</w:t>
      </w:r>
    </w:p>
    <w:p w14:paraId="668F569F" w14:textId="77777777" w:rsidR="00365CA8" w:rsidRDefault="00365CA8" w:rsidP="00E75FA9">
      <w:pPr>
        <w:rPr>
          <w:rFonts w:ascii="Calibri Light" w:hAnsi="Calibri Light" w:cs="Calibri Light"/>
          <w:szCs w:val="18"/>
          <w:lang w:val="en-AU"/>
        </w:rPr>
      </w:pPr>
    </w:p>
    <w:p w14:paraId="5DAE5935" w14:textId="77777777" w:rsidR="00557950" w:rsidRDefault="00557950" w:rsidP="00E75FA9">
      <w:pPr>
        <w:rPr>
          <w:rFonts w:ascii="Calibri Light" w:hAnsi="Calibri Light" w:cs="Calibri Light"/>
          <w:b/>
          <w:bCs/>
          <w:szCs w:val="18"/>
          <w:lang w:val="en-AU"/>
        </w:rPr>
      </w:pPr>
      <w:r w:rsidRPr="00557950">
        <w:rPr>
          <w:rFonts w:ascii="Calibri Light" w:hAnsi="Calibri Light" w:cs="Calibri Light"/>
          <w:b/>
          <w:bCs/>
          <w:szCs w:val="18"/>
          <w:lang w:val="en-AU"/>
        </w:rPr>
        <w:t>To Summarise</w:t>
      </w:r>
    </w:p>
    <w:p w14:paraId="1603FE69" w14:textId="77777777" w:rsidR="006C6B3D" w:rsidRDefault="006C6B3D" w:rsidP="00E75FA9">
      <w:pPr>
        <w:rPr>
          <w:rFonts w:ascii="Calibri Light" w:hAnsi="Calibri Light" w:cs="Calibri Light"/>
          <w:b/>
          <w:bCs/>
          <w:szCs w:val="18"/>
          <w:lang w:val="en-AU"/>
        </w:rPr>
      </w:pPr>
    </w:p>
    <w:tbl>
      <w:tblPr>
        <w:tblStyle w:val="GridTable5Dark-Accent1"/>
        <w:tblW w:w="0" w:type="auto"/>
        <w:tblLook w:val="04A0" w:firstRow="1" w:lastRow="0" w:firstColumn="1" w:lastColumn="0" w:noHBand="0" w:noVBand="1"/>
      </w:tblPr>
      <w:tblGrid>
        <w:gridCol w:w="1129"/>
        <w:gridCol w:w="2410"/>
        <w:gridCol w:w="1985"/>
        <w:gridCol w:w="2126"/>
        <w:gridCol w:w="2093"/>
      </w:tblGrid>
      <w:tr w:rsidR="00592AB8" w14:paraId="44F2B6CB" w14:textId="77777777" w:rsidTr="000E2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BCA80F1" w14:textId="77777777" w:rsidR="00592AB8" w:rsidRDefault="00592AB8" w:rsidP="00E75FA9">
            <w:pPr>
              <w:rPr>
                <w:rFonts w:ascii="Calibri Light" w:hAnsi="Calibri Light" w:cs="Calibri Light"/>
                <w:b w:val="0"/>
                <w:bCs w:val="0"/>
                <w:szCs w:val="18"/>
                <w:lang w:val="en-AU"/>
              </w:rPr>
            </w:pPr>
          </w:p>
        </w:tc>
        <w:tc>
          <w:tcPr>
            <w:tcW w:w="2410" w:type="dxa"/>
          </w:tcPr>
          <w:p w14:paraId="22C189F9" w14:textId="5F4A9A33" w:rsidR="00592AB8" w:rsidRPr="00B76BDC" w:rsidRDefault="00592AB8" w:rsidP="00E75FA9">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B76BDC">
              <w:rPr>
                <w:rFonts w:ascii="Calibri Light" w:hAnsi="Calibri Light" w:cs="Calibri Light"/>
                <w:szCs w:val="18"/>
                <w:lang w:val="en-AU"/>
              </w:rPr>
              <w:t>Gateway Configuration</w:t>
            </w:r>
          </w:p>
        </w:tc>
        <w:tc>
          <w:tcPr>
            <w:tcW w:w="1985" w:type="dxa"/>
          </w:tcPr>
          <w:p w14:paraId="75D6E900" w14:textId="7F79A4C5" w:rsidR="00592AB8" w:rsidRPr="00B76BDC" w:rsidRDefault="00592AB8" w:rsidP="00E75FA9">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B76BDC">
              <w:rPr>
                <w:rFonts w:ascii="Calibri Light" w:hAnsi="Calibri Light" w:cs="Calibri Light"/>
                <w:szCs w:val="18"/>
                <w:lang w:val="en-AU"/>
              </w:rPr>
              <w:t>Tags</w:t>
            </w:r>
          </w:p>
        </w:tc>
        <w:tc>
          <w:tcPr>
            <w:tcW w:w="2126" w:type="dxa"/>
          </w:tcPr>
          <w:p w14:paraId="50B59325" w14:textId="51C963EE" w:rsidR="00592AB8" w:rsidRPr="00B76BDC" w:rsidRDefault="00592AB8" w:rsidP="00E75FA9">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B76BDC">
              <w:rPr>
                <w:rFonts w:ascii="Calibri Light" w:hAnsi="Calibri Light" w:cs="Calibri Light"/>
                <w:szCs w:val="18"/>
                <w:lang w:val="en-AU"/>
              </w:rPr>
              <w:t>Images</w:t>
            </w:r>
          </w:p>
        </w:tc>
        <w:tc>
          <w:tcPr>
            <w:tcW w:w="2093" w:type="dxa"/>
          </w:tcPr>
          <w:p w14:paraId="60DACCE1" w14:textId="5F871B3E" w:rsidR="00592AB8" w:rsidRPr="00B76BDC" w:rsidRDefault="00592AB8" w:rsidP="00E75FA9">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B76BDC">
              <w:rPr>
                <w:rFonts w:ascii="Calibri Light" w:hAnsi="Calibri Light" w:cs="Calibri Light"/>
                <w:szCs w:val="18"/>
                <w:lang w:val="en-AU"/>
              </w:rPr>
              <w:t>Projects</w:t>
            </w:r>
          </w:p>
        </w:tc>
      </w:tr>
      <w:tr w:rsidR="00592AB8" w14:paraId="556A8EB2" w14:textId="77777777" w:rsidTr="000E2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E5B6888" w14:textId="6E2FC3B0" w:rsidR="00592AB8" w:rsidRPr="00B76BDC" w:rsidRDefault="00DC2039" w:rsidP="00E75FA9">
            <w:pPr>
              <w:rPr>
                <w:rFonts w:ascii="Calibri Light" w:hAnsi="Calibri Light" w:cs="Calibri Light"/>
                <w:szCs w:val="18"/>
                <w:lang w:val="en-AU"/>
              </w:rPr>
            </w:pPr>
            <w:r w:rsidRPr="00B76BDC">
              <w:rPr>
                <w:rFonts w:ascii="Calibri Light" w:hAnsi="Calibri Light" w:cs="Calibri Light"/>
                <w:szCs w:val="18"/>
                <w:lang w:val="en-AU"/>
              </w:rPr>
              <w:t>Change Tracking</w:t>
            </w:r>
          </w:p>
        </w:tc>
        <w:tc>
          <w:tcPr>
            <w:tcW w:w="2410" w:type="dxa"/>
          </w:tcPr>
          <w:p w14:paraId="7CB0B7B6" w14:textId="77777777" w:rsidR="006E3D08" w:rsidRPr="000E2D82" w:rsidRDefault="006E3D08" w:rsidP="006E3D08">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 xml:space="preserve">Manual Documentation and </w:t>
            </w:r>
          </w:p>
          <w:p w14:paraId="03C5FAA2" w14:textId="2284BC9A" w:rsidR="00592AB8" w:rsidRPr="000E2D82" w:rsidRDefault="006E3D08" w:rsidP="006E3D08">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Gateway Backup, then commit to Version Control</w:t>
            </w:r>
          </w:p>
        </w:tc>
        <w:tc>
          <w:tcPr>
            <w:tcW w:w="1985" w:type="dxa"/>
          </w:tcPr>
          <w:p w14:paraId="5D2CC86E" w14:textId="0BA3B1B1" w:rsidR="00592AB8" w:rsidRPr="000E2D82" w:rsidRDefault="00391CD1" w:rsidP="00E75FA9">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Tag Export, then commit to Version Control</w:t>
            </w:r>
          </w:p>
        </w:tc>
        <w:tc>
          <w:tcPr>
            <w:tcW w:w="2126" w:type="dxa"/>
          </w:tcPr>
          <w:p w14:paraId="1A120AEA" w14:textId="6498A984" w:rsidR="00592AB8" w:rsidRPr="000E2D82" w:rsidRDefault="00B17115" w:rsidP="00E75FA9">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Image Export, then commit to Version Control</w:t>
            </w:r>
          </w:p>
        </w:tc>
        <w:tc>
          <w:tcPr>
            <w:tcW w:w="2093" w:type="dxa"/>
          </w:tcPr>
          <w:p w14:paraId="41397C83" w14:textId="68FD4CF2" w:rsidR="00592AB8" w:rsidRPr="000E2D82" w:rsidRDefault="00B17115" w:rsidP="00E75FA9">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No export required. Auto-commit project folder changes to Version Control</w:t>
            </w:r>
          </w:p>
        </w:tc>
      </w:tr>
      <w:tr w:rsidR="00592AB8" w14:paraId="3EDF1160" w14:textId="77777777" w:rsidTr="000E2D82">
        <w:tc>
          <w:tcPr>
            <w:cnfStyle w:val="001000000000" w:firstRow="0" w:lastRow="0" w:firstColumn="1" w:lastColumn="0" w:oddVBand="0" w:evenVBand="0" w:oddHBand="0" w:evenHBand="0" w:firstRowFirstColumn="0" w:firstRowLastColumn="0" w:lastRowFirstColumn="0" w:lastRowLastColumn="0"/>
            <w:tcW w:w="1129" w:type="dxa"/>
          </w:tcPr>
          <w:p w14:paraId="73F12C16" w14:textId="50837873" w:rsidR="00592AB8" w:rsidRPr="00B76BDC" w:rsidRDefault="00DC2039" w:rsidP="00E75FA9">
            <w:pPr>
              <w:rPr>
                <w:rFonts w:ascii="Calibri Light" w:hAnsi="Calibri Light" w:cs="Calibri Light"/>
                <w:szCs w:val="18"/>
                <w:lang w:val="en-AU"/>
              </w:rPr>
            </w:pPr>
            <w:r w:rsidRPr="00B76BDC">
              <w:rPr>
                <w:rFonts w:ascii="Calibri Light" w:hAnsi="Calibri Light" w:cs="Calibri Light"/>
                <w:szCs w:val="18"/>
                <w:lang w:val="en-AU"/>
              </w:rPr>
              <w:t>Backups</w:t>
            </w:r>
          </w:p>
        </w:tc>
        <w:tc>
          <w:tcPr>
            <w:tcW w:w="2410" w:type="dxa"/>
          </w:tcPr>
          <w:p w14:paraId="063537A4" w14:textId="31469832" w:rsidR="00592AB8" w:rsidRPr="000E2D82" w:rsidRDefault="006E3D08" w:rsidP="00E75FA9">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Gateway Backup</w:t>
            </w:r>
          </w:p>
        </w:tc>
        <w:tc>
          <w:tcPr>
            <w:tcW w:w="1985" w:type="dxa"/>
          </w:tcPr>
          <w:p w14:paraId="42A43491" w14:textId="454707DF" w:rsidR="00592AB8" w:rsidRPr="000E2D82" w:rsidRDefault="00B17115" w:rsidP="00E75FA9">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Gateway Backup</w:t>
            </w:r>
          </w:p>
        </w:tc>
        <w:tc>
          <w:tcPr>
            <w:tcW w:w="2126" w:type="dxa"/>
          </w:tcPr>
          <w:p w14:paraId="30817C0A" w14:textId="3B0B9499" w:rsidR="00592AB8" w:rsidRPr="000E2D82" w:rsidRDefault="00B17115" w:rsidP="00E75FA9">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Gateway Backup</w:t>
            </w:r>
          </w:p>
        </w:tc>
        <w:tc>
          <w:tcPr>
            <w:tcW w:w="2093" w:type="dxa"/>
          </w:tcPr>
          <w:p w14:paraId="72804B8B" w14:textId="545488D0" w:rsidR="00592AB8" w:rsidRPr="000E2D82" w:rsidRDefault="00B76BDC" w:rsidP="00E75FA9">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Gateway Backup</w:t>
            </w:r>
          </w:p>
        </w:tc>
      </w:tr>
    </w:tbl>
    <w:p w14:paraId="6CB20E60" w14:textId="77777777" w:rsidR="006C6B3D" w:rsidRPr="00557950" w:rsidRDefault="006C6B3D" w:rsidP="00E75FA9">
      <w:pPr>
        <w:rPr>
          <w:rFonts w:ascii="Calibri Light" w:hAnsi="Calibri Light" w:cs="Calibri Light"/>
          <w:b/>
          <w:bCs/>
          <w:szCs w:val="18"/>
          <w:lang w:val="en-AU"/>
        </w:rPr>
      </w:pPr>
    </w:p>
    <w:p w14:paraId="34B7E620" w14:textId="77777777" w:rsidR="00557950" w:rsidRDefault="00557950" w:rsidP="00E75FA9">
      <w:pPr>
        <w:rPr>
          <w:rFonts w:ascii="Calibri Light" w:hAnsi="Calibri Light" w:cs="Calibri Light"/>
          <w:szCs w:val="18"/>
          <w:lang w:val="en-AU"/>
        </w:rPr>
      </w:pPr>
    </w:p>
    <w:p w14:paraId="544B5569" w14:textId="5EB0C2BF" w:rsidR="002C3618" w:rsidRDefault="002C3618" w:rsidP="00E75FA9">
      <w:pPr>
        <w:rPr>
          <w:rFonts w:ascii="Calibri Light" w:hAnsi="Calibri Light" w:cs="Calibri Light"/>
          <w:szCs w:val="18"/>
          <w:lang w:val="en-AU"/>
        </w:rPr>
      </w:pPr>
      <w:r>
        <w:rPr>
          <w:rFonts w:ascii="Calibri Light" w:hAnsi="Calibri Light" w:cs="Calibri Light"/>
          <w:szCs w:val="18"/>
          <w:lang w:val="en-AU"/>
        </w:rPr>
        <w:br w:type="page"/>
      </w:r>
    </w:p>
    <w:p w14:paraId="3F21B6E2" w14:textId="77777777" w:rsidR="001C5913" w:rsidRDefault="001C5913" w:rsidP="00BE4AC7">
      <w:pPr>
        <w:rPr>
          <w:rFonts w:ascii="Calibri Light" w:hAnsi="Calibri Light" w:cs="Calibri Light"/>
          <w:szCs w:val="18"/>
          <w:lang w:val="en-AU"/>
        </w:rPr>
      </w:pPr>
    </w:p>
    <w:p w14:paraId="7E39FC3C" w14:textId="3B57AAA6" w:rsidR="009F4D2B" w:rsidRPr="009F4D2B" w:rsidRDefault="009F4D2B" w:rsidP="009F4D2B">
      <w:pPr>
        <w:pStyle w:val="Heading1"/>
        <w:rPr>
          <w:lang w:val="en-AU"/>
        </w:rPr>
      </w:pPr>
      <w:bookmarkStart w:id="17" w:name="_Toc111636612"/>
      <w:r w:rsidRPr="0943F91F">
        <w:rPr>
          <w:lang w:val="en-AU"/>
        </w:rPr>
        <w:t>GitHub Structures</w:t>
      </w:r>
      <w:r w:rsidR="001E24CA" w:rsidRPr="0943F91F">
        <w:rPr>
          <w:lang w:val="en-AU"/>
        </w:rPr>
        <w:t xml:space="preserve"> and Interface</w:t>
      </w:r>
      <w:bookmarkEnd w:id="17"/>
    </w:p>
    <w:p w14:paraId="4360932A" w14:textId="77777777" w:rsidR="009F4D2B" w:rsidRDefault="009F4D2B" w:rsidP="00BE4AC7">
      <w:pPr>
        <w:rPr>
          <w:rFonts w:ascii="Calibri Light" w:hAnsi="Calibri Light" w:cs="Calibri Light"/>
          <w:szCs w:val="18"/>
          <w:lang w:val="en-AU"/>
        </w:rPr>
      </w:pPr>
    </w:p>
    <w:p w14:paraId="2B056AEE" w14:textId="77777777" w:rsidR="009F4D2B" w:rsidRDefault="009F4D2B" w:rsidP="00BE4AC7">
      <w:pPr>
        <w:rPr>
          <w:rFonts w:ascii="Calibri Light" w:hAnsi="Calibri Light" w:cs="Calibri Light"/>
          <w:szCs w:val="18"/>
          <w:lang w:val="en-AU"/>
        </w:rPr>
      </w:pPr>
    </w:p>
    <w:p w14:paraId="06D08354" w14:textId="77777777" w:rsidR="009F4D2B" w:rsidRDefault="009F4D2B" w:rsidP="00BE4AC7">
      <w:pPr>
        <w:rPr>
          <w:rFonts w:ascii="Calibri Light" w:hAnsi="Calibri Light" w:cs="Calibri Light"/>
          <w:szCs w:val="18"/>
          <w:lang w:val="en-AU"/>
        </w:rPr>
      </w:pPr>
    </w:p>
    <w:p w14:paraId="6A5A3610" w14:textId="77777777" w:rsidR="001C5913" w:rsidRDefault="001C5913" w:rsidP="00BE4AC7">
      <w:pPr>
        <w:rPr>
          <w:rFonts w:ascii="Calibri Light" w:hAnsi="Calibri Light" w:cs="Calibri Light"/>
          <w:szCs w:val="18"/>
          <w:lang w:val="en-AU"/>
        </w:rPr>
      </w:pPr>
    </w:p>
    <w:p w14:paraId="19C18A10" w14:textId="77777777" w:rsidR="001C5913" w:rsidRDefault="001C5913" w:rsidP="00BE4AC7">
      <w:pPr>
        <w:rPr>
          <w:rFonts w:ascii="Calibri Light" w:hAnsi="Calibri Light" w:cs="Calibri Light"/>
          <w:szCs w:val="18"/>
          <w:lang w:val="en-AU"/>
        </w:rPr>
      </w:pPr>
    </w:p>
    <w:p w14:paraId="547147A8" w14:textId="77777777" w:rsidR="00CC1756" w:rsidRDefault="00CC1756" w:rsidP="00BE4AC7">
      <w:pPr>
        <w:rPr>
          <w:rFonts w:ascii="Calibri Light" w:hAnsi="Calibri Light" w:cs="Calibri Light"/>
          <w:szCs w:val="18"/>
          <w:lang w:val="en-AU"/>
        </w:rPr>
      </w:pPr>
    </w:p>
    <w:p w14:paraId="0418CB5E" w14:textId="77777777" w:rsidR="00CC1756" w:rsidRDefault="00CC1756" w:rsidP="00D87A69">
      <w:pPr>
        <w:rPr>
          <w:lang w:val="en-AU"/>
        </w:rPr>
      </w:pPr>
    </w:p>
    <w:p w14:paraId="6A427A51" w14:textId="77777777" w:rsidR="00CC1756" w:rsidRDefault="00CC1756" w:rsidP="00D87A69">
      <w:pPr>
        <w:rPr>
          <w:lang w:val="en-AU"/>
        </w:rPr>
      </w:pPr>
    </w:p>
    <w:p w14:paraId="35BC9EAC" w14:textId="70BBEA66" w:rsidR="002C3618" w:rsidRDefault="002C3618">
      <w:pPr>
        <w:rPr>
          <w:lang w:val="en-AU"/>
        </w:rPr>
      </w:pPr>
      <w:r>
        <w:rPr>
          <w:lang w:val="en-AU"/>
        </w:rPr>
        <w:br w:type="page"/>
      </w:r>
    </w:p>
    <w:p w14:paraId="2ACA6475" w14:textId="77777777" w:rsidR="00CC1756" w:rsidRDefault="00CC1756" w:rsidP="00D87A69">
      <w:pPr>
        <w:rPr>
          <w:lang w:val="en-AU"/>
        </w:rPr>
      </w:pPr>
    </w:p>
    <w:p w14:paraId="77F197DA" w14:textId="41137D48" w:rsidR="00FB0DA4" w:rsidRDefault="0031241F" w:rsidP="0031241F">
      <w:pPr>
        <w:pStyle w:val="Heading1"/>
        <w:rPr>
          <w:lang w:val="en-AU"/>
        </w:rPr>
      </w:pPr>
      <w:bookmarkStart w:id="18" w:name="_Toc111636613"/>
      <w:r>
        <w:rPr>
          <w:lang w:val="en-AU"/>
        </w:rPr>
        <w:t xml:space="preserve">Proposed </w:t>
      </w:r>
      <w:r w:rsidR="00242E74">
        <w:rPr>
          <w:lang w:val="en-AU"/>
        </w:rPr>
        <w:t>Deployment Environments &amp; Architectures</w:t>
      </w:r>
      <w:r w:rsidR="00477C32">
        <w:rPr>
          <w:lang w:val="en-AU"/>
        </w:rPr>
        <w:t xml:space="preserve">  </w:t>
      </w:r>
      <w:sdt>
        <w:sdtPr>
          <w:rPr>
            <w:lang w:val="en-AU"/>
          </w:rPr>
          <w:id w:val="-1425184247"/>
          <w:citation/>
        </w:sdtPr>
        <w:sdtContent>
          <w:r w:rsidR="00477C32">
            <w:rPr>
              <w:lang w:val="en-AU"/>
            </w:rPr>
            <w:fldChar w:fldCharType="begin"/>
          </w:r>
          <w:r w:rsidR="00477C32" w:rsidRPr="00FD1D8A">
            <w:rPr>
              <w:lang w:val="en-AU"/>
            </w:rPr>
            <w:instrText xml:space="preserve"> CITATION Ind21 \l 1033 </w:instrText>
          </w:r>
          <w:r w:rsidR="00477C32">
            <w:rPr>
              <w:lang w:val="en-AU"/>
            </w:rPr>
            <w:fldChar w:fldCharType="separate"/>
          </w:r>
          <w:r w:rsidR="00477C32" w:rsidRPr="00FD1D8A">
            <w:rPr>
              <w:lang w:val="en-AU"/>
            </w:rPr>
            <w:t>(Inductive Automation, 2021)</w:t>
          </w:r>
          <w:r w:rsidR="00477C32">
            <w:rPr>
              <w:lang w:val="en-AU"/>
            </w:rPr>
            <w:fldChar w:fldCharType="end"/>
          </w:r>
        </w:sdtContent>
      </w:sdt>
      <w:bookmarkEnd w:id="18"/>
    </w:p>
    <w:p w14:paraId="4C32D635" w14:textId="77777777" w:rsidR="0031241F" w:rsidRPr="00917BE2" w:rsidRDefault="0031241F">
      <w:pPr>
        <w:rPr>
          <w:rFonts w:ascii="Calibri Light" w:hAnsi="Calibri Light" w:cs="Calibri Light"/>
          <w:szCs w:val="18"/>
          <w:lang w:val="en-AU"/>
        </w:rPr>
      </w:pPr>
    </w:p>
    <w:p w14:paraId="61E6F90B" w14:textId="63D5335B" w:rsidR="00917BE2" w:rsidRPr="00917BE2" w:rsidRDefault="00917BE2" w:rsidP="0943F91F">
      <w:pPr>
        <w:rPr>
          <w:rFonts w:ascii="Calibri Light" w:hAnsi="Calibri Light" w:cs="Calibri Light"/>
          <w:lang w:val="en-AU"/>
        </w:rPr>
      </w:pPr>
      <w:r w:rsidRPr="0943F91F">
        <w:rPr>
          <w:rFonts w:ascii="Calibri Light" w:hAnsi="Calibri Light" w:cs="Calibri Light"/>
          <w:lang w:val="en-AU"/>
        </w:rPr>
        <w:t xml:space="preserve">Now that we have a good idea of how Ignition’s and Git configurations is stored and works, let us take a closer look at each </w:t>
      </w:r>
    </w:p>
    <w:p w14:paraId="74ED0B9C" w14:textId="45815FD5" w:rsidR="00917BE2" w:rsidRPr="00917BE2" w:rsidRDefault="00917BE2" w:rsidP="0943F91F">
      <w:pPr>
        <w:rPr>
          <w:rFonts w:ascii="Calibri Light" w:hAnsi="Calibri Light" w:cs="Calibri Light"/>
          <w:lang w:val="en-AU"/>
        </w:rPr>
      </w:pPr>
      <w:r w:rsidRPr="0943F91F">
        <w:rPr>
          <w:rFonts w:ascii="Calibri Light" w:hAnsi="Calibri Light" w:cs="Calibri Light"/>
          <w:lang w:val="en-AU"/>
        </w:rPr>
        <w:t xml:space="preserve">environment to see what the most efficient ways are to deploy to each one of them. In the reference architecture </w:t>
      </w:r>
    </w:p>
    <w:p w14:paraId="44E36019" w14:textId="77777777" w:rsidR="00917BE2" w:rsidRPr="00917BE2" w:rsidRDefault="00917BE2" w:rsidP="00917BE2">
      <w:pPr>
        <w:rPr>
          <w:rFonts w:ascii="Calibri Light" w:hAnsi="Calibri Light" w:cs="Calibri Light"/>
          <w:szCs w:val="18"/>
          <w:lang w:val="en-AU"/>
        </w:rPr>
      </w:pPr>
      <w:r w:rsidRPr="00917BE2">
        <w:rPr>
          <w:rFonts w:ascii="Calibri Light" w:hAnsi="Calibri Light" w:cs="Calibri Light"/>
          <w:szCs w:val="18"/>
          <w:lang w:val="en-AU"/>
        </w:rPr>
        <w:t xml:space="preserve">below you will see all 3 separate Ignition environments (development, testing, and production) along with Ignition’s </w:t>
      </w:r>
    </w:p>
    <w:p w14:paraId="5BBE91F3" w14:textId="26FDE4C9" w:rsidR="00C2326B" w:rsidRDefault="00917BE2" w:rsidP="0943F91F">
      <w:pPr>
        <w:rPr>
          <w:rFonts w:ascii="Calibri Light" w:hAnsi="Calibri Light" w:cs="Calibri Light"/>
          <w:lang w:val="en-AU"/>
        </w:rPr>
      </w:pPr>
      <w:r w:rsidRPr="0943F91F">
        <w:rPr>
          <w:rFonts w:ascii="Calibri Light" w:hAnsi="Calibri Light" w:cs="Calibri Light"/>
          <w:lang w:val="en-AU"/>
        </w:rPr>
        <w:t xml:space="preserve">EAM Module and a source control system such as GitLab. </w:t>
      </w:r>
    </w:p>
    <w:p w14:paraId="362BCD04" w14:textId="77777777" w:rsidR="00C2326B" w:rsidRDefault="00C2326B" w:rsidP="00917BE2">
      <w:pPr>
        <w:rPr>
          <w:rFonts w:ascii="Calibri Light" w:hAnsi="Calibri Light" w:cs="Calibri Light"/>
          <w:szCs w:val="18"/>
          <w:lang w:val="en-AU"/>
        </w:rPr>
      </w:pPr>
    </w:p>
    <w:p w14:paraId="41287B24" w14:textId="77777777" w:rsidR="00C2326B" w:rsidRDefault="00C2326B" w:rsidP="00917BE2">
      <w:pPr>
        <w:rPr>
          <w:rFonts w:ascii="Calibri Light" w:hAnsi="Calibri Light" w:cs="Calibri Light"/>
          <w:szCs w:val="18"/>
          <w:lang w:val="en-AU"/>
        </w:rPr>
      </w:pPr>
    </w:p>
    <w:p w14:paraId="008F7EFD" w14:textId="77777777" w:rsidR="00C40B08" w:rsidRDefault="00C40B08" w:rsidP="00C40B08">
      <w:pPr>
        <w:keepNext/>
      </w:pPr>
      <w:r>
        <w:rPr>
          <w:noProof/>
        </w:rPr>
        <w:drawing>
          <wp:inline distT="0" distB="0" distL="0" distR="0" wp14:anchorId="2A96A52E" wp14:editId="38C1CECE">
            <wp:extent cx="4709160" cy="3318171"/>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0"/>
                    <a:stretch>
                      <a:fillRect/>
                    </a:stretch>
                  </pic:blipFill>
                  <pic:spPr>
                    <a:xfrm>
                      <a:off x="0" y="0"/>
                      <a:ext cx="4720833" cy="3326396"/>
                    </a:xfrm>
                    <a:prstGeom prst="rect">
                      <a:avLst/>
                    </a:prstGeom>
                  </pic:spPr>
                </pic:pic>
              </a:graphicData>
            </a:graphic>
          </wp:inline>
        </w:drawing>
      </w:r>
    </w:p>
    <w:p w14:paraId="75EFA9CD" w14:textId="6D6CFFB5" w:rsidR="00C2326B" w:rsidRDefault="00C40B08" w:rsidP="00C40B08">
      <w:pPr>
        <w:pStyle w:val="Caption"/>
        <w:jc w:val="left"/>
        <w:rPr>
          <w:rFonts w:ascii="Calibri Light" w:hAnsi="Calibri Light" w:cs="Calibri Light"/>
        </w:rPr>
      </w:pPr>
      <w:r>
        <w:t xml:space="preserve">Figure </w:t>
      </w:r>
      <w:r>
        <w:fldChar w:fldCharType="begin"/>
      </w:r>
      <w:r>
        <w:instrText xml:space="preserve"> SEQ Figure \* ARABIC </w:instrText>
      </w:r>
      <w:r>
        <w:fldChar w:fldCharType="separate"/>
      </w:r>
      <w:r w:rsidR="00274EAA">
        <w:rPr>
          <w:noProof/>
        </w:rPr>
        <w:t>3</w:t>
      </w:r>
      <w:r>
        <w:fldChar w:fldCharType="end"/>
      </w:r>
      <w:r>
        <w:t xml:space="preserve"> - Ideal Architecture and Procedures</w:t>
      </w:r>
    </w:p>
    <w:p w14:paraId="1407AD1A" w14:textId="77777777" w:rsidR="00C2326B" w:rsidRDefault="00C2326B" w:rsidP="00917BE2">
      <w:pPr>
        <w:rPr>
          <w:rFonts w:ascii="Calibri Light" w:hAnsi="Calibri Light" w:cs="Calibri Light"/>
          <w:szCs w:val="18"/>
          <w:lang w:val="en-AU"/>
        </w:rPr>
      </w:pPr>
    </w:p>
    <w:p w14:paraId="4E41F77E" w14:textId="60465B96" w:rsidR="00A87362" w:rsidRDefault="00A87362" w:rsidP="003207D3">
      <w:pPr>
        <w:pStyle w:val="Heading2"/>
      </w:pPr>
      <w:bookmarkStart w:id="19" w:name="_Toc111636614"/>
      <w:r>
        <w:t>Development</w:t>
      </w:r>
      <w:bookmarkEnd w:id="19"/>
      <w:r>
        <w:t xml:space="preserve"> </w:t>
      </w:r>
    </w:p>
    <w:p w14:paraId="18936238" w14:textId="77777777" w:rsidR="00A87362" w:rsidRDefault="00A87362" w:rsidP="00917BE2">
      <w:pPr>
        <w:rPr>
          <w:rFonts w:ascii="Calibri Light" w:hAnsi="Calibri Light" w:cs="Calibri Light"/>
          <w:szCs w:val="18"/>
          <w:lang w:val="en-AU"/>
        </w:rPr>
      </w:pPr>
    </w:p>
    <w:p w14:paraId="2887CE5F" w14:textId="2A99E5C8"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The development environment (dev) is the environment in which active Ignition development is occurring. This environment is the first step of the workflow. Here developers are working on bug fixes and new features before introducing them to the production environment. It is very handy to have a separate branch in your source control </w:t>
      </w:r>
    </w:p>
    <w:p w14:paraId="3C48DFC7" w14:textId="368FE26D" w:rsid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system called development to represent your development environment. </w:t>
      </w:r>
    </w:p>
    <w:p w14:paraId="7608DBF0" w14:textId="77777777" w:rsidR="00324A02" w:rsidRPr="00E2312D" w:rsidRDefault="00324A02" w:rsidP="00E2312D">
      <w:pPr>
        <w:rPr>
          <w:rFonts w:ascii="Calibri Light" w:hAnsi="Calibri Light" w:cs="Calibri Light"/>
          <w:szCs w:val="18"/>
          <w:lang w:val="en-AU"/>
        </w:rPr>
      </w:pPr>
    </w:p>
    <w:p w14:paraId="117C70AC" w14:textId="72B0362C"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There are 2 main camps on how to approach the development environment: </w:t>
      </w:r>
      <w:r w:rsidRPr="00E44BB4">
        <w:rPr>
          <w:rFonts w:ascii="Calibri Light" w:hAnsi="Calibri Light" w:cs="Calibri Light"/>
          <w:b/>
          <w:bCs/>
          <w:szCs w:val="18"/>
          <w:lang w:val="en-AU"/>
        </w:rPr>
        <w:t>using a shared development environment</w:t>
      </w:r>
      <w:r w:rsidRPr="00E2312D">
        <w:rPr>
          <w:rFonts w:ascii="Calibri Light" w:hAnsi="Calibri Light" w:cs="Calibri Light"/>
          <w:szCs w:val="18"/>
          <w:lang w:val="en-AU"/>
        </w:rPr>
        <w:t xml:space="preserve"> </w:t>
      </w:r>
    </w:p>
    <w:p w14:paraId="7AF66316" w14:textId="31920DFB"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or using </w:t>
      </w:r>
      <w:r w:rsidRPr="00E44BB4">
        <w:rPr>
          <w:rFonts w:ascii="Calibri Light" w:hAnsi="Calibri Light" w:cs="Calibri Light"/>
          <w:b/>
          <w:bCs/>
          <w:szCs w:val="18"/>
          <w:lang w:val="en-AU"/>
        </w:rPr>
        <w:t>individual workstations</w:t>
      </w:r>
      <w:r w:rsidRPr="00E2312D">
        <w:rPr>
          <w:rFonts w:ascii="Calibri Light" w:hAnsi="Calibri Light" w:cs="Calibri Light"/>
          <w:szCs w:val="18"/>
          <w:lang w:val="en-AU"/>
        </w:rPr>
        <w:t xml:space="preserve"> as their own development environment. A shared development environment is where you have a central Ignition server dedicated to development that all developers work on. </w:t>
      </w:r>
    </w:p>
    <w:p w14:paraId="5944484A" w14:textId="77777777"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An individual development environment is one where each developer has Ignition installed on their workstation with </w:t>
      </w:r>
    </w:p>
    <w:p w14:paraId="2B961E1E" w14:textId="77777777"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their branch of the project. There are pros and cons to each approach. </w:t>
      </w:r>
      <w:r w:rsidRPr="00401ED5">
        <w:rPr>
          <w:rFonts w:ascii="Calibri Light" w:hAnsi="Calibri Light" w:cs="Calibri Light"/>
          <w:b/>
          <w:bCs/>
          <w:szCs w:val="18"/>
          <w:lang w:val="en-AU"/>
        </w:rPr>
        <w:t>Ignition supports concurrent development</w:t>
      </w:r>
      <w:r w:rsidRPr="00E2312D">
        <w:rPr>
          <w:rFonts w:ascii="Calibri Light" w:hAnsi="Calibri Light" w:cs="Calibri Light"/>
          <w:szCs w:val="18"/>
          <w:lang w:val="en-AU"/>
        </w:rPr>
        <w:t xml:space="preserve"> </w:t>
      </w:r>
    </w:p>
    <w:p w14:paraId="390E3991" w14:textId="0652880A" w:rsidR="00E2312D" w:rsidRPr="00401ED5" w:rsidRDefault="00E2312D" w:rsidP="00E2312D">
      <w:pPr>
        <w:rPr>
          <w:rFonts w:ascii="Calibri Light" w:hAnsi="Calibri Light" w:cs="Calibri Light"/>
          <w:b/>
          <w:bCs/>
          <w:szCs w:val="18"/>
          <w:lang w:val="en-AU"/>
        </w:rPr>
      </w:pPr>
      <w:r w:rsidRPr="00E2312D">
        <w:rPr>
          <w:rFonts w:ascii="Calibri Light" w:hAnsi="Calibri Light" w:cs="Calibri Light"/>
          <w:szCs w:val="18"/>
          <w:lang w:val="en-AU"/>
        </w:rPr>
        <w:t xml:space="preserve">and most customers tend to go with a </w:t>
      </w:r>
      <w:r w:rsidRPr="00401ED5">
        <w:rPr>
          <w:rFonts w:ascii="Calibri Light" w:hAnsi="Calibri Light" w:cs="Calibri Light"/>
          <w:b/>
          <w:bCs/>
          <w:szCs w:val="18"/>
          <w:lang w:val="en-AU"/>
        </w:rPr>
        <w:t>shared development</w:t>
      </w:r>
      <w:r w:rsidRPr="00E2312D">
        <w:rPr>
          <w:rFonts w:ascii="Calibri Light" w:hAnsi="Calibri Light" w:cs="Calibri Light"/>
          <w:szCs w:val="18"/>
          <w:lang w:val="en-AU"/>
        </w:rPr>
        <w:t xml:space="preserve"> </w:t>
      </w:r>
      <w:r w:rsidR="001C0B68" w:rsidRPr="00E2312D">
        <w:rPr>
          <w:rFonts w:ascii="Calibri Light" w:hAnsi="Calibri Light" w:cs="Calibri Light"/>
          <w:szCs w:val="18"/>
          <w:lang w:val="en-AU"/>
        </w:rPr>
        <w:t>environment,</w:t>
      </w:r>
      <w:r w:rsidRPr="00E2312D">
        <w:rPr>
          <w:rFonts w:ascii="Calibri Light" w:hAnsi="Calibri Light" w:cs="Calibri Light"/>
          <w:szCs w:val="18"/>
          <w:lang w:val="en-AU"/>
        </w:rPr>
        <w:t xml:space="preserve"> so </w:t>
      </w:r>
      <w:r w:rsidRPr="00401ED5">
        <w:rPr>
          <w:rFonts w:ascii="Calibri Light" w:hAnsi="Calibri Light" w:cs="Calibri Light"/>
          <w:b/>
          <w:bCs/>
          <w:szCs w:val="18"/>
          <w:lang w:val="en-AU"/>
        </w:rPr>
        <w:t xml:space="preserve">nothing </w:t>
      </w:r>
      <w:r w:rsidR="005864D0" w:rsidRPr="00401ED5">
        <w:rPr>
          <w:rFonts w:ascii="Calibri Light" w:hAnsi="Calibri Light" w:cs="Calibri Light"/>
          <w:b/>
          <w:bCs/>
          <w:szCs w:val="18"/>
          <w:lang w:val="en-AU"/>
        </w:rPr>
        <w:t>must</w:t>
      </w:r>
      <w:r w:rsidRPr="00401ED5">
        <w:rPr>
          <w:rFonts w:ascii="Calibri Light" w:hAnsi="Calibri Light" w:cs="Calibri Light"/>
          <w:b/>
          <w:bCs/>
          <w:szCs w:val="18"/>
          <w:lang w:val="en-AU"/>
        </w:rPr>
        <w:t xml:space="preserve"> be installed on each </w:t>
      </w:r>
    </w:p>
    <w:p w14:paraId="71C35341" w14:textId="77777777" w:rsidR="00E2312D" w:rsidRPr="00E2312D" w:rsidRDefault="00E2312D" w:rsidP="00E2312D">
      <w:pPr>
        <w:rPr>
          <w:rFonts w:ascii="Calibri Light" w:hAnsi="Calibri Light" w:cs="Calibri Light"/>
          <w:szCs w:val="18"/>
          <w:lang w:val="en-AU"/>
        </w:rPr>
      </w:pPr>
      <w:r w:rsidRPr="00401ED5">
        <w:rPr>
          <w:rFonts w:ascii="Calibri Light" w:hAnsi="Calibri Light" w:cs="Calibri Light"/>
          <w:b/>
          <w:bCs/>
          <w:szCs w:val="18"/>
          <w:lang w:val="en-AU"/>
        </w:rPr>
        <w:t>developer’s workstation</w:t>
      </w:r>
      <w:r w:rsidRPr="00E2312D">
        <w:rPr>
          <w:rFonts w:ascii="Calibri Light" w:hAnsi="Calibri Light" w:cs="Calibri Light"/>
          <w:szCs w:val="18"/>
          <w:lang w:val="en-AU"/>
        </w:rPr>
        <w:t xml:space="preserve">. They can just launch the Designer from the development server. If an individual development </w:t>
      </w:r>
    </w:p>
    <w:p w14:paraId="6D5DCDCF" w14:textId="77777777"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environment approach is taken, each developer’s workstation will need to have its Ignition Gateway configured </w:t>
      </w:r>
    </w:p>
    <w:p w14:paraId="42AD7F4D" w14:textId="77777777"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separately. Regardless of the approach, changes will need to be committed to the source control repository and </w:t>
      </w:r>
    </w:p>
    <w:p w14:paraId="4F79529F" w14:textId="6A00EEE1" w:rsidR="00A87362" w:rsidRDefault="00E2312D" w:rsidP="00E2312D">
      <w:pPr>
        <w:rPr>
          <w:rFonts w:ascii="Calibri Light" w:hAnsi="Calibri Light" w:cs="Calibri Light"/>
          <w:szCs w:val="18"/>
          <w:lang w:val="en-AU"/>
        </w:rPr>
      </w:pPr>
      <w:r w:rsidRPr="00E2312D">
        <w:rPr>
          <w:rFonts w:ascii="Calibri Light" w:hAnsi="Calibri Light" w:cs="Calibri Light"/>
          <w:szCs w:val="18"/>
          <w:lang w:val="en-AU"/>
        </w:rPr>
        <w:t>deployed through the workflow</w:t>
      </w:r>
      <w:r w:rsidR="004F10BA">
        <w:rPr>
          <w:rFonts w:ascii="Calibri Light" w:hAnsi="Calibri Light" w:cs="Calibri Light"/>
          <w:szCs w:val="18"/>
          <w:lang w:val="en-AU"/>
        </w:rPr>
        <w:t>.</w:t>
      </w:r>
    </w:p>
    <w:p w14:paraId="044C32AF" w14:textId="38343B99" w:rsidR="00F81728" w:rsidRDefault="00304419" w:rsidP="0943F91F">
      <w:pPr>
        <w:rPr>
          <w:rFonts w:ascii="Calibri Light" w:hAnsi="Calibri Light" w:cs="Calibri Light"/>
          <w:lang w:val="en-AU"/>
        </w:rPr>
      </w:pPr>
      <w:r w:rsidRPr="0943F91F">
        <w:rPr>
          <w:rFonts w:ascii="Calibri Light" w:hAnsi="Calibri Light" w:cs="Calibri Light"/>
          <w:lang w:val="en-AU"/>
        </w:rPr>
        <w:t>Con</w:t>
      </w:r>
      <w:r w:rsidR="00343FC6" w:rsidRPr="0943F91F">
        <w:rPr>
          <w:rFonts w:ascii="Calibri Light" w:hAnsi="Calibri Light" w:cs="Calibri Light"/>
          <w:lang w:val="en-AU"/>
        </w:rPr>
        <w:t xml:space="preserve">sideration should be taken on the commercial cost of licensing </w:t>
      </w:r>
      <w:r w:rsidR="00640D8E" w:rsidRPr="0943F91F">
        <w:rPr>
          <w:rFonts w:ascii="Calibri Light" w:hAnsi="Calibri Light" w:cs="Calibri Light"/>
          <w:lang w:val="en-AU"/>
        </w:rPr>
        <w:t xml:space="preserve">to maintain this architecture. Ignition is downloadable and fully functional without any license installed. It will run for two (2) hours after you need to reset the </w:t>
      </w:r>
      <w:r w:rsidR="00A4132D" w:rsidRPr="0943F91F">
        <w:rPr>
          <w:rFonts w:ascii="Calibri Light" w:hAnsi="Calibri Light" w:cs="Calibri Light"/>
          <w:lang w:val="en-AU"/>
        </w:rPr>
        <w:t xml:space="preserve">system. </w:t>
      </w:r>
      <w:r w:rsidR="00F15FC5" w:rsidRPr="0943F91F">
        <w:rPr>
          <w:rFonts w:ascii="Calibri Light" w:hAnsi="Calibri Light" w:cs="Calibri Light"/>
          <w:lang w:val="en-AU"/>
        </w:rPr>
        <w:t xml:space="preserve">It does not </w:t>
      </w:r>
      <w:r w:rsidR="005717B4" w:rsidRPr="0943F91F">
        <w:rPr>
          <w:rFonts w:ascii="Calibri Light" w:hAnsi="Calibri Light" w:cs="Calibri Light"/>
          <w:lang w:val="en-AU"/>
        </w:rPr>
        <w:t>affect</w:t>
      </w:r>
      <w:r w:rsidR="00F15FC5" w:rsidRPr="0943F91F">
        <w:rPr>
          <w:rFonts w:ascii="Calibri Light" w:hAnsi="Calibri Light" w:cs="Calibri Light"/>
          <w:lang w:val="en-AU"/>
        </w:rPr>
        <w:t xml:space="preserve"> the development environment.</w:t>
      </w:r>
    </w:p>
    <w:p w14:paraId="7330C819" w14:textId="4B602F8C" w:rsidR="005717B4" w:rsidRDefault="005717B4" w:rsidP="0943F91F">
      <w:pPr>
        <w:rPr>
          <w:rFonts w:ascii="Calibri Light" w:hAnsi="Calibri Light" w:cs="Calibri Light"/>
          <w:lang w:val="en-AU"/>
        </w:rPr>
      </w:pPr>
      <w:r w:rsidRPr="0943F91F">
        <w:rPr>
          <w:rFonts w:ascii="Calibri Light" w:hAnsi="Calibri Light" w:cs="Calibri Light"/>
          <w:lang w:val="en-AU"/>
        </w:rPr>
        <w:lastRenderedPageBreak/>
        <w:t xml:space="preserve">Off </w:t>
      </w:r>
      <w:r w:rsidR="00477C32" w:rsidRPr="0943F91F">
        <w:rPr>
          <w:rFonts w:ascii="Calibri Light" w:hAnsi="Calibri Light" w:cs="Calibri Light"/>
          <w:lang w:val="en-AU"/>
        </w:rPr>
        <w:t>course,</w:t>
      </w:r>
      <w:r w:rsidRPr="0943F91F">
        <w:rPr>
          <w:rFonts w:ascii="Calibri Light" w:hAnsi="Calibri Light" w:cs="Calibri Light"/>
          <w:lang w:val="en-AU"/>
        </w:rPr>
        <w:t xml:space="preserve"> you need a license if you need to test functionality for more than two hours. </w:t>
      </w:r>
      <w:r w:rsidR="00D2185D" w:rsidRPr="0943F91F">
        <w:rPr>
          <w:rFonts w:ascii="Calibri Light" w:hAnsi="Calibri Light" w:cs="Calibri Light"/>
          <w:lang w:val="en-AU"/>
        </w:rPr>
        <w:t xml:space="preserve">Keep in mind that </w:t>
      </w:r>
      <w:r w:rsidRPr="0943F91F">
        <w:rPr>
          <w:rFonts w:ascii="Calibri Light" w:hAnsi="Calibri Light" w:cs="Calibri Light"/>
          <w:lang w:val="en-AU"/>
        </w:rPr>
        <w:t>discount</w:t>
      </w:r>
      <w:r w:rsidR="00D2185D" w:rsidRPr="0943F91F">
        <w:rPr>
          <w:rFonts w:ascii="Calibri Light" w:hAnsi="Calibri Light" w:cs="Calibri Light"/>
          <w:lang w:val="en-AU"/>
        </w:rPr>
        <w:t xml:space="preserve"> options are available for test systems.</w:t>
      </w:r>
    </w:p>
    <w:p w14:paraId="0DCDCDAF" w14:textId="77777777" w:rsidR="00A87362" w:rsidRDefault="00A87362" w:rsidP="00917BE2">
      <w:pPr>
        <w:rPr>
          <w:rFonts w:ascii="Calibri Light" w:hAnsi="Calibri Light" w:cs="Calibri Light"/>
          <w:szCs w:val="18"/>
          <w:lang w:val="en-AU"/>
        </w:rPr>
      </w:pPr>
    </w:p>
    <w:p w14:paraId="78641CFF" w14:textId="77777777" w:rsidR="00A87362" w:rsidRDefault="00A87362" w:rsidP="00917BE2">
      <w:pPr>
        <w:rPr>
          <w:rFonts w:ascii="Calibri Light" w:hAnsi="Calibri Light" w:cs="Calibri Light"/>
          <w:szCs w:val="18"/>
          <w:lang w:val="en-AU"/>
        </w:rPr>
      </w:pPr>
    </w:p>
    <w:p w14:paraId="2EBF0E84" w14:textId="39E16701" w:rsidR="00477C32" w:rsidRPr="002A776D" w:rsidRDefault="002A776D" w:rsidP="002A776D">
      <w:pPr>
        <w:ind w:firstLine="720"/>
        <w:rPr>
          <w:rFonts w:ascii="Calibri Light" w:hAnsi="Calibri Light" w:cs="Calibri Light"/>
          <w:b/>
          <w:bCs/>
          <w:szCs w:val="18"/>
          <w:lang w:val="en-AU"/>
        </w:rPr>
      </w:pPr>
      <w:r w:rsidRPr="002A776D">
        <w:rPr>
          <w:rFonts w:ascii="Calibri Light" w:hAnsi="Calibri Light" w:cs="Calibri Light"/>
          <w:b/>
          <w:bCs/>
          <w:szCs w:val="18"/>
          <w:lang w:val="en-AU"/>
        </w:rPr>
        <w:t>Configuration considerations between different environments</w:t>
      </w:r>
    </w:p>
    <w:p w14:paraId="58CAC2BC" w14:textId="77777777" w:rsidR="002A776D" w:rsidRDefault="002A776D" w:rsidP="00917BE2">
      <w:pPr>
        <w:rPr>
          <w:rFonts w:ascii="Calibri Light" w:hAnsi="Calibri Light" w:cs="Calibri Light"/>
          <w:szCs w:val="18"/>
          <w:lang w:val="en-AU"/>
        </w:rPr>
      </w:pPr>
    </w:p>
    <w:p w14:paraId="0E9F14EA" w14:textId="0686507E" w:rsidR="002A776D" w:rsidRDefault="00FB528D" w:rsidP="002E6A69">
      <w:pPr>
        <w:ind w:left="720"/>
        <w:rPr>
          <w:rFonts w:ascii="Calibri Light" w:hAnsi="Calibri Light" w:cs="Calibri Light"/>
          <w:szCs w:val="18"/>
          <w:lang w:val="en-AU"/>
        </w:rPr>
      </w:pPr>
      <w:r w:rsidRPr="00FB528D">
        <w:rPr>
          <w:rFonts w:ascii="Calibri Light" w:hAnsi="Calibri Light" w:cs="Calibri Light"/>
          <w:szCs w:val="18"/>
          <w:lang w:val="en-AU"/>
        </w:rPr>
        <w:t xml:space="preserve">It is extremely important to understand the Ignition differences in each environment. </w:t>
      </w:r>
      <w:r w:rsidRPr="00FB528D">
        <w:rPr>
          <w:rFonts w:ascii="Calibri Light" w:hAnsi="Calibri Light" w:cs="Calibri Light"/>
          <w:b/>
          <w:bCs/>
          <w:szCs w:val="18"/>
          <w:lang w:val="en-AU"/>
        </w:rPr>
        <w:t>They cannot be the same</w:t>
      </w:r>
      <w:r w:rsidRPr="00FB528D">
        <w:rPr>
          <w:rFonts w:ascii="Calibri Light" w:hAnsi="Calibri Light" w:cs="Calibri Light"/>
          <w:szCs w:val="18"/>
          <w:lang w:val="en-AU"/>
        </w:rPr>
        <w:t xml:space="preserve">. The production environment is communicating to live data sources such as devices and SQL databases and more. You may </w:t>
      </w:r>
      <w:r w:rsidRPr="002E6A69">
        <w:rPr>
          <w:rFonts w:ascii="Calibri Light" w:hAnsi="Calibri Light" w:cs="Calibri Light"/>
          <w:b/>
          <w:bCs/>
          <w:szCs w:val="18"/>
          <w:lang w:val="en-AU"/>
        </w:rPr>
        <w:t>not want your development and testing environments connected to the same live data sources</w:t>
      </w:r>
      <w:r w:rsidRPr="00FB528D">
        <w:rPr>
          <w:rFonts w:ascii="Calibri Light" w:hAnsi="Calibri Light" w:cs="Calibri Light"/>
          <w:szCs w:val="18"/>
          <w:lang w:val="en-AU"/>
        </w:rPr>
        <w:t>. You also may</w:t>
      </w:r>
      <w:r w:rsidR="002E6A69">
        <w:rPr>
          <w:rFonts w:ascii="Calibri Light" w:hAnsi="Calibri Light" w:cs="Calibri Light"/>
          <w:szCs w:val="18"/>
          <w:lang w:val="en-AU"/>
        </w:rPr>
        <w:t xml:space="preserve"> </w:t>
      </w:r>
      <w:r w:rsidR="002E6A69" w:rsidRPr="002E6A69">
        <w:rPr>
          <w:rFonts w:ascii="Calibri Light" w:hAnsi="Calibri Light" w:cs="Calibri Light"/>
          <w:szCs w:val="18"/>
          <w:lang w:val="en-AU"/>
        </w:rPr>
        <w:t xml:space="preserve">have </w:t>
      </w:r>
      <w:r w:rsidR="002E6A69" w:rsidRPr="002E6A69">
        <w:rPr>
          <w:rFonts w:ascii="Calibri Light" w:hAnsi="Calibri Light" w:cs="Calibri Light"/>
          <w:b/>
          <w:bCs/>
          <w:szCs w:val="18"/>
          <w:lang w:val="en-AU"/>
        </w:rPr>
        <w:t>different authentication sources</w:t>
      </w:r>
      <w:r w:rsidR="002E6A69" w:rsidRPr="002E6A69">
        <w:rPr>
          <w:rFonts w:ascii="Calibri Light" w:hAnsi="Calibri Light" w:cs="Calibri Light"/>
          <w:szCs w:val="18"/>
          <w:lang w:val="en-AU"/>
        </w:rPr>
        <w:t xml:space="preserve"> or permission models on the development and testing environments. Here is a small list of common differences:</w:t>
      </w:r>
    </w:p>
    <w:p w14:paraId="1E586F02" w14:textId="77777777" w:rsidR="002E6A69" w:rsidRDefault="002E6A69" w:rsidP="002E6A69">
      <w:pPr>
        <w:ind w:left="720"/>
        <w:rPr>
          <w:rFonts w:ascii="Calibri Light" w:hAnsi="Calibri Light" w:cs="Calibri Light"/>
          <w:szCs w:val="18"/>
          <w:lang w:val="en-AU"/>
        </w:rPr>
      </w:pPr>
    </w:p>
    <w:p w14:paraId="5387F92D" w14:textId="284754D3" w:rsidR="005141A0" w:rsidRPr="00515DFB" w:rsidRDefault="005B1AD3" w:rsidP="00AA76F5">
      <w:pPr>
        <w:pStyle w:val="ListParagraph"/>
        <w:numPr>
          <w:ilvl w:val="0"/>
          <w:numId w:val="13"/>
        </w:numPr>
        <w:rPr>
          <w:rFonts w:ascii="Calibri Light" w:hAnsi="Calibri Light" w:cs="Calibri Light"/>
          <w:szCs w:val="18"/>
          <w:lang w:val="en-AU"/>
        </w:rPr>
      </w:pPr>
      <w:r w:rsidRPr="00515DFB">
        <w:rPr>
          <w:rFonts w:ascii="Calibri Light" w:hAnsi="Calibri Light" w:cs="Calibri Light"/>
          <w:szCs w:val="18"/>
          <w:lang w:val="en-AU"/>
        </w:rPr>
        <w:t>Devices or PLC connections: Using Ignition’s native drivers</w:t>
      </w:r>
    </w:p>
    <w:p w14:paraId="1BAFA136" w14:textId="02468E56" w:rsidR="005141A0" w:rsidRPr="00515DFB" w:rsidRDefault="005B1AD3" w:rsidP="00AA76F5">
      <w:pPr>
        <w:pStyle w:val="ListParagraph"/>
        <w:numPr>
          <w:ilvl w:val="0"/>
          <w:numId w:val="13"/>
        </w:numPr>
        <w:rPr>
          <w:rFonts w:ascii="Calibri Light" w:hAnsi="Calibri Light" w:cs="Calibri Light"/>
          <w:szCs w:val="18"/>
          <w:lang w:val="en-AU"/>
        </w:rPr>
      </w:pPr>
      <w:r w:rsidRPr="00515DFB">
        <w:rPr>
          <w:rFonts w:ascii="Calibri Light" w:hAnsi="Calibri Light" w:cs="Calibri Light"/>
          <w:szCs w:val="18"/>
          <w:lang w:val="en-AU"/>
        </w:rPr>
        <w:t>OPC UA connections: Connecting to third-party such as Kepware or a PLC directly</w:t>
      </w:r>
    </w:p>
    <w:p w14:paraId="113727B7" w14:textId="09B6F1F5" w:rsidR="005141A0" w:rsidRPr="00515DFB" w:rsidRDefault="005B1AD3" w:rsidP="00AA76F5">
      <w:pPr>
        <w:pStyle w:val="ListParagraph"/>
        <w:numPr>
          <w:ilvl w:val="0"/>
          <w:numId w:val="13"/>
        </w:numPr>
        <w:rPr>
          <w:rFonts w:ascii="Calibri Light" w:hAnsi="Calibri Light" w:cs="Calibri Light"/>
          <w:szCs w:val="18"/>
          <w:lang w:val="en-AU"/>
        </w:rPr>
      </w:pPr>
      <w:r w:rsidRPr="00515DFB">
        <w:rPr>
          <w:rFonts w:ascii="Calibri Light" w:hAnsi="Calibri Light" w:cs="Calibri Light"/>
          <w:szCs w:val="18"/>
          <w:lang w:val="en-AU"/>
        </w:rPr>
        <w:t>Database connections: Connecting to a SQL database such as MySQL or MS SQL</w:t>
      </w:r>
    </w:p>
    <w:p w14:paraId="4590C6FB" w14:textId="596509AF" w:rsidR="005141A0" w:rsidRPr="00515DFB" w:rsidRDefault="005B1AD3" w:rsidP="00AA76F5">
      <w:pPr>
        <w:pStyle w:val="ListParagraph"/>
        <w:numPr>
          <w:ilvl w:val="0"/>
          <w:numId w:val="13"/>
        </w:numPr>
        <w:rPr>
          <w:rFonts w:ascii="Calibri Light" w:hAnsi="Calibri Light" w:cs="Calibri Light"/>
          <w:szCs w:val="18"/>
          <w:lang w:val="en-AU"/>
        </w:rPr>
      </w:pPr>
      <w:r w:rsidRPr="00515DFB">
        <w:rPr>
          <w:rFonts w:ascii="Calibri Light" w:hAnsi="Calibri Light" w:cs="Calibri Light"/>
          <w:szCs w:val="18"/>
          <w:lang w:val="en-AU"/>
        </w:rPr>
        <w:t>Authentication profiles: Different authentication sources or especially a different admin or root password. Sometimes you want to lock out access to the Designer and Gateway in the production environment.</w:t>
      </w:r>
    </w:p>
    <w:p w14:paraId="36DA925A" w14:textId="204B17A1" w:rsidR="005141A0" w:rsidRPr="00515DFB" w:rsidRDefault="005B1AD3" w:rsidP="0943F91F">
      <w:pPr>
        <w:pStyle w:val="ListParagraph"/>
        <w:numPr>
          <w:ilvl w:val="0"/>
          <w:numId w:val="13"/>
        </w:numPr>
        <w:rPr>
          <w:rFonts w:ascii="Calibri Light" w:hAnsi="Calibri Light" w:cs="Calibri Light"/>
          <w:lang w:val="en-AU"/>
        </w:rPr>
      </w:pPr>
      <w:r w:rsidRPr="0943F91F">
        <w:rPr>
          <w:rFonts w:ascii="Calibri Light" w:hAnsi="Calibri Light" w:cs="Calibri Light"/>
          <w:lang w:val="en-AU"/>
        </w:rPr>
        <w:t xml:space="preserve">Alarm notification profiles: Connections to email, </w:t>
      </w:r>
      <w:bookmarkStart w:id="20" w:name="_Int_D76ev44Z"/>
      <w:r w:rsidRPr="0943F91F">
        <w:rPr>
          <w:rFonts w:ascii="Calibri Light" w:hAnsi="Calibri Light" w:cs="Calibri Light"/>
          <w:lang w:val="en-AU"/>
        </w:rPr>
        <w:t>SMS</w:t>
      </w:r>
      <w:bookmarkEnd w:id="20"/>
      <w:r w:rsidRPr="0943F91F">
        <w:rPr>
          <w:rFonts w:ascii="Calibri Light" w:hAnsi="Calibri Light" w:cs="Calibri Light"/>
          <w:lang w:val="en-AU"/>
        </w:rPr>
        <w:t>, or voice</w:t>
      </w:r>
      <w:r w:rsidR="00515DFB" w:rsidRPr="0943F91F">
        <w:rPr>
          <w:rFonts w:ascii="Calibri Light" w:hAnsi="Calibri Light" w:cs="Calibri Light"/>
          <w:lang w:val="en-AU"/>
        </w:rPr>
        <w:t>.</w:t>
      </w:r>
    </w:p>
    <w:p w14:paraId="352D9721" w14:textId="5E2E720F" w:rsidR="002E6A69" w:rsidRPr="00515DFB" w:rsidRDefault="005B1AD3" w:rsidP="00AA76F5">
      <w:pPr>
        <w:pStyle w:val="ListParagraph"/>
        <w:numPr>
          <w:ilvl w:val="0"/>
          <w:numId w:val="13"/>
        </w:numPr>
        <w:rPr>
          <w:rFonts w:ascii="Calibri Light" w:hAnsi="Calibri Light" w:cs="Calibri Light"/>
          <w:szCs w:val="18"/>
          <w:lang w:val="en-AU"/>
        </w:rPr>
      </w:pPr>
      <w:r w:rsidRPr="00515DFB">
        <w:rPr>
          <w:rFonts w:ascii="Calibri Light" w:hAnsi="Calibri Light" w:cs="Calibri Light"/>
          <w:szCs w:val="18"/>
          <w:lang w:val="en-AU"/>
        </w:rPr>
        <w:t>Redundancy settings: Often you have redundancy on production and not development or testing.</w:t>
      </w:r>
    </w:p>
    <w:p w14:paraId="020A0F80" w14:textId="77777777" w:rsidR="00477C32" w:rsidRDefault="00477C32" w:rsidP="00917BE2">
      <w:pPr>
        <w:rPr>
          <w:rFonts w:ascii="Calibri Light" w:hAnsi="Calibri Light" w:cs="Calibri Light"/>
          <w:szCs w:val="18"/>
          <w:lang w:val="en-AU"/>
        </w:rPr>
      </w:pPr>
    </w:p>
    <w:p w14:paraId="0A111C66" w14:textId="398D2313" w:rsidR="00AF2BF1" w:rsidRPr="00AF2BF1" w:rsidRDefault="00AF2BF1" w:rsidP="0943F91F">
      <w:pPr>
        <w:ind w:left="720"/>
        <w:rPr>
          <w:rFonts w:ascii="Calibri Light" w:hAnsi="Calibri Light" w:cs="Calibri Light"/>
          <w:lang w:val="en-AU"/>
        </w:rPr>
      </w:pPr>
      <w:r w:rsidRPr="0943F91F">
        <w:rPr>
          <w:rFonts w:ascii="Calibri Light" w:hAnsi="Calibri Light" w:cs="Calibri Light"/>
          <w:lang w:val="en-AU"/>
        </w:rPr>
        <w:t xml:space="preserve">We recommend keeping the </w:t>
      </w:r>
      <w:r w:rsidRPr="0943F91F">
        <w:rPr>
          <w:rFonts w:ascii="Calibri Light" w:hAnsi="Calibri Light" w:cs="Calibri Light"/>
          <w:b/>
          <w:bCs/>
          <w:lang w:val="en-AU"/>
        </w:rPr>
        <w:t xml:space="preserve">same connections </w:t>
      </w:r>
      <w:r w:rsidR="00573BB9" w:rsidRPr="0943F91F">
        <w:rPr>
          <w:rFonts w:ascii="Calibri Light" w:hAnsi="Calibri Light" w:cs="Calibri Light"/>
          <w:b/>
          <w:bCs/>
          <w:lang w:val="en-AU"/>
        </w:rPr>
        <w:t xml:space="preserve">(same name) </w:t>
      </w:r>
      <w:r w:rsidRPr="0943F91F">
        <w:rPr>
          <w:rFonts w:ascii="Calibri Light" w:hAnsi="Calibri Light" w:cs="Calibri Light"/>
          <w:b/>
          <w:bCs/>
          <w:lang w:val="en-AU"/>
        </w:rPr>
        <w:t>on each environment but with different IP addresses</w:t>
      </w:r>
      <w:r w:rsidRPr="0943F91F">
        <w:rPr>
          <w:rFonts w:ascii="Calibri Light" w:hAnsi="Calibri Light" w:cs="Calibri Light"/>
          <w:lang w:val="en-AU"/>
        </w:rPr>
        <w:t xml:space="preserve"> or settings behind the scenes. That way any resources dependent on knowing the name will still function from environment to environment. For example, you may have a dedicated SQL database for each environment. All 3 Ignition Gateways will have the same database connection by name, but they will point to their dedicated SQL database that may be local or remote. Screens or named queries using that connection will function across all environments since they </w:t>
      </w:r>
      <w:r w:rsidR="00110DAD" w:rsidRPr="0943F91F">
        <w:rPr>
          <w:rFonts w:ascii="Calibri Light" w:hAnsi="Calibri Light" w:cs="Calibri Light"/>
          <w:lang w:val="en-AU"/>
        </w:rPr>
        <w:t>are referencing</w:t>
      </w:r>
      <w:r w:rsidRPr="0943F91F">
        <w:rPr>
          <w:rFonts w:ascii="Calibri Light" w:hAnsi="Calibri Light" w:cs="Calibri Light"/>
          <w:lang w:val="en-AU"/>
        </w:rPr>
        <w:t xml:space="preserve"> the connection by name.</w:t>
      </w:r>
    </w:p>
    <w:p w14:paraId="4D7B1C9E" w14:textId="06656811" w:rsidR="00AF2BF1" w:rsidRPr="00AF2BF1" w:rsidRDefault="00AF2BF1" w:rsidP="0943F91F">
      <w:pPr>
        <w:ind w:left="720"/>
        <w:rPr>
          <w:rFonts w:ascii="Calibri Light" w:hAnsi="Calibri Light" w:cs="Calibri Light"/>
          <w:lang w:val="en-AU"/>
        </w:rPr>
      </w:pPr>
      <w:r w:rsidRPr="0943F91F">
        <w:rPr>
          <w:rFonts w:ascii="Calibri Light" w:hAnsi="Calibri Light" w:cs="Calibri Light"/>
          <w:lang w:val="en-AU"/>
        </w:rPr>
        <w:t xml:space="preserve">Document these differences to ensure you do not deploy a change to production that points to a development or </w:t>
      </w:r>
    </w:p>
    <w:p w14:paraId="7E26F2E8" w14:textId="0705AFA5" w:rsidR="00477C32" w:rsidRDefault="00AF2BF1" w:rsidP="00A320C0">
      <w:pPr>
        <w:ind w:left="720"/>
        <w:rPr>
          <w:rFonts w:ascii="Calibri Light" w:hAnsi="Calibri Light" w:cs="Calibri Light"/>
          <w:szCs w:val="18"/>
          <w:lang w:val="en-AU"/>
        </w:rPr>
      </w:pPr>
      <w:r w:rsidRPr="00AF2BF1">
        <w:rPr>
          <w:rFonts w:ascii="Calibri Light" w:hAnsi="Calibri Light" w:cs="Calibri Light"/>
          <w:szCs w:val="18"/>
          <w:lang w:val="en-AU"/>
        </w:rPr>
        <w:t>testing system.</w:t>
      </w:r>
    </w:p>
    <w:p w14:paraId="0D77E983" w14:textId="77777777" w:rsidR="00A320C0" w:rsidRDefault="00A320C0" w:rsidP="00A320C0">
      <w:pPr>
        <w:ind w:left="720"/>
        <w:rPr>
          <w:rFonts w:ascii="Calibri Light" w:hAnsi="Calibri Light" w:cs="Calibri Light"/>
          <w:szCs w:val="18"/>
          <w:lang w:val="en-AU"/>
        </w:rPr>
      </w:pPr>
    </w:p>
    <w:p w14:paraId="1B7D687F" w14:textId="77777777" w:rsidR="005E7808" w:rsidRDefault="005E7808" w:rsidP="005E7808">
      <w:pPr>
        <w:ind w:left="1440"/>
        <w:rPr>
          <w:rFonts w:ascii="Calibri Light" w:hAnsi="Calibri Light" w:cs="Calibri Light"/>
          <w:b/>
          <w:bCs/>
          <w:szCs w:val="18"/>
          <w:lang w:val="en-AU"/>
        </w:rPr>
      </w:pPr>
      <w:r w:rsidRPr="005E7808">
        <w:rPr>
          <w:rFonts w:ascii="Calibri Light" w:hAnsi="Calibri Light" w:cs="Calibri Light"/>
          <w:b/>
          <w:bCs/>
          <w:szCs w:val="18"/>
          <w:lang w:val="en-AU"/>
        </w:rPr>
        <w:t>How do I simulate real device data on development and testing?</w:t>
      </w:r>
    </w:p>
    <w:p w14:paraId="2F270019" w14:textId="77777777" w:rsidR="005E7808" w:rsidRPr="005E7808" w:rsidRDefault="005E7808" w:rsidP="005E7808">
      <w:pPr>
        <w:ind w:left="1440"/>
        <w:rPr>
          <w:rFonts w:ascii="Calibri Light" w:hAnsi="Calibri Light" w:cs="Calibri Light"/>
          <w:b/>
          <w:bCs/>
          <w:szCs w:val="18"/>
          <w:lang w:val="en-AU"/>
        </w:rPr>
      </w:pPr>
    </w:p>
    <w:p w14:paraId="33F33736" w14:textId="791B4F6B" w:rsidR="00A320C0" w:rsidRDefault="005E7808" w:rsidP="0943F91F">
      <w:pPr>
        <w:ind w:left="1440"/>
        <w:rPr>
          <w:rFonts w:ascii="Calibri Light" w:hAnsi="Calibri Light" w:cs="Calibri Light"/>
          <w:lang w:val="en-AU"/>
        </w:rPr>
      </w:pPr>
      <w:r w:rsidRPr="0943F91F">
        <w:rPr>
          <w:rFonts w:ascii="Calibri Light" w:hAnsi="Calibri Light" w:cs="Calibri Light"/>
          <w:lang w:val="en-AU"/>
        </w:rPr>
        <w:t>This is a very common question since you want to have access to live data in all environments. Sometimes there are limitations or performance issues that must be understood. For example, some PLCs do not support more than 1 connection or would get saturated with multiple Ignition servers polling the same tags multiple times. There are several ways to accomplish getting access to real data</w:t>
      </w:r>
      <w:r w:rsidR="002549AD" w:rsidRPr="0943F91F">
        <w:rPr>
          <w:rFonts w:ascii="Calibri Light" w:hAnsi="Calibri Light" w:cs="Calibri Light"/>
          <w:lang w:val="en-AU"/>
        </w:rPr>
        <w:t>:</w:t>
      </w:r>
    </w:p>
    <w:p w14:paraId="50A1CAC1" w14:textId="77777777" w:rsidR="002549AD" w:rsidRDefault="002549AD" w:rsidP="005E7808">
      <w:pPr>
        <w:ind w:left="1440"/>
        <w:rPr>
          <w:rFonts w:ascii="Calibri Light" w:hAnsi="Calibri Light" w:cs="Calibri Light"/>
          <w:szCs w:val="18"/>
          <w:lang w:val="en-AU"/>
        </w:rPr>
      </w:pPr>
    </w:p>
    <w:p w14:paraId="25B9B6D0" w14:textId="77777777" w:rsidR="002549AD" w:rsidRDefault="002549AD" w:rsidP="005E7808">
      <w:pPr>
        <w:ind w:left="1440"/>
        <w:rPr>
          <w:rFonts w:ascii="Calibri Light" w:hAnsi="Calibri Light" w:cs="Calibri Light"/>
          <w:szCs w:val="18"/>
          <w:lang w:val="en-AU"/>
        </w:rPr>
      </w:pPr>
    </w:p>
    <w:p w14:paraId="332E8BA6" w14:textId="1CA3063C" w:rsidR="002F7139" w:rsidRPr="00C3640B" w:rsidRDefault="002F7139" w:rsidP="0943F91F">
      <w:pPr>
        <w:pStyle w:val="ListParagraph"/>
        <w:numPr>
          <w:ilvl w:val="0"/>
          <w:numId w:val="14"/>
        </w:numPr>
        <w:rPr>
          <w:rFonts w:ascii="Calibri Light" w:hAnsi="Calibri Light" w:cs="Calibri Light"/>
          <w:lang w:val="en-AU"/>
        </w:rPr>
      </w:pPr>
      <w:r w:rsidRPr="0943F91F">
        <w:rPr>
          <w:rFonts w:ascii="Calibri Light" w:hAnsi="Calibri Light" w:cs="Calibri Light"/>
          <w:b/>
          <w:bCs/>
          <w:lang w:val="en-AU"/>
        </w:rPr>
        <w:t xml:space="preserve">OPC UA: </w:t>
      </w:r>
      <w:r w:rsidRPr="0943F91F">
        <w:rPr>
          <w:rFonts w:ascii="Calibri Light" w:hAnsi="Calibri Light" w:cs="Calibri Light"/>
          <w:lang w:val="en-AU"/>
        </w:rPr>
        <w:t>You can connect your development and testing environments to your production environment through OPC UA. The development environment would have the same OPC server name, but it would point to production instead of pointing to itself. Be careful, as it is possible for development and testing to affect production, especially with writing to tags.</w:t>
      </w:r>
    </w:p>
    <w:p w14:paraId="259E0843" w14:textId="361A3200" w:rsidR="002F7139" w:rsidRPr="00265B54" w:rsidRDefault="002F7139" w:rsidP="0943F91F">
      <w:pPr>
        <w:pStyle w:val="ListParagraph"/>
        <w:numPr>
          <w:ilvl w:val="0"/>
          <w:numId w:val="14"/>
        </w:numPr>
        <w:rPr>
          <w:rFonts w:ascii="Calibri Light" w:hAnsi="Calibri Light" w:cs="Calibri Light"/>
          <w:lang w:val="en-AU"/>
        </w:rPr>
      </w:pPr>
      <w:r w:rsidRPr="0943F91F">
        <w:rPr>
          <w:rFonts w:ascii="Calibri Light" w:hAnsi="Calibri Light" w:cs="Calibri Light"/>
          <w:b/>
          <w:bCs/>
          <w:lang w:val="en-AU"/>
        </w:rPr>
        <w:t>MQTT (Message Queuing Telemetry Transport):</w:t>
      </w:r>
      <w:r w:rsidRPr="0943F91F">
        <w:rPr>
          <w:rFonts w:ascii="Calibri Light" w:hAnsi="Calibri Light" w:cs="Calibri Light"/>
          <w:lang w:val="en-AU"/>
        </w:rPr>
        <w:t xml:space="preserve"> This is the recommended way of getting live data to all environments. You can have your production environment publish all tag data to a central MQTT server using Ignition’s MQTT Transmission Module. All 3 environments can subscribe using Ignition’s MQTT Engine Module and tags are automatically discovered. Each environment can subscribe without affecting the other. Again, be careful about potentially writing to live PLCs. MQTT servers have ACLs (access control lists) you can define to make the development and testing environments read-only if needed.</w:t>
      </w:r>
    </w:p>
    <w:p w14:paraId="5F20E57A" w14:textId="2EE47D53" w:rsidR="002F7139" w:rsidRDefault="002F7139" w:rsidP="0943F91F">
      <w:pPr>
        <w:pStyle w:val="ListParagraph"/>
        <w:numPr>
          <w:ilvl w:val="0"/>
          <w:numId w:val="14"/>
        </w:numPr>
        <w:rPr>
          <w:rFonts w:ascii="Calibri Light" w:hAnsi="Calibri Light" w:cs="Calibri Light"/>
          <w:lang w:val="en-AU"/>
        </w:rPr>
      </w:pPr>
      <w:r w:rsidRPr="0943F91F">
        <w:rPr>
          <w:rFonts w:ascii="Calibri Light" w:hAnsi="Calibri Light" w:cs="Calibri Light"/>
          <w:b/>
          <w:bCs/>
          <w:lang w:val="en-AU"/>
        </w:rPr>
        <w:t>Gateway Network</w:t>
      </w:r>
      <w:r w:rsidRPr="0943F91F">
        <w:rPr>
          <w:rFonts w:ascii="Calibri Light" w:hAnsi="Calibri Light" w:cs="Calibri Light"/>
          <w:lang w:val="en-AU"/>
        </w:rPr>
        <w:t>: You can connect your development and testing environments to your production environment through Ignition’s Gateway Network and set up remote tag providers. The development environment would have the same tag provider name, but it would point to production instead of being local. Again, be careful about potentially writing to live PLCs. Ignition’s Gateway Network has service-level security to make the development and testing environments read-only if needed. This method is not generally recommended.</w:t>
      </w:r>
    </w:p>
    <w:p w14:paraId="6D30AFE0" w14:textId="77777777" w:rsidR="001B65E6" w:rsidRPr="001B65E6" w:rsidRDefault="001B65E6" w:rsidP="001B65E6">
      <w:pPr>
        <w:pStyle w:val="ListParagraph"/>
        <w:ind w:left="2160"/>
        <w:rPr>
          <w:rFonts w:ascii="Calibri Light" w:hAnsi="Calibri Light" w:cs="Calibri Light"/>
          <w:szCs w:val="18"/>
          <w:lang w:val="en-AU"/>
        </w:rPr>
      </w:pPr>
    </w:p>
    <w:p w14:paraId="0C1050EA" w14:textId="3A7A01A8" w:rsidR="002F7139" w:rsidRPr="001B65E6" w:rsidRDefault="002F7139" w:rsidP="001B65E6">
      <w:pPr>
        <w:pStyle w:val="ListParagraph"/>
        <w:numPr>
          <w:ilvl w:val="2"/>
          <w:numId w:val="9"/>
        </w:numPr>
        <w:rPr>
          <w:rFonts w:ascii="Calibri Light" w:hAnsi="Calibri Light" w:cs="Calibri Light"/>
          <w:b/>
          <w:bCs/>
          <w:szCs w:val="18"/>
          <w:lang w:val="en-AU"/>
        </w:rPr>
      </w:pPr>
      <w:r w:rsidRPr="001B65E6">
        <w:rPr>
          <w:rFonts w:ascii="Calibri Light" w:hAnsi="Calibri Light" w:cs="Calibri Light"/>
          <w:b/>
          <w:bCs/>
          <w:szCs w:val="18"/>
          <w:lang w:val="en-AU"/>
        </w:rPr>
        <w:t xml:space="preserve">Device Simulation: </w:t>
      </w:r>
    </w:p>
    <w:p w14:paraId="6AADA0CC" w14:textId="27075A70" w:rsidR="00477C32" w:rsidRPr="00844A18" w:rsidRDefault="002F7139" w:rsidP="0943F91F">
      <w:pPr>
        <w:pStyle w:val="ListParagraph"/>
        <w:numPr>
          <w:ilvl w:val="3"/>
          <w:numId w:val="9"/>
        </w:numPr>
        <w:rPr>
          <w:rFonts w:ascii="Calibri Light" w:hAnsi="Calibri Light" w:cs="Calibri Light"/>
          <w:lang w:val="en-AU"/>
        </w:rPr>
      </w:pPr>
      <w:r w:rsidRPr="0943F91F">
        <w:rPr>
          <w:rFonts w:ascii="Calibri Light" w:hAnsi="Calibri Light" w:cs="Calibri Light"/>
          <w:b/>
          <w:bCs/>
          <w:lang w:val="en-AU"/>
        </w:rPr>
        <w:t>Programmable Device Simulator:</w:t>
      </w:r>
      <w:r w:rsidRPr="0943F91F">
        <w:rPr>
          <w:rFonts w:ascii="Calibri Light" w:hAnsi="Calibri Light" w:cs="Calibri Light"/>
          <w:lang w:val="en-AU"/>
        </w:rPr>
        <w:t xml:space="preserve"> This is perhaps the best option if you do not need live PLC data. Instead, we can use Ignition’s programmable device simulator to simulate PLC data. The simulator</w:t>
      </w:r>
      <w:r w:rsidR="00C3505A" w:rsidRPr="0943F91F">
        <w:rPr>
          <w:rFonts w:ascii="Calibri Light" w:hAnsi="Calibri Light" w:cs="Calibri Light"/>
          <w:lang w:val="en-AU"/>
        </w:rPr>
        <w:t xml:space="preserve"> allows you to define any tag path you want along with static or dynamic values. Your development and testing environments will use the simulator while the production environment will use the real PLC. </w:t>
      </w:r>
      <w:proofErr w:type="gramStart"/>
      <w:r w:rsidR="00C3505A" w:rsidRPr="0943F91F">
        <w:rPr>
          <w:rFonts w:ascii="Calibri Light" w:hAnsi="Calibri Light" w:cs="Calibri Light"/>
          <w:lang w:val="en-AU"/>
        </w:rPr>
        <w:t>As long as</w:t>
      </w:r>
      <w:proofErr w:type="gramEnd"/>
      <w:r w:rsidR="00C3505A" w:rsidRPr="0943F91F">
        <w:rPr>
          <w:rFonts w:ascii="Calibri Light" w:hAnsi="Calibri Light" w:cs="Calibri Light"/>
          <w:lang w:val="en-AU"/>
        </w:rPr>
        <w:t xml:space="preserve"> you keep the name of the device the same, the tags will be identical across all systems. See the documentation for more details on the simulator: </w:t>
      </w:r>
      <w:hyperlink r:id="rId31">
        <w:r w:rsidR="00844A18" w:rsidRPr="0943F91F">
          <w:rPr>
            <w:rStyle w:val="Hyperlink"/>
            <w:rFonts w:ascii="Calibri Light" w:hAnsi="Calibri Light" w:cs="Calibri Light"/>
            <w:lang w:val="en-AU"/>
          </w:rPr>
          <w:t>https://docs.inductiveautomation.com/display/DOC80/Programmable+Device+Simulator</w:t>
        </w:r>
      </w:hyperlink>
      <w:r w:rsidR="00844A18" w:rsidRPr="0943F91F">
        <w:rPr>
          <w:rFonts w:ascii="Calibri Light" w:hAnsi="Calibri Light" w:cs="Calibri Light"/>
          <w:lang w:val="en-AU"/>
        </w:rPr>
        <w:t xml:space="preserve"> </w:t>
      </w:r>
    </w:p>
    <w:p w14:paraId="42CF1B73" w14:textId="77777777" w:rsidR="00477C32" w:rsidRDefault="00477C32" w:rsidP="00917BE2">
      <w:pPr>
        <w:rPr>
          <w:rFonts w:ascii="Calibri Light" w:hAnsi="Calibri Light" w:cs="Calibri Light"/>
          <w:szCs w:val="18"/>
          <w:lang w:val="en-AU"/>
        </w:rPr>
      </w:pPr>
    </w:p>
    <w:p w14:paraId="494F19B4" w14:textId="11C1EDC1" w:rsidR="00FF45A6" w:rsidRDefault="00FF45A6" w:rsidP="0943F91F">
      <w:pPr>
        <w:pStyle w:val="ListParagraph"/>
        <w:numPr>
          <w:ilvl w:val="3"/>
          <w:numId w:val="9"/>
        </w:numPr>
        <w:rPr>
          <w:rFonts w:ascii="Calibri Light" w:hAnsi="Calibri Light" w:cs="Calibri Light"/>
          <w:lang w:val="en-AU"/>
        </w:rPr>
      </w:pPr>
      <w:r w:rsidRPr="0943F91F">
        <w:rPr>
          <w:rFonts w:ascii="Calibri Light" w:hAnsi="Calibri Light" w:cs="Calibri Light"/>
          <w:b/>
          <w:bCs/>
          <w:lang w:val="en-AU"/>
        </w:rPr>
        <w:t>SFCs (Sequential Function Charts):</w:t>
      </w:r>
      <w:r w:rsidRPr="0943F91F">
        <w:rPr>
          <w:rFonts w:ascii="Calibri Light" w:hAnsi="Calibri Light" w:cs="Calibri Light"/>
          <w:lang w:val="en-AU"/>
        </w:rPr>
        <w:t xml:space="preserve"> If you need more advanced device simulation, SFCs offer deep flexibility. The Programmable Device Simulator provides configurable signals, but the signals do not change based on a user’s actions. SFCs, paired with memory tags, provide a great way to simulate basic PLC functionality like HOAs and valve statuses, flows, and more.</w:t>
      </w:r>
    </w:p>
    <w:p w14:paraId="49A5B1AC" w14:textId="77777777" w:rsidR="00FF45A6" w:rsidRPr="00FF45A6" w:rsidRDefault="00FF45A6" w:rsidP="00FF45A6">
      <w:pPr>
        <w:rPr>
          <w:rFonts w:ascii="Calibri Light" w:hAnsi="Calibri Light" w:cs="Calibri Light"/>
          <w:szCs w:val="18"/>
          <w:lang w:val="en-AU"/>
        </w:rPr>
      </w:pPr>
    </w:p>
    <w:p w14:paraId="6E22A2E7" w14:textId="59EEBE98" w:rsidR="00477C32" w:rsidRPr="00FF45A6" w:rsidRDefault="00FF45A6" w:rsidP="0943F91F">
      <w:pPr>
        <w:pStyle w:val="ListParagraph"/>
        <w:numPr>
          <w:ilvl w:val="3"/>
          <w:numId w:val="9"/>
        </w:numPr>
        <w:rPr>
          <w:rFonts w:ascii="Calibri Light" w:hAnsi="Calibri Light" w:cs="Calibri Light"/>
          <w:lang w:val="en-AU"/>
        </w:rPr>
      </w:pPr>
      <w:r w:rsidRPr="0943F91F">
        <w:rPr>
          <w:rFonts w:ascii="Calibri Light" w:hAnsi="Calibri Light" w:cs="Calibri Light"/>
          <w:b/>
          <w:bCs/>
          <w:lang w:val="en-AU"/>
        </w:rPr>
        <w:t>PLC Software Simulator</w:t>
      </w:r>
      <w:r w:rsidRPr="0943F91F">
        <w:rPr>
          <w:rFonts w:ascii="Calibri Light" w:hAnsi="Calibri Light" w:cs="Calibri Light"/>
          <w:lang w:val="en-AU"/>
        </w:rPr>
        <w:t>: Many PLC manufacturers offer a soft PLC/emulator that can run a real PLC program. If Ignition can connect to the software via OPC, this can be a good option to have the real PLC program with all the tags running in a system that is completely disconnected from the real equipment</w:t>
      </w:r>
    </w:p>
    <w:p w14:paraId="73164C2E" w14:textId="77777777" w:rsidR="00477C32" w:rsidRDefault="00477C32" w:rsidP="00917BE2">
      <w:pPr>
        <w:rPr>
          <w:rFonts w:ascii="Calibri Light" w:hAnsi="Calibri Light" w:cs="Calibri Light"/>
          <w:szCs w:val="18"/>
          <w:lang w:val="en-AU"/>
        </w:rPr>
      </w:pPr>
    </w:p>
    <w:p w14:paraId="2F91A246" w14:textId="77777777" w:rsidR="00477C32" w:rsidRPr="00A346BF" w:rsidRDefault="00477C32" w:rsidP="00917BE2">
      <w:pPr>
        <w:rPr>
          <w:rFonts w:ascii="Calibri Light" w:hAnsi="Calibri Light" w:cs="Calibri Light"/>
          <w:b/>
          <w:bCs/>
          <w:szCs w:val="18"/>
          <w:lang w:val="en-AU"/>
        </w:rPr>
      </w:pPr>
    </w:p>
    <w:p w14:paraId="263FCC4D" w14:textId="350AD38D" w:rsidR="00477C32" w:rsidRPr="00A346BF" w:rsidRDefault="00A346BF" w:rsidP="00A346BF">
      <w:pPr>
        <w:pStyle w:val="ListParagraph"/>
        <w:numPr>
          <w:ilvl w:val="2"/>
          <w:numId w:val="9"/>
        </w:numPr>
        <w:rPr>
          <w:rFonts w:ascii="Calibri Light" w:hAnsi="Calibri Light" w:cs="Calibri Light"/>
          <w:szCs w:val="18"/>
          <w:lang w:val="en-AU"/>
        </w:rPr>
      </w:pPr>
      <w:r w:rsidRPr="00A346BF">
        <w:rPr>
          <w:rFonts w:ascii="Calibri Light" w:hAnsi="Calibri Light" w:cs="Calibri Light"/>
          <w:b/>
          <w:bCs/>
          <w:szCs w:val="18"/>
          <w:lang w:val="en-AU"/>
        </w:rPr>
        <w:t>Additional PLCs:</w:t>
      </w:r>
      <w:r w:rsidRPr="00A346BF">
        <w:rPr>
          <w:rFonts w:ascii="Calibri Light" w:hAnsi="Calibri Light" w:cs="Calibri Light"/>
          <w:szCs w:val="18"/>
          <w:lang w:val="en-AU"/>
        </w:rPr>
        <w:t xml:space="preserve"> If you have a system with a small number of PLCs, it can sometimes make sense to have separate physical PLCs for the development and QA environments, especially if PLC programming changes may be rolled out at the same time as Ignition project changes.</w:t>
      </w:r>
    </w:p>
    <w:p w14:paraId="62850440" w14:textId="77777777" w:rsidR="00477C32" w:rsidRDefault="00477C32" w:rsidP="00917BE2">
      <w:pPr>
        <w:rPr>
          <w:rFonts w:ascii="Calibri Light" w:hAnsi="Calibri Light" w:cs="Calibri Light"/>
          <w:szCs w:val="18"/>
          <w:lang w:val="en-AU"/>
        </w:rPr>
      </w:pPr>
    </w:p>
    <w:p w14:paraId="37CB05E2" w14:textId="1A36ACCB" w:rsidR="00477C32" w:rsidRPr="001C5F3E" w:rsidRDefault="001C5F3E" w:rsidP="001C5F3E">
      <w:pPr>
        <w:ind w:left="1440"/>
        <w:rPr>
          <w:rFonts w:ascii="Calibri Light" w:hAnsi="Calibri Light" w:cs="Calibri Light"/>
          <w:b/>
          <w:bCs/>
          <w:szCs w:val="18"/>
          <w:lang w:val="en-AU"/>
        </w:rPr>
      </w:pPr>
      <w:r w:rsidRPr="001C5F3E">
        <w:rPr>
          <w:rFonts w:ascii="Calibri Light" w:hAnsi="Calibri Light" w:cs="Calibri Light"/>
          <w:b/>
          <w:bCs/>
          <w:szCs w:val="18"/>
          <w:lang w:val="en-AU"/>
        </w:rPr>
        <w:t>What about custom SQL tables that I want synchronized across each environment?</w:t>
      </w:r>
    </w:p>
    <w:p w14:paraId="55B91F3D" w14:textId="77777777" w:rsidR="00477C32" w:rsidRDefault="00477C32" w:rsidP="00917BE2">
      <w:pPr>
        <w:rPr>
          <w:rFonts w:ascii="Calibri Light" w:hAnsi="Calibri Light" w:cs="Calibri Light"/>
          <w:szCs w:val="18"/>
          <w:lang w:val="en-AU"/>
        </w:rPr>
      </w:pPr>
    </w:p>
    <w:p w14:paraId="54B4DABD" w14:textId="72451CC5" w:rsidR="00477C32" w:rsidRPr="009B5045" w:rsidRDefault="00AC3986" w:rsidP="0943F91F">
      <w:pPr>
        <w:ind w:left="1440"/>
        <w:rPr>
          <w:rFonts w:ascii="Calibri Light" w:hAnsi="Calibri Light" w:cs="Calibri Light"/>
          <w:b/>
          <w:bCs/>
          <w:lang w:val="en-AU"/>
        </w:rPr>
      </w:pPr>
      <w:r w:rsidRPr="0943F91F">
        <w:rPr>
          <w:rFonts w:ascii="Calibri Light" w:hAnsi="Calibri Light" w:cs="Calibri Light"/>
          <w:lang w:val="en-AU"/>
        </w:rPr>
        <w:t xml:space="preserve">As we discussed earlier, each environment typically has its own dedicated SQL database. You do not want development and testing working off the same database as production. Generally, this is not a problem for Ignition’s built-in history, alarming, auditing, and transaction groups. However, if you build your own custom tables and interface Ignition with those tables, we must think about how to ensure those tables (structure) and possible data exist in all environments. </w:t>
      </w:r>
      <w:r w:rsidR="00BD0274" w:rsidRPr="0943F91F">
        <w:rPr>
          <w:rFonts w:ascii="Calibri Light" w:hAnsi="Calibri Light" w:cs="Calibri Light"/>
          <w:b/>
          <w:bCs/>
          <w:lang w:val="en-AU"/>
        </w:rPr>
        <w:t xml:space="preserve">The easiest is to create </w:t>
      </w:r>
      <w:r w:rsidR="009B5045" w:rsidRPr="0943F91F">
        <w:rPr>
          <w:rFonts w:ascii="Calibri Light" w:hAnsi="Calibri Light" w:cs="Calibri Light"/>
          <w:b/>
          <w:bCs/>
          <w:lang w:val="en-AU"/>
        </w:rPr>
        <w:t xml:space="preserve">a </w:t>
      </w:r>
      <w:r w:rsidR="00BD0274" w:rsidRPr="0943F91F">
        <w:rPr>
          <w:rFonts w:ascii="Calibri Light" w:hAnsi="Calibri Light" w:cs="Calibri Light"/>
          <w:b/>
          <w:bCs/>
          <w:lang w:val="en-AU"/>
        </w:rPr>
        <w:t xml:space="preserve">separate </w:t>
      </w:r>
      <w:r w:rsidR="009B5045" w:rsidRPr="0943F91F">
        <w:rPr>
          <w:rFonts w:ascii="Calibri Light" w:hAnsi="Calibri Light" w:cs="Calibri Light"/>
          <w:b/>
          <w:bCs/>
          <w:lang w:val="en-AU"/>
        </w:rPr>
        <w:t>Database BUT make sure you name the connection the same as in the Production environment.</w:t>
      </w:r>
    </w:p>
    <w:p w14:paraId="430F805A" w14:textId="77777777" w:rsidR="00477C32" w:rsidRDefault="00477C32" w:rsidP="00917BE2">
      <w:pPr>
        <w:rPr>
          <w:rFonts w:ascii="Calibri Light" w:hAnsi="Calibri Light" w:cs="Calibri Light"/>
          <w:szCs w:val="18"/>
          <w:lang w:val="en-AU"/>
        </w:rPr>
      </w:pPr>
    </w:p>
    <w:p w14:paraId="0A9C2462" w14:textId="6FF3DA74" w:rsidR="00647C98" w:rsidRDefault="00647C98" w:rsidP="003207D3">
      <w:pPr>
        <w:pStyle w:val="Heading2"/>
      </w:pPr>
      <w:bookmarkStart w:id="21" w:name="_Toc111636615"/>
      <w:r>
        <w:t>Testing</w:t>
      </w:r>
      <w:bookmarkEnd w:id="21"/>
    </w:p>
    <w:p w14:paraId="097CE3B9" w14:textId="77777777" w:rsidR="00647C98" w:rsidRDefault="00647C98" w:rsidP="00917BE2">
      <w:pPr>
        <w:rPr>
          <w:rFonts w:ascii="Calibri Light" w:hAnsi="Calibri Light" w:cs="Calibri Light"/>
          <w:szCs w:val="18"/>
          <w:lang w:val="en-AU"/>
        </w:rPr>
      </w:pPr>
    </w:p>
    <w:p w14:paraId="3766D03E" w14:textId="18216258"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Once the features are implemented and considered stable, they get merged into the testing branch and then </w:t>
      </w:r>
    </w:p>
    <w:p w14:paraId="7E4FB7E1" w14:textId="77777777"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deployed to the testing environment. This is when quality assurance kicks in: testers go to testing servers and verify </w:t>
      </w:r>
    </w:p>
    <w:p w14:paraId="534E3F61" w14:textId="77777777"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that the project works as intended.</w:t>
      </w:r>
    </w:p>
    <w:p w14:paraId="7BE243D3" w14:textId="77777777"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It is very handy to have a separate branch in your source control system called testing to represent your testing </w:t>
      </w:r>
    </w:p>
    <w:p w14:paraId="325102D2" w14:textId="77777777"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environment. It will allow developers to deploy multiple branches to the same server simultaneously, simply by </w:t>
      </w:r>
    </w:p>
    <w:p w14:paraId="68E5EDDB" w14:textId="77777777"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merging everything that needs to be deployed to the testing branch. It will also help testers understand what exactly is </w:t>
      </w:r>
    </w:p>
    <w:p w14:paraId="37B66FD4" w14:textId="6824E471" w:rsidR="00647C98"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on testing servers </w:t>
      </w:r>
      <w:r w:rsidR="000B26C9" w:rsidRPr="00D21009">
        <w:rPr>
          <w:rFonts w:ascii="Calibri Light" w:hAnsi="Calibri Light" w:cs="Calibri Light"/>
          <w:szCs w:val="18"/>
          <w:lang w:val="en-AU"/>
        </w:rPr>
        <w:t>now</w:t>
      </w:r>
      <w:r w:rsidRPr="00D21009">
        <w:rPr>
          <w:rFonts w:ascii="Calibri Light" w:hAnsi="Calibri Light" w:cs="Calibri Light"/>
          <w:szCs w:val="18"/>
          <w:lang w:val="en-AU"/>
        </w:rPr>
        <w:t>, just by looking inside the testing branch.</w:t>
      </w:r>
    </w:p>
    <w:p w14:paraId="55A0376A" w14:textId="77777777" w:rsidR="00647C98" w:rsidRDefault="00647C98" w:rsidP="00917BE2">
      <w:pPr>
        <w:rPr>
          <w:rFonts w:ascii="Calibri Light" w:hAnsi="Calibri Light" w:cs="Calibri Light"/>
          <w:szCs w:val="18"/>
          <w:lang w:val="en-AU"/>
        </w:rPr>
      </w:pPr>
    </w:p>
    <w:p w14:paraId="47F1FF4F" w14:textId="77777777" w:rsidR="00647C98" w:rsidRDefault="00647C98" w:rsidP="00917BE2">
      <w:pPr>
        <w:rPr>
          <w:rFonts w:ascii="Calibri Light" w:hAnsi="Calibri Light" w:cs="Calibri Light"/>
          <w:szCs w:val="18"/>
          <w:lang w:val="en-AU"/>
        </w:rPr>
      </w:pPr>
    </w:p>
    <w:p w14:paraId="0677900C" w14:textId="0B956C24" w:rsidR="00647C98" w:rsidRDefault="00647C98" w:rsidP="003207D3">
      <w:pPr>
        <w:pStyle w:val="Heading2"/>
      </w:pPr>
      <w:bookmarkStart w:id="22" w:name="_Toc111636616"/>
      <w:r>
        <w:t>Production</w:t>
      </w:r>
      <w:bookmarkEnd w:id="22"/>
    </w:p>
    <w:p w14:paraId="1B1F369C" w14:textId="77777777" w:rsidR="00647C98" w:rsidRDefault="00647C98" w:rsidP="00917BE2">
      <w:pPr>
        <w:rPr>
          <w:rFonts w:ascii="Calibri Light" w:hAnsi="Calibri Light" w:cs="Calibri Light"/>
          <w:szCs w:val="18"/>
          <w:lang w:val="en-AU"/>
        </w:rPr>
      </w:pPr>
    </w:p>
    <w:p w14:paraId="30556BF4" w14:textId="77777777" w:rsidR="005B3FCA" w:rsidRPr="005B3FCA" w:rsidRDefault="005B3FCA" w:rsidP="005B3FCA">
      <w:pPr>
        <w:rPr>
          <w:rFonts w:ascii="Calibri Light" w:hAnsi="Calibri Light" w:cs="Calibri Light"/>
          <w:szCs w:val="18"/>
          <w:lang w:val="en-AU"/>
        </w:rPr>
      </w:pPr>
      <w:r w:rsidRPr="005B3FCA">
        <w:rPr>
          <w:rFonts w:ascii="Calibri Light" w:hAnsi="Calibri Light" w:cs="Calibri Light"/>
          <w:szCs w:val="18"/>
          <w:lang w:val="en-AU"/>
        </w:rPr>
        <w:t xml:space="preserve">Once the feature is implemented and tested, it can be deployed to production. The production environment is also </w:t>
      </w:r>
    </w:p>
    <w:p w14:paraId="581B4954" w14:textId="77777777" w:rsidR="005B3FCA" w:rsidRPr="005B3FCA" w:rsidRDefault="005B3FCA" w:rsidP="005B3FCA">
      <w:pPr>
        <w:rPr>
          <w:rFonts w:ascii="Calibri Light" w:hAnsi="Calibri Light" w:cs="Calibri Light"/>
          <w:szCs w:val="18"/>
          <w:lang w:val="en-AU"/>
        </w:rPr>
      </w:pPr>
      <w:r w:rsidRPr="005B3FCA">
        <w:rPr>
          <w:rFonts w:ascii="Calibri Light" w:hAnsi="Calibri Light" w:cs="Calibri Light"/>
          <w:szCs w:val="18"/>
          <w:lang w:val="en-AU"/>
        </w:rPr>
        <w:t>known as live, particularly for servers, as it is the environment that users directly interact with.</w:t>
      </w:r>
    </w:p>
    <w:p w14:paraId="29D9059E" w14:textId="77777777" w:rsidR="005B3FCA" w:rsidRPr="005B3FCA" w:rsidRDefault="005B3FCA" w:rsidP="005B3FCA">
      <w:pPr>
        <w:rPr>
          <w:rFonts w:ascii="Calibri Light" w:hAnsi="Calibri Light" w:cs="Calibri Light"/>
          <w:b/>
          <w:bCs/>
          <w:szCs w:val="18"/>
          <w:lang w:val="en-AU"/>
        </w:rPr>
      </w:pPr>
      <w:r w:rsidRPr="005B3FCA">
        <w:rPr>
          <w:rFonts w:ascii="Calibri Light" w:hAnsi="Calibri Light" w:cs="Calibri Light"/>
          <w:b/>
          <w:bCs/>
          <w:szCs w:val="18"/>
          <w:lang w:val="en-AU"/>
        </w:rPr>
        <w:t>We recommend always deploying major releases to production at a scheduled time, of which the whole team</w:t>
      </w:r>
    </w:p>
    <w:p w14:paraId="72CA2A5F" w14:textId="05B939AC" w:rsidR="00647C98" w:rsidRPr="005B3FCA" w:rsidRDefault="005B3FCA" w:rsidP="005B3FCA">
      <w:pPr>
        <w:rPr>
          <w:rFonts w:ascii="Calibri Light" w:hAnsi="Calibri Light" w:cs="Calibri Light"/>
          <w:b/>
          <w:bCs/>
          <w:szCs w:val="18"/>
          <w:lang w:val="en-AU"/>
        </w:rPr>
      </w:pPr>
      <w:r w:rsidRPr="005B3FCA">
        <w:rPr>
          <w:rFonts w:ascii="Calibri Light" w:hAnsi="Calibri Light" w:cs="Calibri Light"/>
          <w:b/>
          <w:bCs/>
          <w:szCs w:val="18"/>
          <w:lang w:val="en-AU"/>
        </w:rPr>
        <w:t>is aware.</w:t>
      </w:r>
    </w:p>
    <w:p w14:paraId="334DEB49" w14:textId="77777777" w:rsidR="00647C98" w:rsidRDefault="00647C98" w:rsidP="00917BE2">
      <w:pPr>
        <w:rPr>
          <w:rFonts w:ascii="Calibri Light" w:hAnsi="Calibri Light" w:cs="Calibri Light"/>
          <w:szCs w:val="18"/>
          <w:lang w:val="en-AU"/>
        </w:rPr>
      </w:pPr>
    </w:p>
    <w:p w14:paraId="1C2B79D5" w14:textId="77777777" w:rsidR="00647C98" w:rsidRDefault="00647C98" w:rsidP="00917BE2">
      <w:pPr>
        <w:rPr>
          <w:rFonts w:ascii="Calibri Light" w:hAnsi="Calibri Light" w:cs="Calibri Light"/>
          <w:szCs w:val="18"/>
          <w:lang w:val="en-AU"/>
        </w:rPr>
      </w:pPr>
    </w:p>
    <w:p w14:paraId="1967920D" w14:textId="77777777" w:rsidR="00647C98" w:rsidRDefault="00647C98" w:rsidP="00917BE2">
      <w:pPr>
        <w:rPr>
          <w:rFonts w:ascii="Calibri Light" w:hAnsi="Calibri Light" w:cs="Calibri Light"/>
          <w:szCs w:val="18"/>
          <w:lang w:val="en-AU"/>
        </w:rPr>
      </w:pPr>
    </w:p>
    <w:p w14:paraId="68E6B14D" w14:textId="77777777" w:rsidR="00A87362" w:rsidRDefault="00A87362" w:rsidP="00917BE2">
      <w:pPr>
        <w:rPr>
          <w:rFonts w:ascii="Calibri Light" w:hAnsi="Calibri Light" w:cs="Calibri Light"/>
          <w:szCs w:val="18"/>
          <w:lang w:val="en-AU"/>
        </w:rPr>
      </w:pPr>
    </w:p>
    <w:p w14:paraId="507EF69A" w14:textId="77777777" w:rsidR="00A87362" w:rsidRDefault="00A87362" w:rsidP="00917BE2">
      <w:pPr>
        <w:rPr>
          <w:rFonts w:ascii="Calibri Light" w:hAnsi="Calibri Light" w:cs="Calibri Light"/>
          <w:szCs w:val="18"/>
          <w:lang w:val="en-AU"/>
        </w:rPr>
      </w:pPr>
    </w:p>
    <w:p w14:paraId="6B7D84E0" w14:textId="77777777" w:rsidR="005722D6" w:rsidRDefault="005722D6" w:rsidP="00917BE2">
      <w:pPr>
        <w:rPr>
          <w:rFonts w:ascii="Calibri Light" w:hAnsi="Calibri Light" w:cs="Calibri Light"/>
          <w:szCs w:val="18"/>
          <w:lang w:val="en-AU"/>
        </w:rPr>
      </w:pPr>
    </w:p>
    <w:p w14:paraId="367C5CDC" w14:textId="165EBAF8" w:rsidR="005722D6" w:rsidRDefault="00977EA6" w:rsidP="003719CF">
      <w:pPr>
        <w:pStyle w:val="Heading1"/>
        <w:rPr>
          <w:rFonts w:ascii="Calibri Light" w:hAnsi="Calibri Light" w:cs="Calibri Light"/>
          <w:szCs w:val="18"/>
          <w:lang w:val="en-AU"/>
        </w:rPr>
      </w:pPr>
      <w:bookmarkStart w:id="23" w:name="_Toc111636617"/>
      <w:r>
        <w:rPr>
          <w:lang w:val="en-AU"/>
        </w:rPr>
        <w:t xml:space="preserve">Software Change Management </w:t>
      </w:r>
      <w:r w:rsidR="00BC11B0">
        <w:rPr>
          <w:lang w:val="en-AU"/>
        </w:rPr>
        <w:t>Procedures</w:t>
      </w:r>
      <w:bookmarkEnd w:id="23"/>
    </w:p>
    <w:p w14:paraId="7FBEFD8A" w14:textId="77777777" w:rsidR="005722D6" w:rsidRDefault="005722D6" w:rsidP="00917BE2">
      <w:pPr>
        <w:rPr>
          <w:rFonts w:ascii="Calibri Light" w:hAnsi="Calibri Light" w:cs="Calibri Light"/>
          <w:szCs w:val="18"/>
          <w:lang w:val="en-AU"/>
        </w:rPr>
      </w:pPr>
    </w:p>
    <w:p w14:paraId="208B86AB" w14:textId="12439883" w:rsidR="00C2326B" w:rsidRDefault="00C40B08" w:rsidP="0943F91F">
      <w:pPr>
        <w:rPr>
          <w:rFonts w:ascii="Calibri Light" w:hAnsi="Calibri Light" w:cs="Calibri Light"/>
          <w:lang w:val="en-AU"/>
        </w:rPr>
      </w:pPr>
      <w:r w:rsidRPr="0943F91F">
        <w:rPr>
          <w:rFonts w:ascii="Calibri Light" w:hAnsi="Calibri Light" w:cs="Calibri Light"/>
          <w:lang w:val="en-AU"/>
        </w:rPr>
        <w:t xml:space="preserve">Figure 3 </w:t>
      </w:r>
      <w:r w:rsidR="005722D6" w:rsidRPr="0943F91F">
        <w:rPr>
          <w:rFonts w:ascii="Calibri Light" w:hAnsi="Calibri Light" w:cs="Calibri Light"/>
          <w:lang w:val="en-AU"/>
        </w:rPr>
        <w:t xml:space="preserve">and the </w:t>
      </w:r>
      <w:r w:rsidR="00AD1A89" w:rsidRPr="0943F91F">
        <w:rPr>
          <w:rFonts w:ascii="Calibri Light" w:hAnsi="Calibri Light" w:cs="Calibri Light"/>
          <w:lang w:val="en-AU"/>
        </w:rPr>
        <w:t xml:space="preserve">discussion above </w:t>
      </w:r>
      <w:r w:rsidRPr="0943F91F">
        <w:rPr>
          <w:rFonts w:ascii="Calibri Light" w:hAnsi="Calibri Light" w:cs="Calibri Light"/>
          <w:lang w:val="en-AU"/>
        </w:rPr>
        <w:t xml:space="preserve">is the </w:t>
      </w:r>
      <w:r w:rsidR="00C51899" w:rsidRPr="0943F91F">
        <w:rPr>
          <w:rFonts w:ascii="Calibri Light" w:hAnsi="Calibri Light" w:cs="Calibri Light"/>
          <w:lang w:val="en-AU"/>
        </w:rPr>
        <w:t xml:space="preserve">ideal scenario with fully SCM procedures in place. That is </w:t>
      </w:r>
      <w:r w:rsidR="00D54EB8" w:rsidRPr="0943F91F">
        <w:rPr>
          <w:rFonts w:ascii="Calibri Light" w:hAnsi="Calibri Light" w:cs="Calibri Light"/>
          <w:lang w:val="en-AU"/>
        </w:rPr>
        <w:t>moving projects from the development environment through to Production</w:t>
      </w:r>
      <w:r w:rsidR="00A41855" w:rsidRPr="0943F91F">
        <w:rPr>
          <w:rFonts w:ascii="Calibri Light" w:hAnsi="Calibri Light" w:cs="Calibri Light"/>
          <w:lang w:val="en-AU"/>
        </w:rPr>
        <w:t xml:space="preserve"> AND tracking </w:t>
      </w:r>
      <w:r w:rsidR="00495188" w:rsidRPr="0943F91F">
        <w:rPr>
          <w:rFonts w:ascii="Calibri Light" w:hAnsi="Calibri Light" w:cs="Calibri Light"/>
          <w:lang w:val="en-AU"/>
        </w:rPr>
        <w:t>requests and</w:t>
      </w:r>
      <w:r w:rsidR="00A41855" w:rsidRPr="0943F91F">
        <w:rPr>
          <w:rFonts w:ascii="Calibri Light" w:hAnsi="Calibri Light" w:cs="Calibri Light"/>
          <w:lang w:val="en-AU"/>
        </w:rPr>
        <w:t xml:space="preserve"> changes </w:t>
      </w:r>
      <w:r w:rsidR="002A62E5" w:rsidRPr="0943F91F">
        <w:rPr>
          <w:rFonts w:ascii="Calibri Light" w:hAnsi="Calibri Light" w:cs="Calibri Light"/>
          <w:lang w:val="en-AU"/>
        </w:rPr>
        <w:t xml:space="preserve">for all procedures. </w:t>
      </w:r>
    </w:p>
    <w:p w14:paraId="70BBE70E" w14:textId="19EEC545" w:rsidR="00B07E33" w:rsidRDefault="0034133B" w:rsidP="0943F91F">
      <w:pPr>
        <w:rPr>
          <w:rFonts w:ascii="Calibri Light" w:hAnsi="Calibri Light" w:cs="Calibri Light"/>
          <w:lang w:val="en-AU"/>
        </w:rPr>
      </w:pPr>
      <w:r w:rsidRPr="0943F91F">
        <w:rPr>
          <w:rFonts w:ascii="Calibri Light" w:hAnsi="Calibri Light" w:cs="Calibri Light"/>
          <w:lang w:val="en-AU"/>
        </w:rPr>
        <w:t xml:space="preserve">OT </w:t>
      </w:r>
      <w:r w:rsidR="009E3299" w:rsidRPr="0943F91F">
        <w:rPr>
          <w:rFonts w:ascii="Calibri Light" w:hAnsi="Calibri Light" w:cs="Calibri Light"/>
          <w:lang w:val="en-AU"/>
        </w:rPr>
        <w:t>personnel</w:t>
      </w:r>
      <w:r w:rsidRPr="0943F91F">
        <w:rPr>
          <w:rFonts w:ascii="Calibri Light" w:hAnsi="Calibri Light" w:cs="Calibri Light"/>
          <w:lang w:val="en-AU"/>
        </w:rPr>
        <w:t xml:space="preserve"> should be </w:t>
      </w:r>
      <w:r w:rsidR="000B26C9" w:rsidRPr="0943F91F">
        <w:rPr>
          <w:rFonts w:ascii="Calibri Light" w:hAnsi="Calibri Light" w:cs="Calibri Light"/>
          <w:lang w:val="en-AU"/>
        </w:rPr>
        <w:t>aware</w:t>
      </w:r>
      <w:r w:rsidRPr="0943F91F">
        <w:rPr>
          <w:rFonts w:ascii="Calibri Light" w:hAnsi="Calibri Light" w:cs="Calibri Light"/>
          <w:lang w:val="en-AU"/>
        </w:rPr>
        <w:t xml:space="preserve"> of SCM,</w:t>
      </w:r>
      <w:r w:rsidR="00CE5B8E" w:rsidRPr="0943F91F">
        <w:rPr>
          <w:rFonts w:ascii="Calibri Light" w:hAnsi="Calibri Light" w:cs="Calibri Light"/>
          <w:lang w:val="en-AU"/>
        </w:rPr>
        <w:t xml:space="preserve"> but the Git environment </w:t>
      </w:r>
      <w:r w:rsidR="00075ACB" w:rsidRPr="0943F91F">
        <w:rPr>
          <w:rFonts w:ascii="Calibri Light" w:hAnsi="Calibri Light" w:cs="Calibri Light"/>
          <w:lang w:val="en-AU"/>
        </w:rPr>
        <w:t>is</w:t>
      </w:r>
      <w:r w:rsidR="00CE5B8E" w:rsidRPr="0943F91F">
        <w:rPr>
          <w:rFonts w:ascii="Calibri Light" w:hAnsi="Calibri Light" w:cs="Calibri Light"/>
          <w:lang w:val="en-AU"/>
        </w:rPr>
        <w:t xml:space="preserve"> probably something new</w:t>
      </w:r>
      <w:r w:rsidR="009E3299" w:rsidRPr="0943F91F">
        <w:rPr>
          <w:rFonts w:ascii="Calibri Light" w:hAnsi="Calibri Light" w:cs="Calibri Light"/>
          <w:lang w:val="en-AU"/>
        </w:rPr>
        <w:t xml:space="preserve"> and </w:t>
      </w:r>
      <w:r w:rsidR="00075ACB" w:rsidRPr="0943F91F">
        <w:rPr>
          <w:rFonts w:ascii="Calibri Light" w:hAnsi="Calibri Light" w:cs="Calibri Light"/>
          <w:lang w:val="en-AU"/>
        </w:rPr>
        <w:t xml:space="preserve">will take </w:t>
      </w:r>
      <w:r w:rsidR="00075ACB" w:rsidRPr="0943F91F">
        <w:rPr>
          <w:rFonts w:ascii="Calibri Light" w:hAnsi="Calibri Light" w:cs="Calibri Light"/>
          <w:b/>
          <w:bCs/>
          <w:lang w:val="en-AU"/>
        </w:rPr>
        <w:t xml:space="preserve">practice </w:t>
      </w:r>
      <w:r w:rsidR="002911B8" w:rsidRPr="0943F91F">
        <w:rPr>
          <w:rFonts w:ascii="Calibri Light" w:hAnsi="Calibri Light" w:cs="Calibri Light"/>
          <w:b/>
          <w:bCs/>
          <w:lang w:val="en-AU"/>
        </w:rPr>
        <w:t xml:space="preserve">and </w:t>
      </w:r>
      <w:r w:rsidR="000C07FA" w:rsidRPr="0943F91F">
        <w:rPr>
          <w:rFonts w:ascii="Calibri Light" w:hAnsi="Calibri Light" w:cs="Calibri Light"/>
          <w:b/>
          <w:bCs/>
          <w:lang w:val="en-AU"/>
        </w:rPr>
        <w:t>leadership</w:t>
      </w:r>
      <w:r w:rsidR="000C07FA" w:rsidRPr="0943F91F">
        <w:rPr>
          <w:rFonts w:ascii="Calibri Light" w:hAnsi="Calibri Light" w:cs="Calibri Light"/>
          <w:lang w:val="en-AU"/>
        </w:rPr>
        <w:t xml:space="preserve"> to sustain </w:t>
      </w:r>
      <w:r w:rsidR="00815DED" w:rsidRPr="0943F91F">
        <w:rPr>
          <w:rFonts w:ascii="Calibri Light" w:hAnsi="Calibri Light" w:cs="Calibri Light"/>
          <w:lang w:val="en-AU"/>
        </w:rPr>
        <w:t>proper</w:t>
      </w:r>
      <w:r w:rsidR="004C69C6" w:rsidRPr="0943F91F">
        <w:rPr>
          <w:rFonts w:ascii="Calibri Light" w:hAnsi="Calibri Light" w:cs="Calibri Light"/>
          <w:lang w:val="en-AU"/>
        </w:rPr>
        <w:t xml:space="preserve"> change management procedures.</w:t>
      </w:r>
      <w:r w:rsidR="00B07E33" w:rsidRPr="0943F91F">
        <w:rPr>
          <w:rFonts w:ascii="Calibri Light" w:hAnsi="Calibri Light" w:cs="Calibri Light"/>
          <w:lang w:val="en-AU"/>
        </w:rPr>
        <w:t xml:space="preserve">   </w:t>
      </w:r>
      <w:r w:rsidR="007E13B9" w:rsidRPr="0943F91F">
        <w:rPr>
          <w:rFonts w:ascii="Calibri Light" w:hAnsi="Calibri Light" w:cs="Calibri Light"/>
          <w:lang w:val="en-AU"/>
        </w:rPr>
        <w:t>Therefore,</w:t>
      </w:r>
      <w:r w:rsidR="00B07E33" w:rsidRPr="0943F91F">
        <w:rPr>
          <w:rFonts w:ascii="Calibri Light" w:hAnsi="Calibri Light" w:cs="Calibri Light"/>
          <w:lang w:val="en-AU"/>
        </w:rPr>
        <w:t xml:space="preserve"> we decided to </w:t>
      </w:r>
      <w:r w:rsidR="00495188" w:rsidRPr="0943F91F">
        <w:rPr>
          <w:rFonts w:ascii="Calibri Light" w:hAnsi="Calibri Light" w:cs="Calibri Light"/>
          <w:lang w:val="en-AU"/>
        </w:rPr>
        <w:t>break</w:t>
      </w:r>
      <w:r w:rsidR="00B07E33" w:rsidRPr="0943F91F">
        <w:rPr>
          <w:rFonts w:ascii="Calibri Light" w:hAnsi="Calibri Light" w:cs="Calibri Light"/>
          <w:lang w:val="en-AU"/>
        </w:rPr>
        <w:t xml:space="preserve"> the </w:t>
      </w:r>
      <w:r w:rsidR="00542648" w:rsidRPr="0943F91F">
        <w:rPr>
          <w:rFonts w:ascii="Calibri Light" w:hAnsi="Calibri Light" w:cs="Calibri Light"/>
          <w:lang w:val="en-AU"/>
        </w:rPr>
        <w:t>journey up in three parts.</w:t>
      </w:r>
    </w:p>
    <w:p w14:paraId="00293208" w14:textId="53E95D44" w:rsidR="00542648" w:rsidRDefault="00883CA6" w:rsidP="0943F91F">
      <w:pPr>
        <w:pStyle w:val="ListParagraph"/>
        <w:numPr>
          <w:ilvl w:val="1"/>
          <w:numId w:val="10"/>
        </w:numPr>
        <w:rPr>
          <w:rFonts w:ascii="Calibri Light" w:hAnsi="Calibri Light" w:cs="Calibri Light"/>
          <w:lang w:val="en-AU"/>
        </w:rPr>
      </w:pPr>
      <w:r w:rsidRPr="0943F91F">
        <w:rPr>
          <w:rFonts w:ascii="Calibri Light" w:hAnsi="Calibri Light" w:cs="Calibri Light"/>
          <w:lang w:val="en-AU"/>
        </w:rPr>
        <w:t>U</w:t>
      </w:r>
      <w:r w:rsidR="00542648" w:rsidRPr="0943F91F">
        <w:rPr>
          <w:rFonts w:ascii="Calibri Light" w:hAnsi="Calibri Light" w:cs="Calibri Light"/>
          <w:lang w:val="en-AU"/>
        </w:rPr>
        <w:t xml:space="preserve">sing </w:t>
      </w:r>
      <w:r w:rsidRPr="0943F91F">
        <w:rPr>
          <w:rFonts w:ascii="Calibri Light" w:hAnsi="Calibri Light" w:cs="Calibri Light"/>
          <w:lang w:val="en-AU"/>
        </w:rPr>
        <w:t xml:space="preserve">the </w:t>
      </w:r>
      <w:r w:rsidR="00542648" w:rsidRPr="0943F91F">
        <w:rPr>
          <w:rFonts w:ascii="Calibri Light" w:hAnsi="Calibri Light" w:cs="Calibri Light"/>
          <w:b/>
          <w:bCs/>
          <w:lang w:val="en-AU"/>
        </w:rPr>
        <w:t>E</w:t>
      </w:r>
      <w:r w:rsidRPr="0943F91F">
        <w:rPr>
          <w:rFonts w:ascii="Calibri Light" w:hAnsi="Calibri Light" w:cs="Calibri Light"/>
          <w:b/>
          <w:bCs/>
          <w:lang w:val="en-AU"/>
        </w:rPr>
        <w:t xml:space="preserve">nterprise </w:t>
      </w:r>
      <w:r w:rsidR="00542648" w:rsidRPr="0943F91F">
        <w:rPr>
          <w:rFonts w:ascii="Calibri Light" w:hAnsi="Calibri Light" w:cs="Calibri Light"/>
          <w:b/>
          <w:bCs/>
          <w:lang w:val="en-AU"/>
        </w:rPr>
        <w:t>A</w:t>
      </w:r>
      <w:r w:rsidRPr="0943F91F">
        <w:rPr>
          <w:rFonts w:ascii="Calibri Light" w:hAnsi="Calibri Light" w:cs="Calibri Light"/>
          <w:b/>
          <w:bCs/>
          <w:lang w:val="en-AU"/>
        </w:rPr>
        <w:t xml:space="preserve">dministration </w:t>
      </w:r>
      <w:r w:rsidR="00860097" w:rsidRPr="0943F91F">
        <w:rPr>
          <w:rFonts w:ascii="Calibri Light" w:hAnsi="Calibri Light" w:cs="Calibri Light"/>
          <w:b/>
          <w:bCs/>
          <w:lang w:val="en-AU"/>
        </w:rPr>
        <w:t>Module</w:t>
      </w:r>
      <w:r w:rsidRPr="0943F91F">
        <w:rPr>
          <w:rFonts w:ascii="Calibri Light" w:hAnsi="Calibri Light" w:cs="Calibri Light"/>
          <w:lang w:val="en-AU"/>
        </w:rPr>
        <w:t xml:space="preserve"> to</w:t>
      </w:r>
      <w:r w:rsidR="008D0AAF" w:rsidRPr="0943F91F">
        <w:rPr>
          <w:rFonts w:ascii="Calibri Light" w:hAnsi="Calibri Light" w:cs="Calibri Light"/>
          <w:lang w:val="en-AU"/>
        </w:rPr>
        <w:t xml:space="preserve"> mov</w:t>
      </w:r>
      <w:r w:rsidR="00860097" w:rsidRPr="0943F91F">
        <w:rPr>
          <w:rFonts w:ascii="Calibri Light" w:hAnsi="Calibri Light" w:cs="Calibri Light"/>
          <w:lang w:val="en-AU"/>
        </w:rPr>
        <w:t>e</w:t>
      </w:r>
      <w:r w:rsidR="008D0AAF" w:rsidRPr="0943F91F">
        <w:rPr>
          <w:rFonts w:ascii="Calibri Light" w:hAnsi="Calibri Light" w:cs="Calibri Light"/>
          <w:lang w:val="en-AU"/>
        </w:rPr>
        <w:t xml:space="preserve"> projects </w:t>
      </w:r>
      <w:r w:rsidR="00860097" w:rsidRPr="0943F91F">
        <w:rPr>
          <w:rFonts w:ascii="Calibri Light" w:hAnsi="Calibri Light" w:cs="Calibri Light"/>
          <w:lang w:val="en-AU"/>
        </w:rPr>
        <w:t xml:space="preserve">between </w:t>
      </w:r>
      <w:r w:rsidR="00F51E1B" w:rsidRPr="0943F91F">
        <w:rPr>
          <w:rFonts w:ascii="Calibri Light" w:hAnsi="Calibri Light" w:cs="Calibri Light"/>
          <w:lang w:val="en-AU"/>
        </w:rPr>
        <w:t>environments</w:t>
      </w:r>
      <w:r w:rsidR="008D0AAF" w:rsidRPr="0943F91F">
        <w:rPr>
          <w:rFonts w:ascii="Calibri Light" w:hAnsi="Calibri Light" w:cs="Calibri Light"/>
          <w:lang w:val="en-AU"/>
        </w:rPr>
        <w:t xml:space="preserve">. </w:t>
      </w:r>
      <w:r w:rsidR="00F51E1B" w:rsidRPr="0943F91F">
        <w:rPr>
          <w:rFonts w:ascii="Calibri Light" w:hAnsi="Calibri Light" w:cs="Calibri Light"/>
          <w:lang w:val="en-AU"/>
        </w:rPr>
        <w:t>Except for scheduled backups</w:t>
      </w:r>
      <w:r w:rsidR="00075B8C" w:rsidRPr="0943F91F">
        <w:rPr>
          <w:rFonts w:ascii="Calibri Light" w:hAnsi="Calibri Light" w:cs="Calibri Light"/>
          <w:lang w:val="en-AU"/>
        </w:rPr>
        <w:t>, no change management forms part of the procedures.</w:t>
      </w:r>
    </w:p>
    <w:p w14:paraId="37634B4E" w14:textId="77777777" w:rsidR="00495188" w:rsidRDefault="00495188" w:rsidP="00495188">
      <w:pPr>
        <w:pStyle w:val="ListParagraph"/>
        <w:ind w:left="1440"/>
        <w:rPr>
          <w:rFonts w:ascii="Calibri Light" w:hAnsi="Calibri Light" w:cs="Calibri Light"/>
          <w:szCs w:val="18"/>
          <w:lang w:val="en-AU"/>
        </w:rPr>
      </w:pPr>
    </w:p>
    <w:p w14:paraId="60A8B563" w14:textId="54777C84" w:rsidR="0027457F" w:rsidRDefault="0027457F" w:rsidP="00AA76F5">
      <w:pPr>
        <w:pStyle w:val="ListParagraph"/>
        <w:numPr>
          <w:ilvl w:val="1"/>
          <w:numId w:val="10"/>
        </w:numPr>
        <w:rPr>
          <w:rFonts w:ascii="Calibri Light" w:hAnsi="Calibri Light" w:cs="Calibri Light"/>
          <w:szCs w:val="18"/>
          <w:lang w:val="en-AU"/>
        </w:rPr>
      </w:pPr>
      <w:r>
        <w:rPr>
          <w:rFonts w:ascii="Calibri Light" w:hAnsi="Calibri Light" w:cs="Calibri Light"/>
          <w:szCs w:val="18"/>
          <w:lang w:val="en-AU"/>
        </w:rPr>
        <w:t>Comb</w:t>
      </w:r>
      <w:r w:rsidR="00F66E6E">
        <w:rPr>
          <w:rFonts w:ascii="Calibri Light" w:hAnsi="Calibri Light" w:cs="Calibri Light"/>
          <w:szCs w:val="18"/>
          <w:lang w:val="en-AU"/>
        </w:rPr>
        <w:t xml:space="preserve">ine the </w:t>
      </w:r>
      <w:r w:rsidR="00F66E6E" w:rsidRPr="00BC11B0">
        <w:rPr>
          <w:rFonts w:ascii="Calibri Light" w:hAnsi="Calibri Light" w:cs="Calibri Light"/>
          <w:b/>
          <w:bCs/>
          <w:szCs w:val="18"/>
          <w:lang w:val="en-AU"/>
        </w:rPr>
        <w:t xml:space="preserve">Enterprise Administration Module with </w:t>
      </w:r>
      <w:r w:rsidRPr="00BC11B0">
        <w:rPr>
          <w:rFonts w:ascii="Calibri Light" w:hAnsi="Calibri Light" w:cs="Calibri Light"/>
          <w:b/>
          <w:bCs/>
          <w:szCs w:val="18"/>
          <w:lang w:val="en-AU"/>
        </w:rPr>
        <w:t>Git</w:t>
      </w:r>
      <w:r>
        <w:rPr>
          <w:rFonts w:ascii="Calibri Light" w:hAnsi="Calibri Light" w:cs="Calibri Light"/>
          <w:szCs w:val="18"/>
          <w:lang w:val="en-AU"/>
        </w:rPr>
        <w:t xml:space="preserve"> </w:t>
      </w:r>
      <w:r w:rsidR="008E2853">
        <w:rPr>
          <w:rFonts w:ascii="Calibri Light" w:hAnsi="Calibri Light" w:cs="Calibri Light"/>
          <w:szCs w:val="18"/>
          <w:lang w:val="en-AU"/>
        </w:rPr>
        <w:t xml:space="preserve">which will add </w:t>
      </w:r>
      <w:r w:rsidR="00CB46ED">
        <w:rPr>
          <w:rFonts w:ascii="Calibri Light" w:hAnsi="Calibri Light" w:cs="Calibri Light"/>
          <w:szCs w:val="18"/>
          <w:lang w:val="en-AU"/>
        </w:rPr>
        <w:t>change management to the individual environments.</w:t>
      </w:r>
    </w:p>
    <w:p w14:paraId="3D5C3C1D" w14:textId="77777777" w:rsidR="00495188" w:rsidRPr="00495188" w:rsidRDefault="00495188" w:rsidP="00495188">
      <w:pPr>
        <w:rPr>
          <w:rFonts w:ascii="Calibri Light" w:hAnsi="Calibri Light" w:cs="Calibri Light"/>
          <w:szCs w:val="18"/>
          <w:lang w:val="en-AU"/>
        </w:rPr>
      </w:pPr>
    </w:p>
    <w:p w14:paraId="52FFF97A" w14:textId="0A67CB67" w:rsidR="0027457F" w:rsidRDefault="00AD4C21" w:rsidP="0943F91F">
      <w:pPr>
        <w:pStyle w:val="ListParagraph"/>
        <w:numPr>
          <w:ilvl w:val="1"/>
          <w:numId w:val="10"/>
        </w:numPr>
        <w:rPr>
          <w:rFonts w:ascii="Calibri Light" w:hAnsi="Calibri Light" w:cs="Calibri Light"/>
          <w:lang w:val="en-AU"/>
        </w:rPr>
      </w:pPr>
      <w:r w:rsidRPr="0943F91F">
        <w:rPr>
          <w:rFonts w:ascii="Calibri Light" w:hAnsi="Calibri Light" w:cs="Calibri Light"/>
          <w:b/>
          <w:bCs/>
          <w:lang w:val="en-AU"/>
        </w:rPr>
        <w:t>Fully integrated Git technology</w:t>
      </w:r>
      <w:r w:rsidRPr="0943F91F">
        <w:rPr>
          <w:rFonts w:ascii="Calibri Light" w:hAnsi="Calibri Light" w:cs="Calibri Light"/>
          <w:lang w:val="en-AU"/>
        </w:rPr>
        <w:t xml:space="preserve"> using </w:t>
      </w:r>
      <w:r w:rsidR="00076B6C" w:rsidRPr="0943F91F">
        <w:rPr>
          <w:rFonts w:ascii="Calibri Light" w:hAnsi="Calibri Light" w:cs="Calibri Light"/>
          <w:lang w:val="en-AU"/>
        </w:rPr>
        <w:t xml:space="preserve">the Git tools from the change request through to </w:t>
      </w:r>
      <w:r w:rsidR="006053A3" w:rsidRPr="0943F91F">
        <w:rPr>
          <w:rFonts w:ascii="Calibri Light" w:hAnsi="Calibri Light" w:cs="Calibri Light"/>
          <w:lang w:val="en-AU"/>
        </w:rPr>
        <w:t>Production. The possibilities are endless</w:t>
      </w:r>
      <w:r w:rsidR="00AD216E" w:rsidRPr="0943F91F">
        <w:rPr>
          <w:rFonts w:ascii="Calibri Light" w:hAnsi="Calibri Light" w:cs="Calibri Light"/>
          <w:lang w:val="en-AU"/>
        </w:rPr>
        <w:t>,</w:t>
      </w:r>
      <w:r w:rsidR="00812EED" w:rsidRPr="0943F91F">
        <w:rPr>
          <w:rFonts w:ascii="Calibri Light" w:hAnsi="Calibri Light" w:cs="Calibri Light"/>
          <w:lang w:val="en-AU"/>
        </w:rPr>
        <w:t xml:space="preserve"> depending on the OT/IT</w:t>
      </w:r>
      <w:r w:rsidR="006053A3" w:rsidRPr="0943F91F">
        <w:rPr>
          <w:rFonts w:ascii="Calibri Light" w:hAnsi="Calibri Light" w:cs="Calibri Light"/>
          <w:lang w:val="en-AU"/>
        </w:rPr>
        <w:t xml:space="preserve"> </w:t>
      </w:r>
      <w:r w:rsidR="00AD216E" w:rsidRPr="0943F91F">
        <w:rPr>
          <w:rFonts w:ascii="Calibri Light" w:hAnsi="Calibri Light" w:cs="Calibri Light"/>
          <w:lang w:val="en-AU"/>
        </w:rPr>
        <w:t>maturity. We will also start to introduce automated procedures inside Ignition</w:t>
      </w:r>
      <w:r w:rsidR="00FD1D8A" w:rsidRPr="0943F91F">
        <w:rPr>
          <w:rFonts w:ascii="Calibri Light" w:hAnsi="Calibri Light" w:cs="Calibri Light"/>
          <w:lang w:val="en-AU"/>
        </w:rPr>
        <w:t xml:space="preserve"> when changes are committed or saved.</w:t>
      </w:r>
    </w:p>
    <w:p w14:paraId="45821354" w14:textId="77777777" w:rsidR="00FD1D8A" w:rsidRPr="00FD1D8A" w:rsidRDefault="00FD1D8A" w:rsidP="00FD1D8A">
      <w:pPr>
        <w:pStyle w:val="ListParagraph"/>
        <w:rPr>
          <w:rFonts w:ascii="Calibri Light" w:hAnsi="Calibri Light" w:cs="Calibri Light"/>
          <w:szCs w:val="18"/>
          <w:lang w:val="en-AU"/>
        </w:rPr>
      </w:pPr>
    </w:p>
    <w:p w14:paraId="1831B1E3" w14:textId="77777777" w:rsidR="00FD1D8A" w:rsidRDefault="00FD1D8A" w:rsidP="00FD1D8A">
      <w:pPr>
        <w:rPr>
          <w:rFonts w:ascii="Calibri Light" w:hAnsi="Calibri Light" w:cs="Calibri Light"/>
          <w:szCs w:val="18"/>
          <w:lang w:val="en-AU"/>
        </w:rPr>
      </w:pPr>
    </w:p>
    <w:p w14:paraId="02C2D5A3" w14:textId="42C4D485" w:rsidR="00FD1D8A" w:rsidRDefault="00CA62FE" w:rsidP="003207D3">
      <w:pPr>
        <w:pStyle w:val="Heading2"/>
      </w:pPr>
      <w:bookmarkStart w:id="24" w:name="_Toc111636618"/>
      <w:r>
        <w:t>Step 1 - Using the Enterprise Administration Module</w:t>
      </w:r>
      <w:bookmarkEnd w:id="24"/>
    </w:p>
    <w:p w14:paraId="303D0A80" w14:textId="77777777" w:rsidR="000463C6" w:rsidRDefault="000463C6" w:rsidP="000463C6">
      <w:pPr>
        <w:rPr>
          <w:lang w:val="en-AU" w:eastAsia="en-AU"/>
        </w:rPr>
      </w:pPr>
    </w:p>
    <w:p w14:paraId="1B221577" w14:textId="6A6542C4" w:rsidR="000463C6" w:rsidRPr="000463C6" w:rsidRDefault="00336940" w:rsidP="000463C6">
      <w:pPr>
        <w:rPr>
          <w:lang w:val="en-AU" w:eastAsia="en-AU"/>
        </w:rPr>
      </w:pPr>
      <w:r>
        <w:rPr>
          <w:noProof/>
          <w:lang w:val="en-AU" w:eastAsia="en-AU"/>
        </w:rPr>
        <w:drawing>
          <wp:inline distT="0" distB="0" distL="0" distR="0" wp14:anchorId="6FB9651B" wp14:editId="00C3962F">
            <wp:extent cx="3581400" cy="2222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2222500"/>
                    </a:xfrm>
                    <a:prstGeom prst="rect">
                      <a:avLst/>
                    </a:prstGeom>
                    <a:noFill/>
                    <a:ln>
                      <a:noFill/>
                    </a:ln>
                  </pic:spPr>
                </pic:pic>
              </a:graphicData>
            </a:graphic>
          </wp:inline>
        </w:drawing>
      </w:r>
    </w:p>
    <w:p w14:paraId="51CB79AD" w14:textId="77777777" w:rsidR="00CA62FE" w:rsidRDefault="00CA62FE" w:rsidP="00FD1D8A">
      <w:pPr>
        <w:rPr>
          <w:rFonts w:ascii="Calibri Light" w:hAnsi="Calibri Light" w:cs="Calibri Light"/>
          <w:szCs w:val="18"/>
          <w:lang w:val="en-AU"/>
        </w:rPr>
      </w:pPr>
    </w:p>
    <w:p w14:paraId="7B456074" w14:textId="77777777" w:rsidR="0013067B" w:rsidRP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The EAM Module provides a secure and intuitive way to manage many Ignition installations from one location. It is ideal </w:t>
      </w:r>
    </w:p>
    <w:p w14:paraId="2F923827" w14:textId="77777777" w:rsidR="0013067B" w:rsidRP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for large enterprises that deploy multiple Gateways across vast geographical distances, but even companies with a </w:t>
      </w:r>
    </w:p>
    <w:p w14:paraId="17810D4E" w14:textId="77777777" w:rsidR="0013067B" w:rsidRP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few Ignition Gateways on a single plant floor can benefit from its ability to monitor performance, and automate backup </w:t>
      </w:r>
    </w:p>
    <w:p w14:paraId="4CE83AB5" w14:textId="77777777" w:rsid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and recovery from a central location. </w:t>
      </w:r>
    </w:p>
    <w:p w14:paraId="70844ADC" w14:textId="77777777" w:rsidR="0013067B" w:rsidRPr="0013067B" w:rsidRDefault="0013067B" w:rsidP="0013067B">
      <w:pPr>
        <w:rPr>
          <w:rFonts w:ascii="Calibri Light" w:hAnsi="Calibri Light" w:cs="Calibri Light"/>
          <w:szCs w:val="18"/>
          <w:lang w:val="en-AU"/>
        </w:rPr>
      </w:pPr>
    </w:p>
    <w:p w14:paraId="042115A3" w14:textId="77777777" w:rsidR="0013067B" w:rsidRP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With the EAM Module installed, an Ignition Gateway can function as the central Controller Gateway that connects </w:t>
      </w:r>
    </w:p>
    <w:p w14:paraId="0447C691" w14:textId="77777777" w:rsidR="0013067B" w:rsidRP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with, monitors, and manages any number of remote Agent Gateways. Use the Controller Gateway to coordinate and </w:t>
      </w:r>
    </w:p>
    <w:p w14:paraId="50994C91" w14:textId="77777777" w:rsid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automate many administrative tasks for Agent Gateways, including:</w:t>
      </w:r>
    </w:p>
    <w:p w14:paraId="06C7075B" w14:textId="77777777" w:rsidR="0013067B" w:rsidRPr="0013067B" w:rsidRDefault="0013067B" w:rsidP="0013067B">
      <w:pPr>
        <w:rPr>
          <w:rFonts w:ascii="Calibri Light" w:hAnsi="Calibri Light" w:cs="Calibri Light"/>
          <w:szCs w:val="18"/>
          <w:lang w:val="en-AU"/>
        </w:rPr>
      </w:pPr>
    </w:p>
    <w:p w14:paraId="241B30BE" w14:textId="54343ED3" w:rsidR="0013067B" w:rsidRPr="0013067B" w:rsidRDefault="0013067B" w:rsidP="00AA76F5">
      <w:pPr>
        <w:pStyle w:val="ListParagraph"/>
        <w:numPr>
          <w:ilvl w:val="0"/>
          <w:numId w:val="16"/>
        </w:numPr>
        <w:rPr>
          <w:rFonts w:ascii="Calibri Light" w:hAnsi="Calibri Light" w:cs="Calibri Light"/>
          <w:szCs w:val="18"/>
          <w:lang w:val="en-AU"/>
        </w:rPr>
      </w:pPr>
      <w:r w:rsidRPr="0013067B">
        <w:rPr>
          <w:rFonts w:ascii="Calibri Light" w:hAnsi="Calibri Light" w:cs="Calibri Light"/>
          <w:szCs w:val="18"/>
          <w:lang w:val="en-AU"/>
        </w:rPr>
        <w:t>Check health and diagnostics</w:t>
      </w:r>
    </w:p>
    <w:p w14:paraId="4229A93D" w14:textId="37B499AD" w:rsidR="0013067B" w:rsidRPr="0013067B" w:rsidRDefault="0013067B" w:rsidP="00AA76F5">
      <w:pPr>
        <w:pStyle w:val="ListParagraph"/>
        <w:numPr>
          <w:ilvl w:val="0"/>
          <w:numId w:val="16"/>
        </w:numPr>
        <w:rPr>
          <w:rFonts w:ascii="Calibri Light" w:hAnsi="Calibri Light" w:cs="Calibri Light"/>
          <w:szCs w:val="18"/>
          <w:lang w:val="en-AU"/>
        </w:rPr>
      </w:pPr>
      <w:r w:rsidRPr="0013067B">
        <w:rPr>
          <w:rFonts w:ascii="Calibri Light" w:hAnsi="Calibri Light" w:cs="Calibri Light"/>
          <w:szCs w:val="18"/>
          <w:lang w:val="en-AU"/>
        </w:rPr>
        <w:t>Assigning, updating, activating, and deactivating licenses</w:t>
      </w:r>
    </w:p>
    <w:p w14:paraId="534E5630" w14:textId="43CB6768" w:rsidR="0013067B" w:rsidRPr="0013067B" w:rsidRDefault="0013067B" w:rsidP="00AA76F5">
      <w:pPr>
        <w:pStyle w:val="ListParagraph"/>
        <w:numPr>
          <w:ilvl w:val="0"/>
          <w:numId w:val="16"/>
        </w:numPr>
        <w:rPr>
          <w:rFonts w:ascii="Calibri Light" w:hAnsi="Calibri Light" w:cs="Calibri Light"/>
          <w:b/>
          <w:bCs/>
          <w:szCs w:val="18"/>
          <w:lang w:val="en-AU"/>
        </w:rPr>
      </w:pPr>
      <w:r w:rsidRPr="0013067B">
        <w:rPr>
          <w:rFonts w:ascii="Calibri Light" w:hAnsi="Calibri Light" w:cs="Calibri Light"/>
          <w:b/>
          <w:bCs/>
          <w:szCs w:val="18"/>
          <w:lang w:val="en-AU"/>
        </w:rPr>
        <w:t>Deploying new and updated modules</w:t>
      </w:r>
    </w:p>
    <w:p w14:paraId="7F4D3EC8" w14:textId="278F7DAD" w:rsidR="0013067B" w:rsidRPr="0013067B" w:rsidRDefault="0013067B" w:rsidP="00AA76F5">
      <w:pPr>
        <w:pStyle w:val="ListParagraph"/>
        <w:numPr>
          <w:ilvl w:val="0"/>
          <w:numId w:val="16"/>
        </w:numPr>
        <w:rPr>
          <w:rFonts w:ascii="Calibri Light" w:hAnsi="Calibri Light" w:cs="Calibri Light"/>
          <w:b/>
          <w:bCs/>
          <w:szCs w:val="18"/>
          <w:lang w:val="en-AU"/>
        </w:rPr>
      </w:pPr>
      <w:r w:rsidRPr="0013067B">
        <w:rPr>
          <w:rFonts w:ascii="Calibri Light" w:hAnsi="Calibri Light" w:cs="Calibri Light"/>
          <w:b/>
          <w:bCs/>
          <w:szCs w:val="18"/>
          <w:lang w:val="en-AU"/>
        </w:rPr>
        <w:t>Disaster recovery</w:t>
      </w:r>
    </w:p>
    <w:p w14:paraId="516E8C92" w14:textId="592CC7BD" w:rsidR="0013067B" w:rsidRPr="0013067B" w:rsidRDefault="0013067B" w:rsidP="00AA76F5">
      <w:pPr>
        <w:pStyle w:val="ListParagraph"/>
        <w:numPr>
          <w:ilvl w:val="0"/>
          <w:numId w:val="16"/>
        </w:numPr>
        <w:rPr>
          <w:rFonts w:ascii="Calibri Light" w:hAnsi="Calibri Light" w:cs="Calibri Light"/>
          <w:b/>
          <w:bCs/>
          <w:szCs w:val="18"/>
          <w:lang w:val="en-AU"/>
        </w:rPr>
      </w:pPr>
      <w:r w:rsidRPr="0013067B">
        <w:rPr>
          <w:rFonts w:ascii="Calibri Light" w:hAnsi="Calibri Light" w:cs="Calibri Light"/>
          <w:b/>
          <w:bCs/>
          <w:szCs w:val="18"/>
          <w:lang w:val="en-AU"/>
        </w:rPr>
        <w:t>Remote backups</w:t>
      </w:r>
    </w:p>
    <w:p w14:paraId="6BE61EB7" w14:textId="77777777" w:rsidR="0013067B" w:rsidRDefault="0013067B" w:rsidP="00AA76F5">
      <w:pPr>
        <w:pStyle w:val="ListParagraph"/>
        <w:numPr>
          <w:ilvl w:val="0"/>
          <w:numId w:val="16"/>
        </w:numPr>
        <w:rPr>
          <w:rFonts w:ascii="Calibri Light" w:hAnsi="Calibri Light" w:cs="Calibri Light"/>
          <w:szCs w:val="18"/>
          <w:lang w:val="en-AU"/>
        </w:rPr>
      </w:pPr>
      <w:r w:rsidRPr="0013067B">
        <w:rPr>
          <w:rFonts w:ascii="Calibri Light" w:hAnsi="Calibri Light" w:cs="Calibri Light"/>
          <w:szCs w:val="18"/>
          <w:lang w:val="en-AU"/>
        </w:rPr>
        <w:t xml:space="preserve">Remote Ignition upgrade </w:t>
      </w:r>
    </w:p>
    <w:p w14:paraId="491D1DDE" w14:textId="77777777" w:rsidR="0019266F" w:rsidRDefault="0019266F" w:rsidP="0013067B">
      <w:pPr>
        <w:rPr>
          <w:rFonts w:ascii="Calibri Light" w:hAnsi="Calibri Light" w:cs="Calibri Light"/>
          <w:szCs w:val="18"/>
          <w:lang w:val="en-AU"/>
        </w:rPr>
      </w:pPr>
    </w:p>
    <w:p w14:paraId="2342793A" w14:textId="77777777" w:rsidR="00D74C6D" w:rsidRDefault="0019266F" w:rsidP="0013067B">
      <w:pPr>
        <w:rPr>
          <w:rFonts w:ascii="Calibri Light" w:hAnsi="Calibri Light" w:cs="Calibri Light"/>
          <w:szCs w:val="18"/>
          <w:lang w:val="en-AU"/>
        </w:rPr>
      </w:pPr>
      <w:r>
        <w:rPr>
          <w:rFonts w:ascii="Calibri Light" w:hAnsi="Calibri Light" w:cs="Calibri Light"/>
          <w:szCs w:val="18"/>
          <w:lang w:val="en-AU"/>
        </w:rPr>
        <w:lastRenderedPageBreak/>
        <w:t xml:space="preserve">You should use all the </w:t>
      </w:r>
      <w:r w:rsidR="00D065B5">
        <w:rPr>
          <w:rFonts w:ascii="Calibri Light" w:hAnsi="Calibri Light" w:cs="Calibri Light"/>
          <w:szCs w:val="18"/>
          <w:lang w:val="en-AU"/>
        </w:rPr>
        <w:t>functions,</w:t>
      </w:r>
      <w:r>
        <w:rPr>
          <w:rFonts w:ascii="Calibri Light" w:hAnsi="Calibri Light" w:cs="Calibri Light"/>
          <w:szCs w:val="18"/>
          <w:lang w:val="en-AU"/>
        </w:rPr>
        <w:t xml:space="preserve"> but we will </w:t>
      </w:r>
      <w:r w:rsidR="00D065B5">
        <w:rPr>
          <w:rFonts w:ascii="Calibri Light" w:hAnsi="Calibri Light" w:cs="Calibri Light"/>
          <w:szCs w:val="18"/>
          <w:lang w:val="en-AU"/>
        </w:rPr>
        <w:t>concentrate</w:t>
      </w:r>
      <w:r>
        <w:rPr>
          <w:rFonts w:ascii="Calibri Light" w:hAnsi="Calibri Light" w:cs="Calibri Light"/>
          <w:szCs w:val="18"/>
          <w:lang w:val="en-AU"/>
        </w:rPr>
        <w:t xml:space="preserve"> on the </w:t>
      </w:r>
      <w:r w:rsidR="00D065B5" w:rsidRPr="00402F37">
        <w:rPr>
          <w:rFonts w:ascii="Calibri Light" w:hAnsi="Calibri Light" w:cs="Calibri Light"/>
          <w:b/>
          <w:bCs/>
          <w:szCs w:val="18"/>
          <w:lang w:val="en-AU"/>
        </w:rPr>
        <w:t xml:space="preserve">transfer, </w:t>
      </w:r>
      <w:r w:rsidR="00402F37" w:rsidRPr="00402F37">
        <w:rPr>
          <w:rFonts w:ascii="Calibri Light" w:hAnsi="Calibri Light" w:cs="Calibri Light"/>
          <w:b/>
          <w:bCs/>
          <w:szCs w:val="18"/>
          <w:lang w:val="en-AU"/>
        </w:rPr>
        <w:t>backup</w:t>
      </w:r>
      <w:r w:rsidR="00402F37">
        <w:rPr>
          <w:rFonts w:ascii="Calibri Light" w:hAnsi="Calibri Light" w:cs="Calibri Light"/>
          <w:szCs w:val="18"/>
          <w:lang w:val="en-AU"/>
        </w:rPr>
        <w:t>,</w:t>
      </w:r>
      <w:r w:rsidR="00D065B5">
        <w:rPr>
          <w:rFonts w:ascii="Calibri Light" w:hAnsi="Calibri Light" w:cs="Calibri Light"/>
          <w:szCs w:val="18"/>
          <w:lang w:val="en-AU"/>
        </w:rPr>
        <w:t xml:space="preserve"> and </w:t>
      </w:r>
      <w:r w:rsidR="00D065B5" w:rsidRPr="00402F37">
        <w:rPr>
          <w:rFonts w:ascii="Calibri Light" w:hAnsi="Calibri Light" w:cs="Calibri Light"/>
          <w:b/>
          <w:bCs/>
          <w:szCs w:val="18"/>
          <w:lang w:val="en-AU"/>
        </w:rPr>
        <w:t>recovery</w:t>
      </w:r>
      <w:r w:rsidR="00D065B5">
        <w:rPr>
          <w:rFonts w:ascii="Calibri Light" w:hAnsi="Calibri Light" w:cs="Calibri Light"/>
          <w:szCs w:val="18"/>
          <w:lang w:val="en-AU"/>
        </w:rPr>
        <w:t xml:space="preserve"> </w:t>
      </w:r>
      <w:r w:rsidR="00402F37">
        <w:rPr>
          <w:rFonts w:ascii="Calibri Light" w:hAnsi="Calibri Light" w:cs="Calibri Light"/>
          <w:szCs w:val="18"/>
          <w:lang w:val="en-AU"/>
        </w:rPr>
        <w:t>of projects and changes.</w:t>
      </w:r>
    </w:p>
    <w:p w14:paraId="2A9DE681" w14:textId="77777777" w:rsidR="00D74C6D" w:rsidRDefault="00D74C6D" w:rsidP="0013067B">
      <w:pPr>
        <w:rPr>
          <w:rFonts w:ascii="Calibri Light" w:hAnsi="Calibri Light" w:cs="Calibri Light"/>
          <w:szCs w:val="18"/>
          <w:lang w:val="en-AU"/>
        </w:rPr>
      </w:pPr>
    </w:p>
    <w:p w14:paraId="0FD492F7" w14:textId="77777777" w:rsidR="00CE22D8" w:rsidRDefault="00CE22D8" w:rsidP="0013067B">
      <w:pPr>
        <w:rPr>
          <w:rFonts w:ascii="Calibri Light" w:hAnsi="Calibri Light" w:cs="Calibri Light"/>
          <w:szCs w:val="18"/>
          <w:lang w:val="en-AU"/>
        </w:rPr>
      </w:pPr>
      <w:r>
        <w:rPr>
          <w:rFonts w:ascii="Calibri Light" w:hAnsi="Calibri Light" w:cs="Calibri Light"/>
          <w:szCs w:val="18"/>
          <w:lang w:val="en-AU"/>
        </w:rPr>
        <w:t xml:space="preserve">For a complete guide, go to </w:t>
      </w:r>
      <w:hyperlink r:id="rId33" w:history="1">
        <w:r w:rsidRPr="00A352CA">
          <w:rPr>
            <w:rStyle w:val="Hyperlink"/>
            <w:rFonts w:ascii="Calibri Light" w:hAnsi="Calibri Light" w:cs="Calibri Light"/>
            <w:szCs w:val="18"/>
            <w:lang w:val="en-AU"/>
          </w:rPr>
          <w:t>https://docs.inductiveautomation.com/display/DOC81/Enterprise+Administration</w:t>
        </w:r>
      </w:hyperlink>
      <w:r>
        <w:rPr>
          <w:rFonts w:ascii="Calibri Light" w:hAnsi="Calibri Light" w:cs="Calibri Light"/>
          <w:szCs w:val="18"/>
          <w:lang w:val="en-AU"/>
        </w:rPr>
        <w:t xml:space="preserve"> </w:t>
      </w:r>
    </w:p>
    <w:p w14:paraId="2B57A4E6" w14:textId="77777777" w:rsidR="00CE22D8" w:rsidRDefault="00CE22D8" w:rsidP="0013067B">
      <w:pPr>
        <w:rPr>
          <w:rFonts w:ascii="Calibri Light" w:hAnsi="Calibri Light" w:cs="Calibri Light"/>
          <w:szCs w:val="18"/>
          <w:lang w:val="en-AU"/>
        </w:rPr>
      </w:pPr>
    </w:p>
    <w:p w14:paraId="168CE404" w14:textId="77777777" w:rsidR="00CE22D8" w:rsidRDefault="00CE22D8" w:rsidP="0013067B">
      <w:pPr>
        <w:rPr>
          <w:rFonts w:ascii="Calibri Light" w:hAnsi="Calibri Light" w:cs="Calibri Light"/>
          <w:szCs w:val="18"/>
          <w:lang w:val="en-AU"/>
        </w:rPr>
      </w:pPr>
    </w:p>
    <w:p w14:paraId="5A861352" w14:textId="76C873D8" w:rsidR="008E09FC" w:rsidRDefault="00A44AAC" w:rsidP="003207D3">
      <w:pPr>
        <w:pStyle w:val="Heading3"/>
      </w:pPr>
      <w:bookmarkStart w:id="25" w:name="_Toc111636619"/>
      <w:r>
        <w:t>Collect and Restore Backups</w:t>
      </w:r>
      <w:r w:rsidR="008E09FC">
        <w:t xml:space="preserve"> Automatically</w:t>
      </w:r>
      <w:r w:rsidR="00E0473F">
        <w:t xml:space="preserve">  </w:t>
      </w:r>
      <w:sdt>
        <w:sdtPr>
          <w:id w:val="-2065565764"/>
          <w:citation/>
        </w:sdtPr>
        <w:sdtContent>
          <w:r w:rsidR="00E0473F">
            <w:fldChar w:fldCharType="begin"/>
          </w:r>
          <w:r w:rsidR="00E0473F">
            <w:instrText xml:space="preserve"> CITATION Ind221 \l 1033 </w:instrText>
          </w:r>
          <w:r w:rsidR="00E0473F">
            <w:fldChar w:fldCharType="separate"/>
          </w:r>
          <w:r w:rsidR="00E0473F">
            <w:rPr>
              <w:noProof/>
            </w:rPr>
            <w:t>(Inductive Automation, 2022)</w:t>
          </w:r>
          <w:r w:rsidR="00E0473F">
            <w:fldChar w:fldCharType="end"/>
          </w:r>
        </w:sdtContent>
      </w:sdt>
      <w:bookmarkEnd w:id="25"/>
    </w:p>
    <w:p w14:paraId="41597F10" w14:textId="77777777" w:rsidR="008E09FC" w:rsidRDefault="008E09FC" w:rsidP="008E09FC">
      <w:pPr>
        <w:rPr>
          <w:lang w:val="en-AU" w:eastAsia="en-AU"/>
        </w:rPr>
      </w:pPr>
    </w:p>
    <w:p w14:paraId="081FD4B3" w14:textId="06283B8D" w:rsidR="008E09FC" w:rsidRDefault="00E0473F" w:rsidP="008E09FC">
      <w:pPr>
        <w:rPr>
          <w:rFonts w:ascii="Calibri Light" w:hAnsi="Calibri Light" w:cs="Calibri Light"/>
          <w:szCs w:val="18"/>
          <w:lang w:val="en-AU"/>
        </w:rPr>
      </w:pPr>
      <w:r w:rsidRPr="00E0473F">
        <w:rPr>
          <w:rFonts w:ascii="Calibri Light" w:hAnsi="Calibri Light" w:cs="Calibri Light"/>
          <w:szCs w:val="18"/>
          <w:lang w:val="en-AU"/>
        </w:rPr>
        <w:t>The Backup and Restore tasks are an extremely important part of the Enterprise Administration Module. Performing a Collect Backup is required if you want to do an Agent recovery.</w:t>
      </w:r>
    </w:p>
    <w:p w14:paraId="1703146C" w14:textId="77777777" w:rsidR="00A87F29" w:rsidRDefault="00A87F29" w:rsidP="008E09FC">
      <w:pPr>
        <w:rPr>
          <w:rFonts w:ascii="Calibri Light" w:hAnsi="Calibri Light" w:cs="Calibri Light"/>
          <w:szCs w:val="18"/>
          <w:lang w:val="en-AU"/>
        </w:rPr>
      </w:pPr>
    </w:p>
    <w:p w14:paraId="71B1F461" w14:textId="6A2106EA" w:rsidR="0061537C" w:rsidRDefault="001D7CAB" w:rsidP="008E09FC">
      <w:pPr>
        <w:rPr>
          <w:rFonts w:ascii="Calibri Light" w:hAnsi="Calibri Light" w:cs="Calibri Light"/>
          <w:szCs w:val="18"/>
          <w:lang w:val="en-AU"/>
        </w:rPr>
      </w:pPr>
      <w:r w:rsidRPr="001D7CAB">
        <w:rPr>
          <w:rFonts w:ascii="Calibri Light" w:hAnsi="Calibri Light" w:cs="Calibri Light"/>
          <w:b/>
          <w:bCs/>
          <w:szCs w:val="18"/>
          <w:lang w:val="en-AU"/>
        </w:rPr>
        <w:t>Note:</w:t>
      </w:r>
      <w:r>
        <w:rPr>
          <w:rFonts w:ascii="Calibri Light" w:hAnsi="Calibri Light" w:cs="Calibri Light"/>
          <w:szCs w:val="18"/>
          <w:lang w:val="en-AU"/>
        </w:rPr>
        <w:t xml:space="preserve"> </w:t>
      </w:r>
      <w:r w:rsidR="00752A1F">
        <w:rPr>
          <w:rFonts w:ascii="Calibri Light" w:hAnsi="Calibri Light" w:cs="Calibri Light"/>
          <w:szCs w:val="18"/>
          <w:lang w:val="en-AU"/>
        </w:rPr>
        <w:t xml:space="preserve">For these steps to work you need to </w:t>
      </w:r>
      <w:r w:rsidR="006B1B0B">
        <w:rPr>
          <w:rFonts w:ascii="Calibri Light" w:hAnsi="Calibri Light" w:cs="Calibri Light"/>
          <w:szCs w:val="18"/>
          <w:lang w:val="en-AU"/>
        </w:rPr>
        <w:t>configure the network configurations</w:t>
      </w:r>
      <w:r w:rsidR="003675EF">
        <w:rPr>
          <w:rFonts w:ascii="Calibri Light" w:hAnsi="Calibri Light" w:cs="Calibri Light"/>
          <w:szCs w:val="18"/>
          <w:lang w:val="en-AU"/>
        </w:rPr>
        <w:t xml:space="preserve"> first.</w:t>
      </w:r>
      <w:r w:rsidR="008C0A1D">
        <w:rPr>
          <w:rFonts w:ascii="Calibri Light" w:hAnsi="Calibri Light" w:cs="Calibri Light"/>
          <w:szCs w:val="18"/>
          <w:lang w:val="en-AU"/>
        </w:rPr>
        <w:t xml:space="preserve"> </w:t>
      </w:r>
    </w:p>
    <w:p w14:paraId="6FB1AE9F" w14:textId="11C5DAA7" w:rsidR="0061537C" w:rsidRDefault="001A3E2A" w:rsidP="0943F91F">
      <w:pPr>
        <w:rPr>
          <w:rFonts w:ascii="Calibri Light" w:hAnsi="Calibri Light" w:cs="Calibri Light"/>
          <w:lang w:val="en-AU"/>
        </w:rPr>
      </w:pPr>
      <w:r>
        <w:rPr>
          <w:rFonts w:ascii="Calibri Light" w:hAnsi="Calibri Light" w:cs="Calibri Light"/>
          <w:lang w:val="en-AU"/>
        </w:rPr>
        <w:t>T</w:t>
      </w:r>
      <w:r w:rsidR="0061537C" w:rsidRPr="0943F91F">
        <w:rPr>
          <w:rFonts w:ascii="Calibri Light" w:hAnsi="Calibri Light" w:cs="Calibri Light"/>
          <w:lang w:val="en-AU"/>
        </w:rPr>
        <w:t xml:space="preserve">here is </w:t>
      </w:r>
      <w:r w:rsidR="0061537C" w:rsidRPr="0943F91F">
        <w:rPr>
          <w:rFonts w:ascii="Calibri Light" w:hAnsi="Calibri Light" w:cs="Calibri Light"/>
          <w:b/>
          <w:bCs/>
          <w:lang w:val="en-AU"/>
        </w:rPr>
        <w:t>little difference</w:t>
      </w:r>
      <w:r w:rsidR="0061537C" w:rsidRPr="0943F91F">
        <w:rPr>
          <w:rFonts w:ascii="Calibri Light" w:hAnsi="Calibri Light" w:cs="Calibri Light"/>
          <w:lang w:val="en-AU"/>
        </w:rPr>
        <w:t xml:space="preserve"> between an Outgoing and Incoming connection: these terms simply indicate which server the connection was configured on and are mostly ignored by the rest of Ignition.</w:t>
      </w:r>
    </w:p>
    <w:p w14:paraId="0C86EA1D" w14:textId="79F208F3" w:rsidR="00B236D6" w:rsidRDefault="008E33A6" w:rsidP="0943F91F">
      <w:pPr>
        <w:pStyle w:val="FMGBody"/>
        <w:rPr>
          <w:rFonts w:ascii="Calibri Light" w:hAnsi="Calibri Light" w:cs="Calibri Light"/>
        </w:rPr>
      </w:pPr>
      <w:r w:rsidRPr="0943F91F">
        <w:rPr>
          <w:rFonts w:ascii="Calibri Light" w:hAnsi="Calibri Light" w:cs="Calibri Light"/>
          <w:b/>
          <w:bCs/>
        </w:rPr>
        <w:t>But it is good to have a standard connection philosophy</w:t>
      </w:r>
      <w:r w:rsidRPr="0943F91F">
        <w:rPr>
          <w:rFonts w:ascii="Calibri Light" w:hAnsi="Calibri Light" w:cs="Calibri Light"/>
        </w:rPr>
        <w:t xml:space="preserve"> to </w:t>
      </w:r>
      <w:r w:rsidR="005B2EB7" w:rsidRPr="0943F91F">
        <w:rPr>
          <w:rFonts w:ascii="Calibri Light" w:hAnsi="Calibri Light" w:cs="Calibri Light"/>
        </w:rPr>
        <w:t>make fault-finding easier. We recommend</w:t>
      </w:r>
      <w:r w:rsidR="00B236D6" w:rsidRPr="0943F91F">
        <w:rPr>
          <w:rFonts w:ascii="Calibri Light" w:hAnsi="Calibri Light" w:cs="Calibri Light"/>
        </w:rPr>
        <w:t xml:space="preserve"> </w:t>
      </w:r>
      <w:r w:rsidR="00AD1387" w:rsidRPr="0943F91F">
        <w:rPr>
          <w:rFonts w:ascii="Calibri Light" w:hAnsi="Calibri Light" w:cs="Calibri Light"/>
        </w:rPr>
        <w:t>configuring</w:t>
      </w:r>
      <w:r w:rsidR="00B236D6" w:rsidRPr="0943F91F">
        <w:rPr>
          <w:rFonts w:ascii="Calibri Light" w:hAnsi="Calibri Light" w:cs="Calibri Light"/>
        </w:rPr>
        <w:t xml:space="preserve"> on the </w:t>
      </w:r>
      <w:r w:rsidR="00B236D6" w:rsidRPr="0943F91F">
        <w:rPr>
          <w:rFonts w:ascii="Calibri Light" w:hAnsi="Calibri Light" w:cs="Calibri Light"/>
          <w:b/>
          <w:bCs/>
        </w:rPr>
        <w:t>higher-level gateway (</w:t>
      </w:r>
      <w:r w:rsidR="00AD1387" w:rsidRPr="0943F91F">
        <w:rPr>
          <w:rFonts w:ascii="Calibri Light" w:hAnsi="Calibri Light" w:cs="Calibri Light"/>
          <w:b/>
          <w:bCs/>
        </w:rPr>
        <w:t>Controller</w:t>
      </w:r>
      <w:r w:rsidR="00B236D6" w:rsidRPr="0943F91F">
        <w:rPr>
          <w:rFonts w:ascii="Calibri Light" w:hAnsi="Calibri Light" w:cs="Calibri Light"/>
          <w:b/>
          <w:bCs/>
        </w:rPr>
        <w:t>) as an outgoing connection</w:t>
      </w:r>
      <w:r w:rsidR="00B236D6" w:rsidRPr="0943F91F">
        <w:rPr>
          <w:rFonts w:ascii="Calibri Light" w:hAnsi="Calibri Light" w:cs="Calibri Light"/>
        </w:rPr>
        <w:t xml:space="preserve"> to the lower-level gateway</w:t>
      </w:r>
      <w:r w:rsidR="00AD1387" w:rsidRPr="0943F91F">
        <w:rPr>
          <w:rFonts w:ascii="Calibri Light" w:hAnsi="Calibri Light" w:cs="Calibri Light"/>
        </w:rPr>
        <w:t>s</w:t>
      </w:r>
      <w:r w:rsidR="00B236D6" w:rsidRPr="0943F91F">
        <w:rPr>
          <w:rFonts w:ascii="Calibri Light" w:hAnsi="Calibri Light" w:cs="Calibri Light"/>
        </w:rPr>
        <w:t>. (</w:t>
      </w:r>
      <w:r w:rsidR="00AD1387" w:rsidRPr="0943F91F">
        <w:rPr>
          <w:rFonts w:ascii="Calibri Light" w:hAnsi="Calibri Light" w:cs="Calibri Light"/>
        </w:rPr>
        <w:t>Edge Gateways</w:t>
      </w:r>
      <w:r w:rsidR="00B236D6" w:rsidRPr="0943F91F">
        <w:rPr>
          <w:rFonts w:ascii="Calibri Light" w:hAnsi="Calibri Light" w:cs="Calibri Light"/>
        </w:rPr>
        <w:t>)</w:t>
      </w:r>
    </w:p>
    <w:p w14:paraId="1AD13387" w14:textId="37352D33" w:rsidR="00752A1F" w:rsidRDefault="00AD1387" w:rsidP="0943F91F">
      <w:pPr>
        <w:pStyle w:val="FMGBody"/>
        <w:rPr>
          <w:rFonts w:ascii="Calibri Light" w:hAnsi="Calibri Light" w:cs="Calibri Light"/>
        </w:rPr>
      </w:pPr>
      <w:r w:rsidRPr="0943F91F">
        <w:rPr>
          <w:rFonts w:ascii="Calibri Light" w:hAnsi="Calibri Light" w:cs="Calibri Light"/>
        </w:rPr>
        <w:t xml:space="preserve">Follow these steps to establish network communication between the servers. </w:t>
      </w:r>
      <w:r w:rsidR="001D7CAB" w:rsidRPr="0943F91F">
        <w:rPr>
          <w:rFonts w:ascii="Calibri Light" w:hAnsi="Calibri Light" w:cs="Calibri Light"/>
        </w:rPr>
        <w:t>(</w:t>
      </w:r>
      <w:hyperlink r:id="rId34">
        <w:r w:rsidR="008C0A1D" w:rsidRPr="0943F91F">
          <w:rPr>
            <w:rStyle w:val="Hyperlink"/>
            <w:rFonts w:ascii="Calibri Light" w:hAnsi="Calibri Light" w:cs="Calibri Light"/>
          </w:rPr>
          <w:t>https://docs.inductiveautomation.com/display/DOC81/Gateway+Network</w:t>
        </w:r>
      </w:hyperlink>
      <w:r w:rsidR="008C0A1D" w:rsidRPr="0943F91F">
        <w:rPr>
          <w:rFonts w:ascii="Calibri Light" w:hAnsi="Calibri Light" w:cs="Calibri Light"/>
        </w:rPr>
        <w:t xml:space="preserve"> </w:t>
      </w:r>
      <w:r w:rsidR="001D7CAB" w:rsidRPr="0943F91F">
        <w:rPr>
          <w:rFonts w:ascii="Calibri Light" w:hAnsi="Calibri Light" w:cs="Calibri Light"/>
        </w:rPr>
        <w:t>)</w:t>
      </w:r>
    </w:p>
    <w:p w14:paraId="30EAC949" w14:textId="35F367C1" w:rsidR="00FD0C91" w:rsidRPr="00FD0C91" w:rsidRDefault="00FD0C91" w:rsidP="00785710">
      <w:pPr>
        <w:ind w:left="720"/>
        <w:rPr>
          <w:rFonts w:ascii="Calibri Light" w:hAnsi="Calibri Light" w:cs="Calibri Light"/>
          <w:b/>
          <w:bCs/>
          <w:szCs w:val="18"/>
          <w:lang w:val="en-AU"/>
        </w:rPr>
      </w:pPr>
      <w:r w:rsidRPr="00FD0C91">
        <w:rPr>
          <w:rFonts w:ascii="Calibri Light" w:hAnsi="Calibri Light" w:cs="Calibri Light"/>
          <w:b/>
          <w:bCs/>
          <w:szCs w:val="18"/>
          <w:lang w:val="en-AU"/>
        </w:rPr>
        <w:t>Collect Backup</w:t>
      </w:r>
    </w:p>
    <w:p w14:paraId="15722A6D" w14:textId="77777777" w:rsidR="00FD0C91" w:rsidRDefault="00FD0C91" w:rsidP="00785710">
      <w:pPr>
        <w:ind w:left="720"/>
        <w:rPr>
          <w:rFonts w:ascii="Calibri Light" w:hAnsi="Calibri Light" w:cs="Calibri Light"/>
          <w:szCs w:val="18"/>
          <w:lang w:val="en-AU"/>
        </w:rPr>
      </w:pPr>
    </w:p>
    <w:p w14:paraId="3C17ECBC" w14:textId="5E37DCDE" w:rsidR="00FD0C91" w:rsidRDefault="00815AD7" w:rsidP="0943F91F">
      <w:pPr>
        <w:ind w:left="720"/>
        <w:rPr>
          <w:rFonts w:ascii="Calibri Light" w:hAnsi="Calibri Light" w:cs="Calibri Light"/>
          <w:lang w:val="en-AU"/>
        </w:rPr>
      </w:pPr>
      <w:r w:rsidRPr="0943F91F">
        <w:rPr>
          <w:rFonts w:ascii="Calibri Light" w:hAnsi="Calibri Light" w:cs="Calibri Light"/>
          <w:b/>
          <w:bCs/>
          <w:lang w:val="en-AU"/>
        </w:rPr>
        <w:t>Collect Backup</w:t>
      </w:r>
      <w:r w:rsidRPr="0943F91F">
        <w:rPr>
          <w:rFonts w:ascii="Calibri Light" w:hAnsi="Calibri Light" w:cs="Calibri Light"/>
          <w:lang w:val="en-AU"/>
        </w:rPr>
        <w:t xml:space="preserve"> is a Gateway Task that performs a Gateway backup on the selected Agent's machine. Additionally, this task will archive copies of the Agent's modules. </w:t>
      </w:r>
    </w:p>
    <w:p w14:paraId="08BFDB7D" w14:textId="64F3A1BB" w:rsidR="00FE6B40" w:rsidRPr="00E0473F" w:rsidRDefault="00FE6B40" w:rsidP="0943F91F">
      <w:pPr>
        <w:ind w:left="720"/>
        <w:rPr>
          <w:rFonts w:ascii="Calibri Light" w:hAnsi="Calibri Light" w:cs="Calibri Light"/>
          <w:lang w:val="en-AU"/>
        </w:rPr>
      </w:pPr>
      <w:r w:rsidRPr="0943F91F">
        <w:rPr>
          <w:rFonts w:ascii="Calibri Light" w:hAnsi="Calibri Light" w:cs="Calibri Light"/>
          <w:lang w:val="en-AU"/>
        </w:rPr>
        <w:t xml:space="preserve">Collect Backup times out by default after waiting 60 minutes for the Agent to generate the backup, plus another 60 minutes for the Agent to transfer the backup to the controller over the Gateway network if the backup generation did not timeout. Transfer timeout is configurable using the system property </w:t>
      </w:r>
      <w:proofErr w:type="gramStart"/>
      <w:r w:rsidRPr="0943F91F">
        <w:rPr>
          <w:rFonts w:ascii="Calibri Light" w:hAnsi="Calibri Light" w:cs="Calibri Light"/>
          <w:lang w:val="en-AU"/>
        </w:rPr>
        <w:t>ignition.eam.task</w:t>
      </w:r>
      <w:proofErr w:type="gramEnd"/>
      <w:r w:rsidRPr="0943F91F">
        <w:rPr>
          <w:rFonts w:ascii="Calibri Light" w:hAnsi="Calibri Light" w:cs="Calibri Light"/>
          <w:lang w:val="en-AU"/>
        </w:rPr>
        <w:t>.collectBackup.transferTimeout.</w:t>
      </w:r>
    </w:p>
    <w:p w14:paraId="6D009A6C" w14:textId="77777777" w:rsidR="008E09FC" w:rsidRDefault="008E09FC" w:rsidP="00785710">
      <w:pPr>
        <w:ind w:left="720"/>
        <w:rPr>
          <w:rFonts w:ascii="Calibri Light" w:hAnsi="Calibri Light" w:cs="Calibri Light"/>
          <w:szCs w:val="18"/>
          <w:lang w:val="en-AU"/>
        </w:rPr>
      </w:pPr>
    </w:p>
    <w:p w14:paraId="7AF699FF" w14:textId="4B2AEBDF" w:rsidR="00D37D2C" w:rsidRDefault="00D37D2C" w:rsidP="00785710">
      <w:pPr>
        <w:shd w:val="clear" w:color="auto" w:fill="FFFFFF"/>
        <w:spacing w:before="150"/>
        <w:ind w:left="720"/>
        <w:rPr>
          <w:rFonts w:ascii="Calibri Light" w:eastAsia="Times New Roman" w:hAnsi="Calibri Light" w:cs="Calibri Light"/>
          <w:color w:val="000000"/>
          <w:lang w:val="en-AU" w:eastAsia="en-AU"/>
        </w:rPr>
      </w:pPr>
      <w:r w:rsidRPr="00D37D2C">
        <w:rPr>
          <w:rFonts w:ascii="Calibri Light" w:eastAsia="Times New Roman" w:hAnsi="Calibri Light" w:cs="Calibri Light"/>
          <w:color w:val="000000"/>
          <w:lang w:val="en-AU" w:eastAsia="en-AU"/>
        </w:rPr>
        <w:t>To create a new task, or to view running tasks, navigate to </w:t>
      </w:r>
      <w:r w:rsidRPr="00D37D2C">
        <w:rPr>
          <w:rFonts w:ascii="Calibri Light" w:eastAsia="Times New Roman" w:hAnsi="Calibri Light" w:cs="Calibri Light"/>
          <w:b/>
          <w:bCs/>
          <w:color w:val="000000"/>
          <w:lang w:val="en-AU" w:eastAsia="en-AU"/>
        </w:rPr>
        <w:t xml:space="preserve">Config </w:t>
      </w:r>
      <w:r w:rsidR="006444CA">
        <w:rPr>
          <w:rFonts w:ascii="Calibri Light" w:eastAsia="Times New Roman" w:hAnsi="Calibri Light" w:cs="Calibri Light"/>
          <w:b/>
          <w:bCs/>
          <w:color w:val="000000"/>
          <w:lang w:val="en-AU" w:eastAsia="en-AU"/>
        </w:rPr>
        <w:t>/</w:t>
      </w:r>
      <w:r w:rsidRPr="00D37D2C">
        <w:rPr>
          <w:rFonts w:ascii="Calibri Light" w:eastAsia="Times New Roman" w:hAnsi="Calibri Light" w:cs="Calibri Light"/>
          <w:b/>
          <w:bCs/>
          <w:color w:val="000000"/>
          <w:lang w:val="en-AU" w:eastAsia="en-AU"/>
        </w:rPr>
        <w:t xml:space="preserve"> Enterprise Administration </w:t>
      </w:r>
      <w:r w:rsidR="006444CA">
        <w:rPr>
          <w:rFonts w:ascii="Calibri Light" w:eastAsia="Times New Roman" w:hAnsi="Calibri Light" w:cs="Calibri Light"/>
          <w:b/>
          <w:bCs/>
          <w:color w:val="000000"/>
          <w:lang w:val="en-AU" w:eastAsia="en-AU"/>
        </w:rPr>
        <w:t>/</w:t>
      </w:r>
      <w:r w:rsidRPr="00D37D2C">
        <w:rPr>
          <w:rFonts w:ascii="Calibri Light" w:eastAsia="Times New Roman" w:hAnsi="Calibri Light" w:cs="Calibri Light"/>
          <w:b/>
          <w:bCs/>
          <w:color w:val="000000"/>
          <w:lang w:val="en-AU" w:eastAsia="en-AU"/>
        </w:rPr>
        <w:t xml:space="preserve"> Agent Tasks</w:t>
      </w:r>
      <w:r w:rsidRPr="00D37D2C">
        <w:rPr>
          <w:rFonts w:ascii="Calibri Light" w:eastAsia="Times New Roman" w:hAnsi="Calibri Light" w:cs="Calibri Light"/>
          <w:color w:val="000000"/>
          <w:lang w:val="en-AU" w:eastAsia="en-AU"/>
        </w:rPr>
        <w:t>. The Gateway Tasks page will display scheduled tasks, currently executing tasks, unscheduled tasks that can be run on demand, and task history.</w:t>
      </w:r>
    </w:p>
    <w:p w14:paraId="64E93579" w14:textId="77777777" w:rsidR="006444CA" w:rsidRPr="00D37D2C" w:rsidRDefault="006444CA" w:rsidP="00785710">
      <w:pPr>
        <w:shd w:val="clear" w:color="auto" w:fill="FFFFFF"/>
        <w:spacing w:before="150"/>
        <w:ind w:left="720"/>
        <w:rPr>
          <w:rFonts w:ascii="Calibri Light" w:eastAsia="Times New Roman" w:hAnsi="Calibri Light" w:cs="Calibri Light"/>
          <w:color w:val="000000"/>
          <w:lang w:val="en-AU" w:eastAsia="en-AU"/>
        </w:rPr>
      </w:pPr>
    </w:p>
    <w:p w14:paraId="617EB549" w14:textId="77777777" w:rsidR="00D37D2C" w:rsidRPr="00D37D2C" w:rsidRDefault="00D37D2C" w:rsidP="00AA76F5">
      <w:pPr>
        <w:numPr>
          <w:ilvl w:val="0"/>
          <w:numId w:val="17"/>
        </w:numPr>
        <w:shd w:val="clear" w:color="auto" w:fill="FFFFFF"/>
        <w:tabs>
          <w:tab w:val="clear" w:pos="720"/>
          <w:tab w:val="num" w:pos="1440"/>
        </w:tabs>
        <w:ind w:left="1440"/>
        <w:rPr>
          <w:rFonts w:ascii="Calibri Light" w:eastAsia="Times New Roman" w:hAnsi="Calibri Light" w:cs="Calibri Light"/>
          <w:color w:val="000000"/>
          <w:lang w:val="en-AU" w:eastAsia="en-AU"/>
        </w:rPr>
      </w:pPr>
      <w:r w:rsidRPr="00D37D2C">
        <w:rPr>
          <w:rFonts w:ascii="Calibri Light" w:eastAsia="Times New Roman" w:hAnsi="Calibri Light" w:cs="Calibri Light"/>
          <w:color w:val="000000"/>
          <w:lang w:val="en-AU" w:eastAsia="en-AU"/>
        </w:rPr>
        <w:t>To create a new task, click </w:t>
      </w:r>
      <w:r w:rsidRPr="00D37D2C">
        <w:rPr>
          <w:rFonts w:ascii="Calibri Light" w:eastAsia="Times New Roman" w:hAnsi="Calibri Light" w:cs="Calibri Light"/>
          <w:b/>
          <w:bCs/>
          <w:color w:val="000000"/>
          <w:lang w:val="en-AU" w:eastAsia="en-AU"/>
        </w:rPr>
        <w:t>Create</w:t>
      </w:r>
      <w:r w:rsidRPr="00D37D2C">
        <w:rPr>
          <w:rFonts w:ascii="Calibri Light" w:eastAsia="Times New Roman" w:hAnsi="Calibri Light" w:cs="Calibri Light"/>
          <w:color w:val="000000"/>
          <w:lang w:val="en-AU" w:eastAsia="en-AU"/>
        </w:rPr>
        <w:t> </w:t>
      </w:r>
      <w:r w:rsidRPr="00D37D2C">
        <w:rPr>
          <w:rFonts w:ascii="Calibri Light" w:eastAsia="Times New Roman" w:hAnsi="Calibri Light" w:cs="Calibri Light"/>
          <w:b/>
          <w:bCs/>
          <w:color w:val="000000"/>
          <w:lang w:val="en-AU" w:eastAsia="en-AU"/>
        </w:rPr>
        <w:t>new</w:t>
      </w:r>
      <w:r w:rsidRPr="00D37D2C">
        <w:rPr>
          <w:rFonts w:ascii="Calibri Light" w:eastAsia="Times New Roman" w:hAnsi="Calibri Light" w:cs="Calibri Light"/>
          <w:color w:val="000000"/>
          <w:lang w:val="en-AU" w:eastAsia="en-AU"/>
        </w:rPr>
        <w:t> </w:t>
      </w:r>
      <w:r w:rsidRPr="00D37D2C">
        <w:rPr>
          <w:rFonts w:ascii="Calibri Light" w:eastAsia="Times New Roman" w:hAnsi="Calibri Light" w:cs="Calibri Light"/>
          <w:b/>
          <w:bCs/>
          <w:color w:val="000000"/>
          <w:lang w:val="en-AU" w:eastAsia="en-AU"/>
        </w:rPr>
        <w:t>Gateway</w:t>
      </w:r>
      <w:r w:rsidRPr="00D37D2C">
        <w:rPr>
          <w:rFonts w:ascii="Calibri Light" w:eastAsia="Times New Roman" w:hAnsi="Calibri Light" w:cs="Calibri Light"/>
          <w:color w:val="000000"/>
          <w:lang w:val="en-AU" w:eastAsia="en-AU"/>
        </w:rPr>
        <w:t> </w:t>
      </w:r>
      <w:r w:rsidRPr="00D37D2C">
        <w:rPr>
          <w:rFonts w:ascii="Calibri Light" w:eastAsia="Times New Roman" w:hAnsi="Calibri Light" w:cs="Calibri Light"/>
          <w:b/>
          <w:bCs/>
          <w:color w:val="000000"/>
          <w:lang w:val="en-AU" w:eastAsia="en-AU"/>
        </w:rPr>
        <w:t>Task</w:t>
      </w:r>
      <w:r w:rsidRPr="00D37D2C">
        <w:rPr>
          <w:rFonts w:ascii="Calibri Light" w:eastAsia="Times New Roman" w:hAnsi="Calibri Light" w:cs="Calibri Light"/>
          <w:color w:val="000000"/>
          <w:lang w:val="en-AU" w:eastAsia="en-AU"/>
        </w:rPr>
        <w:t>. The EAM wizard will guide you through each step of a Gateway task.</w:t>
      </w:r>
    </w:p>
    <w:p w14:paraId="54FD8FDA" w14:textId="0FDCE3DF" w:rsidR="00D37D2C" w:rsidRPr="00D37D2C" w:rsidRDefault="00D37D2C" w:rsidP="00785710">
      <w:pPr>
        <w:shd w:val="clear" w:color="auto" w:fill="FFFFFF"/>
        <w:spacing w:beforeAutospacing="1" w:after="240"/>
        <w:ind w:left="1440"/>
        <w:rPr>
          <w:rFonts w:ascii="Segoe UI" w:eastAsia="Times New Roman" w:hAnsi="Segoe UI" w:cs="Segoe UI"/>
          <w:color w:val="000000"/>
          <w:sz w:val="21"/>
          <w:szCs w:val="21"/>
          <w:lang w:val="en-AU" w:eastAsia="en-AU"/>
        </w:rPr>
      </w:pPr>
      <w:r w:rsidRPr="00D37D2C">
        <w:rPr>
          <w:rFonts w:ascii="Segoe UI" w:eastAsia="Times New Roman" w:hAnsi="Segoe UI" w:cs="Segoe UI"/>
          <w:color w:val="000000"/>
          <w:sz w:val="21"/>
          <w:szCs w:val="21"/>
          <w:lang w:val="en-AU" w:eastAsia="en-AU"/>
        </w:rPr>
        <w:br/>
      </w:r>
      <w:r w:rsidRPr="00D37D2C">
        <w:rPr>
          <w:rFonts w:ascii="Segoe UI" w:eastAsia="Times New Roman" w:hAnsi="Segoe UI" w:cs="Segoe UI"/>
          <w:noProof/>
          <w:color w:val="000000"/>
          <w:sz w:val="21"/>
          <w:szCs w:val="21"/>
          <w:lang w:val="en-AU" w:eastAsia="en-AU"/>
        </w:rPr>
        <w:drawing>
          <wp:inline distT="0" distB="0" distL="0" distR="0" wp14:anchorId="3DAB06B1" wp14:editId="72A23A8F">
            <wp:extent cx="5070231" cy="1862672"/>
            <wp:effectExtent l="0" t="0" r="0" b="444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337" cy="1867120"/>
                    </a:xfrm>
                    <a:prstGeom prst="rect">
                      <a:avLst/>
                    </a:prstGeom>
                    <a:noFill/>
                    <a:ln>
                      <a:noFill/>
                    </a:ln>
                  </pic:spPr>
                </pic:pic>
              </a:graphicData>
            </a:graphic>
          </wp:inline>
        </w:drawing>
      </w:r>
      <w:r w:rsidRPr="00D37D2C">
        <w:rPr>
          <w:rFonts w:ascii="Segoe UI" w:eastAsia="Times New Roman" w:hAnsi="Segoe UI" w:cs="Segoe UI"/>
          <w:color w:val="000000"/>
          <w:sz w:val="21"/>
          <w:szCs w:val="21"/>
          <w:lang w:val="en-AU" w:eastAsia="en-AU"/>
        </w:rPr>
        <w:br/>
      </w:r>
    </w:p>
    <w:p w14:paraId="1E849256" w14:textId="7A05FEF0" w:rsidR="00D37D2C" w:rsidRPr="00D37D2C" w:rsidRDefault="00D37D2C" w:rsidP="00AA76F5">
      <w:pPr>
        <w:numPr>
          <w:ilvl w:val="0"/>
          <w:numId w:val="17"/>
        </w:numPr>
        <w:shd w:val="clear" w:color="auto" w:fill="FFFFFF"/>
        <w:tabs>
          <w:tab w:val="clear" w:pos="720"/>
          <w:tab w:val="num" w:pos="1440"/>
        </w:tabs>
        <w:spacing w:before="100" w:beforeAutospacing="1" w:after="240"/>
        <w:ind w:left="1440"/>
        <w:rPr>
          <w:rFonts w:ascii="Segoe UI" w:eastAsia="Times New Roman" w:hAnsi="Segoe UI" w:cs="Segoe UI"/>
          <w:color w:val="000000"/>
          <w:sz w:val="21"/>
          <w:szCs w:val="21"/>
          <w:lang w:val="en-AU" w:eastAsia="en-AU"/>
        </w:rPr>
      </w:pPr>
      <w:r w:rsidRPr="00D37D2C">
        <w:rPr>
          <w:rFonts w:ascii="Calibri Light" w:eastAsia="Times New Roman" w:hAnsi="Calibri Light" w:cs="Calibri Light"/>
          <w:color w:val="000000"/>
          <w:lang w:val="en-AU" w:eastAsia="en-AU"/>
        </w:rPr>
        <w:lastRenderedPageBreak/>
        <w:t xml:space="preserve">Select </w:t>
      </w:r>
      <w:r w:rsidR="009F54EA" w:rsidRPr="009F54EA">
        <w:rPr>
          <w:rFonts w:ascii="Calibri Light" w:eastAsia="Times New Roman" w:hAnsi="Calibri Light" w:cs="Calibri Light"/>
          <w:b/>
          <w:bCs/>
          <w:color w:val="000000"/>
          <w:lang w:val="en-AU" w:eastAsia="en-AU"/>
        </w:rPr>
        <w:t>Collect Backup</w:t>
      </w:r>
      <w:r w:rsidR="009F54EA">
        <w:rPr>
          <w:rFonts w:ascii="Calibri Light" w:eastAsia="Times New Roman" w:hAnsi="Calibri Light" w:cs="Calibri Light"/>
          <w:color w:val="000000"/>
          <w:lang w:val="en-AU" w:eastAsia="en-AU"/>
        </w:rPr>
        <w:t xml:space="preserve">. </w:t>
      </w:r>
      <w:r w:rsidRPr="00D37D2C">
        <w:rPr>
          <w:rFonts w:ascii="Calibri Light" w:eastAsia="Times New Roman" w:hAnsi="Calibri Light" w:cs="Calibri Light"/>
          <w:color w:val="000000"/>
          <w:lang w:val="en-AU" w:eastAsia="en-AU"/>
        </w:rPr>
        <w:t xml:space="preserve"> After you selected a type of task, click the </w:t>
      </w:r>
      <w:r w:rsidRPr="00D37D2C">
        <w:rPr>
          <w:rFonts w:ascii="Calibri Light" w:eastAsia="Times New Roman" w:hAnsi="Calibri Light" w:cs="Calibri Light"/>
          <w:b/>
          <w:bCs/>
          <w:color w:val="000000"/>
          <w:lang w:val="en-AU" w:eastAsia="en-AU"/>
        </w:rPr>
        <w:t>Next</w:t>
      </w:r>
      <w:r w:rsidRPr="00D37D2C">
        <w:rPr>
          <w:rFonts w:ascii="Calibri Light" w:eastAsia="Times New Roman" w:hAnsi="Calibri Light" w:cs="Calibri Light"/>
          <w:color w:val="000000"/>
          <w:lang w:val="en-AU" w:eastAsia="en-AU"/>
        </w:rPr>
        <w:t> button.</w:t>
      </w:r>
      <w:r w:rsidRPr="00D37D2C">
        <w:rPr>
          <w:rFonts w:ascii="Segoe UI" w:eastAsia="Times New Roman" w:hAnsi="Segoe UI" w:cs="Segoe UI"/>
          <w:color w:val="000000"/>
          <w:sz w:val="21"/>
          <w:szCs w:val="21"/>
          <w:lang w:val="en-AU" w:eastAsia="en-AU"/>
        </w:rPr>
        <w:br/>
      </w:r>
      <w:r w:rsidRPr="00D37D2C">
        <w:rPr>
          <w:rFonts w:ascii="Segoe UI" w:eastAsia="Times New Roman" w:hAnsi="Segoe UI" w:cs="Segoe UI"/>
          <w:color w:val="000000"/>
          <w:sz w:val="21"/>
          <w:szCs w:val="21"/>
          <w:lang w:val="en-AU" w:eastAsia="en-AU"/>
        </w:rPr>
        <w:br/>
      </w:r>
      <w:r w:rsidRPr="00D37D2C">
        <w:rPr>
          <w:rFonts w:ascii="Segoe UI" w:eastAsia="Times New Roman" w:hAnsi="Segoe UI" w:cs="Segoe UI"/>
          <w:noProof/>
          <w:color w:val="000000"/>
          <w:sz w:val="21"/>
          <w:szCs w:val="21"/>
          <w:lang w:val="en-AU" w:eastAsia="en-AU"/>
        </w:rPr>
        <w:drawing>
          <wp:inline distT="0" distB="0" distL="0" distR="0" wp14:anchorId="652C9901" wp14:editId="13CCD17C">
            <wp:extent cx="5069840" cy="1786634"/>
            <wp:effectExtent l="0" t="0" r="0" b="444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2058" cy="1794464"/>
                    </a:xfrm>
                    <a:prstGeom prst="rect">
                      <a:avLst/>
                    </a:prstGeom>
                    <a:noFill/>
                    <a:ln>
                      <a:noFill/>
                    </a:ln>
                  </pic:spPr>
                </pic:pic>
              </a:graphicData>
            </a:graphic>
          </wp:inline>
        </w:drawing>
      </w:r>
    </w:p>
    <w:p w14:paraId="45586201" w14:textId="77777777" w:rsidR="00B12B94" w:rsidRPr="00B12B94" w:rsidRDefault="00D37D2C" w:rsidP="00AA76F5">
      <w:pPr>
        <w:numPr>
          <w:ilvl w:val="0"/>
          <w:numId w:val="17"/>
        </w:numPr>
        <w:shd w:val="clear" w:color="auto" w:fill="FFFFFF"/>
        <w:tabs>
          <w:tab w:val="clear" w:pos="720"/>
          <w:tab w:val="num" w:pos="1440"/>
        </w:tabs>
        <w:ind w:left="1440"/>
        <w:rPr>
          <w:rFonts w:ascii="Calibri Light" w:hAnsi="Calibri Light" w:cs="Calibri Light"/>
          <w:szCs w:val="18"/>
          <w:lang w:val="en-AU"/>
        </w:rPr>
      </w:pPr>
      <w:r w:rsidRPr="00D37D2C">
        <w:rPr>
          <w:rFonts w:ascii="Calibri Light" w:eastAsia="Times New Roman" w:hAnsi="Calibri Light" w:cs="Calibri Light"/>
          <w:color w:val="000000"/>
          <w:lang w:val="en-AU" w:eastAsia="en-AU"/>
        </w:rPr>
        <w:t xml:space="preserve">Set the task name to a descriptive name of your choice. </w:t>
      </w:r>
    </w:p>
    <w:p w14:paraId="6A623010" w14:textId="3CF8127A" w:rsidR="00E35C02" w:rsidRDefault="00B12B94" w:rsidP="0943F91F">
      <w:pPr>
        <w:numPr>
          <w:ilvl w:val="0"/>
          <w:numId w:val="17"/>
        </w:numPr>
        <w:shd w:val="clear" w:color="auto" w:fill="FFFFFF" w:themeFill="background1"/>
        <w:tabs>
          <w:tab w:val="clear" w:pos="720"/>
          <w:tab w:val="num" w:pos="1440"/>
        </w:tabs>
        <w:ind w:left="1440"/>
        <w:rPr>
          <w:rFonts w:ascii="Calibri Light" w:hAnsi="Calibri Light" w:cs="Calibri Light"/>
          <w:lang w:val="en-AU"/>
        </w:rPr>
      </w:pPr>
      <w:r w:rsidRPr="0943F91F">
        <w:rPr>
          <w:rFonts w:ascii="Calibri Light" w:eastAsia="Times New Roman" w:hAnsi="Calibri Light" w:cs="Calibri Light"/>
          <w:color w:val="000000" w:themeColor="text1"/>
          <w:lang w:val="en-AU" w:eastAsia="en-AU"/>
        </w:rPr>
        <w:t xml:space="preserve">Select </w:t>
      </w:r>
      <w:r w:rsidR="002B6D52" w:rsidRPr="0943F91F">
        <w:rPr>
          <w:rFonts w:ascii="Calibri Light" w:eastAsia="Times New Roman" w:hAnsi="Calibri Light" w:cs="Calibri Light"/>
          <w:b/>
          <w:bCs/>
          <w:color w:val="000000" w:themeColor="text1"/>
          <w:lang w:val="en-AU" w:eastAsia="en-AU"/>
        </w:rPr>
        <w:t>Execute on Schedule</w:t>
      </w:r>
      <w:r w:rsidR="002B6D52" w:rsidRPr="0943F91F">
        <w:rPr>
          <w:rFonts w:ascii="Calibri Light" w:hAnsi="Calibri Light" w:cs="Calibri Light"/>
          <w:lang w:val="en-AU"/>
        </w:rPr>
        <w:t xml:space="preserve"> and </w:t>
      </w:r>
      <w:r w:rsidR="00E35C02" w:rsidRPr="0943F91F">
        <w:rPr>
          <w:rFonts w:ascii="Calibri Light" w:hAnsi="Calibri Light" w:cs="Calibri Light"/>
          <w:lang w:val="en-AU"/>
        </w:rPr>
        <w:t xml:space="preserve">click </w:t>
      </w:r>
      <w:r w:rsidR="00E35C02" w:rsidRPr="0943F91F">
        <w:rPr>
          <w:rFonts w:ascii="Calibri Light" w:hAnsi="Calibri Light" w:cs="Calibri Light"/>
          <w:b/>
          <w:bCs/>
          <w:lang w:val="en-AU"/>
        </w:rPr>
        <w:t>Next</w:t>
      </w:r>
      <w:r w:rsidR="00E35C02" w:rsidRPr="0943F91F">
        <w:rPr>
          <w:rFonts w:ascii="Calibri Light" w:hAnsi="Calibri Light" w:cs="Calibri Light"/>
          <w:lang w:val="en-AU"/>
        </w:rPr>
        <w:t>.</w:t>
      </w:r>
    </w:p>
    <w:p w14:paraId="305C2EC5" w14:textId="77777777" w:rsidR="00E35C02" w:rsidRDefault="00E35C02" w:rsidP="00785710">
      <w:pPr>
        <w:shd w:val="clear" w:color="auto" w:fill="FFFFFF"/>
        <w:ind w:left="720"/>
        <w:rPr>
          <w:rFonts w:ascii="Calibri Light" w:hAnsi="Calibri Light" w:cs="Calibri Light"/>
          <w:szCs w:val="18"/>
          <w:lang w:val="en-AU"/>
        </w:rPr>
      </w:pPr>
    </w:p>
    <w:p w14:paraId="073A5857" w14:textId="77777777" w:rsidR="00DD60FD" w:rsidRDefault="00E35C02" w:rsidP="00785710">
      <w:pPr>
        <w:shd w:val="clear" w:color="auto" w:fill="FFFFFF"/>
        <w:ind w:left="720"/>
        <w:rPr>
          <w:rFonts w:ascii="Calibri Light" w:hAnsi="Calibri Light" w:cs="Calibri Light"/>
          <w:szCs w:val="18"/>
          <w:lang w:val="en-AU"/>
        </w:rPr>
      </w:pPr>
      <w:r>
        <w:rPr>
          <w:rFonts w:ascii="Calibri Light" w:hAnsi="Calibri Light" w:cs="Calibri Light"/>
          <w:noProof/>
          <w:szCs w:val="18"/>
          <w:lang w:val="en-AU"/>
        </w:rPr>
        <w:drawing>
          <wp:inline distT="0" distB="0" distL="0" distR="0" wp14:anchorId="2C49434F" wp14:editId="53D837B4">
            <wp:extent cx="3288323" cy="284060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8660" cy="2884088"/>
                    </a:xfrm>
                    <a:prstGeom prst="rect">
                      <a:avLst/>
                    </a:prstGeom>
                    <a:noFill/>
                  </pic:spPr>
                </pic:pic>
              </a:graphicData>
            </a:graphic>
          </wp:inline>
        </w:drawing>
      </w:r>
    </w:p>
    <w:p w14:paraId="3004B85C" w14:textId="77777777" w:rsidR="00DD60FD" w:rsidRDefault="00DD60FD" w:rsidP="00785710">
      <w:pPr>
        <w:shd w:val="clear" w:color="auto" w:fill="FFFFFF"/>
        <w:ind w:left="720"/>
        <w:rPr>
          <w:rFonts w:ascii="Calibri Light" w:hAnsi="Calibri Light" w:cs="Calibri Light"/>
          <w:szCs w:val="18"/>
          <w:lang w:val="en-AU"/>
        </w:rPr>
      </w:pPr>
    </w:p>
    <w:p w14:paraId="2CF1624B" w14:textId="62FEE899" w:rsidR="0035104B" w:rsidRPr="0035104B" w:rsidRDefault="0035104B" w:rsidP="00AA76F5">
      <w:pPr>
        <w:pStyle w:val="ListParagraph"/>
        <w:numPr>
          <w:ilvl w:val="0"/>
          <w:numId w:val="17"/>
        </w:numPr>
        <w:shd w:val="clear" w:color="auto" w:fill="FFFFFF"/>
        <w:tabs>
          <w:tab w:val="clear" w:pos="720"/>
          <w:tab w:val="num" w:pos="1440"/>
        </w:tabs>
        <w:spacing w:before="100" w:beforeAutospacing="1" w:after="100" w:afterAutospacing="1"/>
        <w:ind w:left="1440"/>
        <w:rPr>
          <w:rFonts w:ascii="Calibri Light" w:eastAsia="Times New Roman" w:hAnsi="Calibri Light" w:cs="Calibri Light"/>
          <w:color w:val="000000"/>
          <w:lang w:val="en-AU" w:eastAsia="en-AU"/>
        </w:rPr>
      </w:pPr>
      <w:r w:rsidRPr="0035104B">
        <w:rPr>
          <w:rFonts w:ascii="Calibri Light" w:eastAsia="Times New Roman" w:hAnsi="Calibri Light" w:cs="Calibri Light"/>
          <w:color w:val="000000"/>
          <w:lang w:val="en-AU" w:eastAsia="en-AU"/>
        </w:rPr>
        <w:t>Next, select the agent groups or individual agents that will be included when the task executes. You can select agents that are not currently connected, but you cannot select pending agents.</w:t>
      </w:r>
    </w:p>
    <w:p w14:paraId="4354B13C" w14:textId="2FE53C47" w:rsidR="0035104B" w:rsidRPr="00224262" w:rsidRDefault="00224262" w:rsidP="00AA76F5">
      <w:pPr>
        <w:pStyle w:val="ListParagraph"/>
        <w:numPr>
          <w:ilvl w:val="0"/>
          <w:numId w:val="17"/>
        </w:numPr>
        <w:shd w:val="clear" w:color="auto" w:fill="FFFFFF"/>
        <w:tabs>
          <w:tab w:val="clear" w:pos="720"/>
          <w:tab w:val="num" w:pos="1440"/>
        </w:tabs>
        <w:ind w:left="1440"/>
        <w:rPr>
          <w:rFonts w:ascii="Segoe UI" w:eastAsia="Times New Roman" w:hAnsi="Segoe UI" w:cs="Segoe UI"/>
          <w:color w:val="000000"/>
          <w:sz w:val="21"/>
          <w:szCs w:val="21"/>
          <w:lang w:val="en-AU" w:eastAsia="en-AU"/>
        </w:rPr>
      </w:pPr>
      <w:r>
        <w:rPr>
          <w:rFonts w:ascii="Calibri Light" w:eastAsia="Times New Roman" w:hAnsi="Calibri Light" w:cs="Calibri Light"/>
          <w:color w:val="000000"/>
          <w:lang w:val="en-AU" w:eastAsia="en-AU"/>
        </w:rPr>
        <w:t>C</w:t>
      </w:r>
      <w:r w:rsidR="0035104B" w:rsidRPr="00224262">
        <w:rPr>
          <w:rFonts w:ascii="Calibri Light" w:eastAsia="Times New Roman" w:hAnsi="Calibri Light" w:cs="Calibri Light"/>
          <w:color w:val="000000"/>
          <w:lang w:val="en-AU" w:eastAsia="en-AU"/>
        </w:rPr>
        <w:t>lick the </w:t>
      </w:r>
      <w:r w:rsidR="0035104B" w:rsidRPr="00224262">
        <w:rPr>
          <w:rFonts w:ascii="Calibri Light" w:eastAsia="Times New Roman" w:hAnsi="Calibri Light" w:cs="Calibri Light"/>
          <w:b/>
          <w:bCs/>
          <w:color w:val="000000"/>
          <w:lang w:val="en-AU" w:eastAsia="en-AU"/>
        </w:rPr>
        <w:t>Finish</w:t>
      </w:r>
      <w:r w:rsidR="0035104B" w:rsidRPr="00224262">
        <w:rPr>
          <w:rFonts w:ascii="Calibri Light" w:eastAsia="Times New Roman" w:hAnsi="Calibri Light" w:cs="Calibri Light"/>
          <w:color w:val="000000"/>
          <w:lang w:val="en-AU" w:eastAsia="en-AU"/>
        </w:rPr>
        <w:t> button to schedule the task.</w:t>
      </w:r>
      <w:r w:rsidR="0035104B" w:rsidRPr="00224262">
        <w:rPr>
          <w:rFonts w:ascii="Segoe UI" w:eastAsia="Times New Roman" w:hAnsi="Segoe UI" w:cs="Segoe UI"/>
          <w:color w:val="000000"/>
          <w:sz w:val="21"/>
          <w:szCs w:val="21"/>
          <w:lang w:val="en-AU" w:eastAsia="en-AU"/>
        </w:rPr>
        <w:br/>
      </w:r>
      <w:r w:rsidR="0035104B" w:rsidRPr="00224262">
        <w:rPr>
          <w:rFonts w:ascii="Segoe UI" w:eastAsia="Times New Roman" w:hAnsi="Segoe UI" w:cs="Segoe UI"/>
          <w:color w:val="000000"/>
          <w:sz w:val="21"/>
          <w:szCs w:val="21"/>
          <w:lang w:val="en-AU" w:eastAsia="en-AU"/>
        </w:rPr>
        <w:br/>
      </w:r>
      <w:r w:rsidR="0035104B" w:rsidRPr="0035104B">
        <w:rPr>
          <w:rFonts w:ascii="Segoe UI" w:hAnsi="Segoe UI" w:cs="Segoe UI"/>
          <w:noProof/>
          <w:sz w:val="21"/>
          <w:szCs w:val="21"/>
          <w:lang w:val="en-AU" w:eastAsia="en-AU"/>
        </w:rPr>
        <w:drawing>
          <wp:inline distT="0" distB="0" distL="0" distR="0" wp14:anchorId="32A632A3" wp14:editId="081904D8">
            <wp:extent cx="2133600" cy="2264974"/>
            <wp:effectExtent l="0" t="0" r="0" b="254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2959" cy="2274909"/>
                    </a:xfrm>
                    <a:prstGeom prst="rect">
                      <a:avLst/>
                    </a:prstGeom>
                    <a:noFill/>
                    <a:ln>
                      <a:noFill/>
                    </a:ln>
                  </pic:spPr>
                </pic:pic>
              </a:graphicData>
            </a:graphic>
          </wp:inline>
        </w:drawing>
      </w:r>
    </w:p>
    <w:p w14:paraId="78AEBD9A" w14:textId="77777777" w:rsidR="001D2CF2" w:rsidRDefault="001D2CF2" w:rsidP="00785710">
      <w:pPr>
        <w:shd w:val="clear" w:color="auto" w:fill="FFFFFF"/>
        <w:ind w:left="720"/>
        <w:rPr>
          <w:rFonts w:ascii="Calibri Light" w:hAnsi="Calibri Light" w:cs="Calibri Light"/>
          <w:szCs w:val="18"/>
          <w:lang w:val="en-AU"/>
        </w:rPr>
      </w:pPr>
    </w:p>
    <w:p w14:paraId="71328B3A" w14:textId="77777777" w:rsidR="00CF67B0" w:rsidRPr="00CF67B0" w:rsidRDefault="00CF67B0" w:rsidP="00785710">
      <w:pPr>
        <w:shd w:val="clear" w:color="auto" w:fill="FFFFFF"/>
        <w:ind w:left="720"/>
        <w:rPr>
          <w:rFonts w:ascii="Calibri Light" w:hAnsi="Calibri Light" w:cs="Calibri Light"/>
          <w:b/>
          <w:bCs/>
          <w:szCs w:val="18"/>
          <w:lang w:val="en-AU"/>
        </w:rPr>
      </w:pPr>
      <w:r w:rsidRPr="00CF67B0">
        <w:rPr>
          <w:rFonts w:ascii="Calibri Light" w:hAnsi="Calibri Light" w:cs="Calibri Light"/>
          <w:b/>
          <w:bCs/>
          <w:szCs w:val="18"/>
          <w:lang w:val="en-AU"/>
        </w:rPr>
        <w:t>Gateway Task Results</w:t>
      </w:r>
    </w:p>
    <w:p w14:paraId="760FBCC7" w14:textId="77777777" w:rsidR="00CF67B0" w:rsidRPr="00CF67B0" w:rsidRDefault="00CF67B0" w:rsidP="00785710">
      <w:pPr>
        <w:shd w:val="clear" w:color="auto" w:fill="FFFFFF"/>
        <w:ind w:left="720"/>
        <w:rPr>
          <w:rFonts w:ascii="Calibri Light" w:hAnsi="Calibri Light" w:cs="Calibri Light"/>
          <w:szCs w:val="18"/>
          <w:lang w:val="en-AU"/>
        </w:rPr>
      </w:pPr>
    </w:p>
    <w:p w14:paraId="3B14319F" w14:textId="77777777" w:rsidR="00CF67B0" w:rsidRPr="00CF67B0" w:rsidRDefault="00CF67B0" w:rsidP="00785710">
      <w:pPr>
        <w:shd w:val="clear" w:color="auto" w:fill="FFFFFF"/>
        <w:ind w:left="720"/>
        <w:rPr>
          <w:rFonts w:ascii="Calibri Light" w:hAnsi="Calibri Light" w:cs="Calibri Light"/>
          <w:szCs w:val="18"/>
          <w:lang w:val="en-AU"/>
        </w:rPr>
      </w:pPr>
      <w:r w:rsidRPr="00CF67B0">
        <w:rPr>
          <w:rFonts w:ascii="Calibri Light" w:hAnsi="Calibri Light" w:cs="Calibri Light"/>
          <w:szCs w:val="18"/>
          <w:lang w:val="en-AU"/>
        </w:rPr>
        <w:t xml:space="preserve">Gateway task execution is reported in the </w:t>
      </w:r>
      <w:r w:rsidRPr="008037EA">
        <w:rPr>
          <w:rFonts w:ascii="Calibri Light" w:hAnsi="Calibri Light" w:cs="Calibri Light"/>
          <w:b/>
          <w:bCs/>
          <w:szCs w:val="18"/>
          <w:lang w:val="en-AU"/>
        </w:rPr>
        <w:t>agent_events table</w:t>
      </w:r>
      <w:r w:rsidRPr="00CF67B0">
        <w:rPr>
          <w:rFonts w:ascii="Calibri Light" w:hAnsi="Calibri Light" w:cs="Calibri Light"/>
          <w:szCs w:val="18"/>
          <w:lang w:val="en-AU"/>
        </w:rPr>
        <w:t xml:space="preserve"> in the controller’s configured database. The individual result of the task execution for each agent is report as a separate entry. For example, the following query will return the results of all task executions:</w:t>
      </w:r>
    </w:p>
    <w:p w14:paraId="10C07CDA" w14:textId="77777777" w:rsidR="00CF67B0" w:rsidRPr="00CF67B0" w:rsidRDefault="00CF67B0" w:rsidP="00785710">
      <w:pPr>
        <w:shd w:val="clear" w:color="auto" w:fill="FFFFFF"/>
        <w:ind w:left="720"/>
        <w:rPr>
          <w:rFonts w:ascii="Calibri Light" w:hAnsi="Calibri Light" w:cs="Calibri Light"/>
          <w:szCs w:val="18"/>
          <w:lang w:val="en-AU"/>
        </w:rPr>
      </w:pPr>
    </w:p>
    <w:p w14:paraId="438273BD" w14:textId="77777777" w:rsidR="00CF67B0" w:rsidRDefault="00CF67B0" w:rsidP="00785710">
      <w:pPr>
        <w:shd w:val="clear" w:color="auto" w:fill="FFFFFF"/>
        <w:ind w:left="720"/>
        <w:rPr>
          <w:rFonts w:ascii="Calibri Light" w:hAnsi="Calibri Light" w:cs="Calibri Light"/>
          <w:i/>
          <w:iCs/>
          <w:szCs w:val="18"/>
          <w:lang w:val="en-AU"/>
        </w:rPr>
      </w:pPr>
      <w:r w:rsidRPr="008037EA">
        <w:rPr>
          <w:rFonts w:ascii="Calibri Light" w:hAnsi="Calibri Light" w:cs="Calibri Light"/>
          <w:i/>
          <w:iCs/>
          <w:szCs w:val="18"/>
          <w:lang w:val="en-AU"/>
        </w:rPr>
        <w:t xml:space="preserve">select * from agent_events where event_category = 'task' order by event_time </w:t>
      </w:r>
      <w:proofErr w:type="gramStart"/>
      <w:r w:rsidRPr="008037EA">
        <w:rPr>
          <w:rFonts w:ascii="Calibri Light" w:hAnsi="Calibri Light" w:cs="Calibri Light"/>
          <w:i/>
          <w:iCs/>
          <w:szCs w:val="18"/>
          <w:lang w:val="en-AU"/>
        </w:rPr>
        <w:t>desc;</w:t>
      </w:r>
      <w:proofErr w:type="gramEnd"/>
    </w:p>
    <w:p w14:paraId="31983F0C" w14:textId="77777777" w:rsidR="008037EA" w:rsidRPr="008037EA" w:rsidRDefault="008037EA" w:rsidP="00785710">
      <w:pPr>
        <w:shd w:val="clear" w:color="auto" w:fill="FFFFFF"/>
        <w:ind w:left="720"/>
        <w:rPr>
          <w:rFonts w:ascii="Calibri Light" w:hAnsi="Calibri Light" w:cs="Calibri Light"/>
          <w:i/>
          <w:iCs/>
          <w:szCs w:val="18"/>
          <w:lang w:val="en-AU"/>
        </w:rPr>
      </w:pPr>
    </w:p>
    <w:p w14:paraId="7E9EEA81" w14:textId="77777777" w:rsidR="00CF67B0" w:rsidRPr="00CF67B0" w:rsidRDefault="00CF67B0" w:rsidP="00785710">
      <w:pPr>
        <w:shd w:val="clear" w:color="auto" w:fill="FFFFFF"/>
        <w:ind w:left="720"/>
        <w:rPr>
          <w:rFonts w:ascii="Calibri Light" w:hAnsi="Calibri Light" w:cs="Calibri Light"/>
          <w:szCs w:val="18"/>
          <w:lang w:val="en-AU"/>
        </w:rPr>
      </w:pPr>
      <w:r w:rsidRPr="00CF67B0">
        <w:rPr>
          <w:rFonts w:ascii="Calibri Light" w:hAnsi="Calibri Light" w:cs="Calibri Light"/>
          <w:szCs w:val="18"/>
          <w:lang w:val="en-AU"/>
        </w:rPr>
        <w:t xml:space="preserve">A task that completed normally for an agent will contain the text </w:t>
      </w:r>
      <w:r w:rsidRPr="008037EA">
        <w:rPr>
          <w:rFonts w:ascii="Calibri Light" w:hAnsi="Calibri Light" w:cs="Calibri Light"/>
          <w:szCs w:val="18"/>
          <w:lang w:val="en-AU"/>
        </w:rPr>
        <w:t>NORMAL</w:t>
      </w:r>
      <w:r w:rsidRPr="00CF67B0">
        <w:rPr>
          <w:rFonts w:ascii="Calibri Light" w:hAnsi="Calibri Light" w:cs="Calibri Light"/>
          <w:szCs w:val="18"/>
          <w:lang w:val="en-AU"/>
        </w:rPr>
        <w:t xml:space="preserve"> in the event_level field. If an error occurred for an agent, the event_level field is set to ERROR, and the error message is recorded in the message field.</w:t>
      </w:r>
    </w:p>
    <w:p w14:paraId="73FA7C7D" w14:textId="77777777" w:rsidR="008037EA" w:rsidRPr="00CF67B0" w:rsidRDefault="008037EA" w:rsidP="008037EA">
      <w:pPr>
        <w:shd w:val="clear" w:color="auto" w:fill="FFFFFF"/>
        <w:rPr>
          <w:rFonts w:ascii="Calibri Light" w:hAnsi="Calibri Light" w:cs="Calibri Light"/>
          <w:szCs w:val="18"/>
          <w:lang w:val="en-AU"/>
        </w:rPr>
      </w:pPr>
    </w:p>
    <w:p w14:paraId="24442483" w14:textId="77777777" w:rsidR="00CF67B0" w:rsidRDefault="00CF67B0" w:rsidP="00785710">
      <w:pPr>
        <w:shd w:val="clear" w:color="auto" w:fill="FFFFFF"/>
        <w:ind w:left="720"/>
        <w:rPr>
          <w:rFonts w:ascii="Calibri Light" w:hAnsi="Calibri Light" w:cs="Calibri Light"/>
          <w:szCs w:val="18"/>
          <w:lang w:val="en-AU"/>
        </w:rPr>
      </w:pPr>
    </w:p>
    <w:p w14:paraId="083926B6" w14:textId="77777777" w:rsidR="00EE5DB3" w:rsidRDefault="00EE5DB3" w:rsidP="00785710">
      <w:pPr>
        <w:shd w:val="clear" w:color="auto" w:fill="FFFFFF"/>
        <w:ind w:left="720"/>
        <w:rPr>
          <w:rFonts w:ascii="Calibri Light" w:hAnsi="Calibri Light" w:cs="Calibri Light"/>
          <w:szCs w:val="18"/>
          <w:lang w:val="en-AU"/>
        </w:rPr>
      </w:pPr>
    </w:p>
    <w:p w14:paraId="6510A078" w14:textId="77777777" w:rsidR="00EE5DB3" w:rsidRDefault="00EE5DB3" w:rsidP="00785710">
      <w:pPr>
        <w:shd w:val="clear" w:color="auto" w:fill="FFFFFF"/>
        <w:ind w:left="720"/>
        <w:rPr>
          <w:rFonts w:ascii="Calibri Light" w:hAnsi="Calibri Light" w:cs="Calibri Light"/>
          <w:szCs w:val="18"/>
          <w:lang w:val="en-AU"/>
        </w:rPr>
      </w:pPr>
    </w:p>
    <w:p w14:paraId="0D4CA4C3" w14:textId="77777777" w:rsidR="00EE5DB3" w:rsidRPr="00CF67B0" w:rsidRDefault="00EE5DB3" w:rsidP="00785710">
      <w:pPr>
        <w:shd w:val="clear" w:color="auto" w:fill="FFFFFF"/>
        <w:ind w:left="720"/>
        <w:rPr>
          <w:rFonts w:ascii="Calibri Light" w:hAnsi="Calibri Light" w:cs="Calibri Light"/>
          <w:szCs w:val="18"/>
          <w:lang w:val="en-AU"/>
        </w:rPr>
      </w:pPr>
    </w:p>
    <w:p w14:paraId="653979B3" w14:textId="77777777" w:rsidR="00CF67B0" w:rsidRPr="008037EA" w:rsidRDefault="00CF67B0" w:rsidP="00785710">
      <w:pPr>
        <w:shd w:val="clear" w:color="auto" w:fill="FFFFFF"/>
        <w:ind w:left="720"/>
        <w:rPr>
          <w:rFonts w:ascii="Calibri Light" w:hAnsi="Calibri Light" w:cs="Calibri Light"/>
          <w:b/>
          <w:bCs/>
          <w:szCs w:val="18"/>
          <w:lang w:val="en-AU"/>
        </w:rPr>
      </w:pPr>
      <w:r w:rsidRPr="008037EA">
        <w:rPr>
          <w:rFonts w:ascii="Calibri Light" w:hAnsi="Calibri Light" w:cs="Calibri Light"/>
          <w:b/>
          <w:bCs/>
          <w:szCs w:val="18"/>
          <w:lang w:val="en-AU"/>
        </w:rPr>
        <w:t>Running a Task Outside its Schedule</w:t>
      </w:r>
    </w:p>
    <w:p w14:paraId="6EC6F488" w14:textId="77777777" w:rsidR="008037EA" w:rsidRPr="00CF67B0" w:rsidRDefault="008037EA" w:rsidP="00785710">
      <w:pPr>
        <w:shd w:val="clear" w:color="auto" w:fill="FFFFFF"/>
        <w:ind w:left="720"/>
        <w:rPr>
          <w:rFonts w:ascii="Calibri Light" w:hAnsi="Calibri Light" w:cs="Calibri Light"/>
          <w:szCs w:val="18"/>
          <w:lang w:val="en-AU"/>
        </w:rPr>
      </w:pPr>
    </w:p>
    <w:p w14:paraId="68FEA623" w14:textId="77777777" w:rsidR="00CF67B0" w:rsidRPr="00CF67B0" w:rsidRDefault="00CF67B0" w:rsidP="00785710">
      <w:pPr>
        <w:shd w:val="clear" w:color="auto" w:fill="FFFFFF"/>
        <w:ind w:left="720"/>
        <w:rPr>
          <w:rFonts w:ascii="Calibri Light" w:hAnsi="Calibri Light" w:cs="Calibri Light"/>
          <w:szCs w:val="18"/>
          <w:lang w:val="en-AU"/>
        </w:rPr>
      </w:pPr>
      <w:r w:rsidRPr="00CF67B0">
        <w:rPr>
          <w:rFonts w:ascii="Calibri Light" w:hAnsi="Calibri Light" w:cs="Calibri Light"/>
          <w:szCs w:val="18"/>
          <w:lang w:val="en-AU"/>
        </w:rPr>
        <w:t xml:space="preserve">You can run any task outside the task’s normal schedule by clicking the </w:t>
      </w:r>
      <w:r w:rsidRPr="008037EA">
        <w:rPr>
          <w:rFonts w:ascii="Calibri Light" w:hAnsi="Calibri Light" w:cs="Calibri Light"/>
          <w:b/>
          <w:bCs/>
          <w:szCs w:val="18"/>
          <w:lang w:val="en-AU"/>
        </w:rPr>
        <w:t>More</w:t>
      </w:r>
      <w:r w:rsidRPr="00CF67B0">
        <w:rPr>
          <w:rFonts w:ascii="Calibri Light" w:hAnsi="Calibri Light" w:cs="Calibri Light"/>
          <w:szCs w:val="18"/>
          <w:lang w:val="en-AU"/>
        </w:rPr>
        <w:t xml:space="preserve"> button and “</w:t>
      </w:r>
      <w:r w:rsidRPr="008037EA">
        <w:rPr>
          <w:rFonts w:ascii="Calibri Light" w:hAnsi="Calibri Light" w:cs="Calibri Light"/>
          <w:b/>
          <w:bCs/>
          <w:szCs w:val="18"/>
          <w:lang w:val="en-AU"/>
        </w:rPr>
        <w:t>run now</w:t>
      </w:r>
      <w:r w:rsidRPr="00CF67B0">
        <w:rPr>
          <w:rFonts w:ascii="Calibri Light" w:hAnsi="Calibri Light" w:cs="Calibri Light"/>
          <w:szCs w:val="18"/>
          <w:lang w:val="en-AU"/>
        </w:rPr>
        <w:t>” link on the right side of the task. Keep in mind:</w:t>
      </w:r>
    </w:p>
    <w:p w14:paraId="0C386BF4" w14:textId="77777777" w:rsidR="00CF67B0" w:rsidRPr="00CF67B0" w:rsidRDefault="00CF67B0" w:rsidP="00785710">
      <w:pPr>
        <w:shd w:val="clear" w:color="auto" w:fill="FFFFFF"/>
        <w:ind w:left="720"/>
        <w:rPr>
          <w:rFonts w:ascii="Calibri Light" w:hAnsi="Calibri Light" w:cs="Calibri Light"/>
          <w:szCs w:val="18"/>
          <w:lang w:val="en-AU"/>
        </w:rPr>
      </w:pPr>
    </w:p>
    <w:p w14:paraId="6B921DF2" w14:textId="77777777" w:rsidR="00CF67B0" w:rsidRPr="008037EA" w:rsidRDefault="00CF67B0" w:rsidP="00AA76F5">
      <w:pPr>
        <w:pStyle w:val="ListParagraph"/>
        <w:numPr>
          <w:ilvl w:val="0"/>
          <w:numId w:val="18"/>
        </w:numPr>
        <w:shd w:val="clear" w:color="auto" w:fill="FFFFFF"/>
        <w:rPr>
          <w:rFonts w:ascii="Calibri Light" w:hAnsi="Calibri Light" w:cs="Calibri Light"/>
          <w:szCs w:val="18"/>
          <w:lang w:val="en-AU"/>
        </w:rPr>
      </w:pPr>
      <w:r w:rsidRPr="008037EA">
        <w:rPr>
          <w:rFonts w:ascii="Calibri Light" w:hAnsi="Calibri Light" w:cs="Calibri Light"/>
          <w:szCs w:val="18"/>
          <w:lang w:val="en-AU"/>
        </w:rPr>
        <w:t>Tasks that have been scheduled to run immediately are already running, and the “run now” link will not be visible.</w:t>
      </w:r>
    </w:p>
    <w:p w14:paraId="5F93B07E" w14:textId="77777777" w:rsidR="00CF67B0" w:rsidRPr="008037EA" w:rsidRDefault="00CF67B0" w:rsidP="00AA76F5">
      <w:pPr>
        <w:pStyle w:val="ListParagraph"/>
        <w:numPr>
          <w:ilvl w:val="0"/>
          <w:numId w:val="18"/>
        </w:numPr>
        <w:shd w:val="clear" w:color="auto" w:fill="FFFFFF"/>
        <w:rPr>
          <w:rFonts w:ascii="Calibri Light" w:hAnsi="Calibri Light" w:cs="Calibri Light"/>
          <w:szCs w:val="18"/>
          <w:lang w:val="en-AU"/>
        </w:rPr>
      </w:pPr>
      <w:r w:rsidRPr="008037EA">
        <w:rPr>
          <w:rFonts w:ascii="Calibri Light" w:hAnsi="Calibri Light" w:cs="Calibri Light"/>
          <w:szCs w:val="18"/>
          <w:lang w:val="en-AU"/>
        </w:rPr>
        <w:t>A task that has been scheduled to execute only once at a scheduled time or after a delay will be rescheduled to run immediately. The task will not run again after it has been rescheduled.</w:t>
      </w:r>
    </w:p>
    <w:p w14:paraId="2320FE42" w14:textId="77777777" w:rsidR="00342E37" w:rsidRDefault="00CF67B0" w:rsidP="00AA76F5">
      <w:pPr>
        <w:pStyle w:val="ListParagraph"/>
        <w:numPr>
          <w:ilvl w:val="0"/>
          <w:numId w:val="18"/>
        </w:numPr>
        <w:shd w:val="clear" w:color="auto" w:fill="FFFFFF"/>
        <w:rPr>
          <w:rFonts w:ascii="Calibri Light" w:hAnsi="Calibri Light" w:cs="Calibri Light"/>
          <w:szCs w:val="18"/>
          <w:lang w:val="en-AU"/>
        </w:rPr>
      </w:pPr>
      <w:r w:rsidRPr="008037EA">
        <w:rPr>
          <w:rFonts w:ascii="Calibri Light" w:hAnsi="Calibri Light" w:cs="Calibri Light"/>
          <w:szCs w:val="18"/>
          <w:lang w:val="en-AU"/>
        </w:rPr>
        <w:t xml:space="preserve">A scheduled task will continue to run at its normally scheduled time, even if you run the task now. </w:t>
      </w:r>
    </w:p>
    <w:p w14:paraId="2624813F" w14:textId="77777777" w:rsidR="00342E37" w:rsidRDefault="00342E37" w:rsidP="00342E37">
      <w:pPr>
        <w:shd w:val="clear" w:color="auto" w:fill="FFFFFF"/>
        <w:rPr>
          <w:rFonts w:ascii="Calibri Light" w:hAnsi="Calibri Light" w:cs="Calibri Light"/>
          <w:szCs w:val="18"/>
          <w:lang w:val="en-AU"/>
        </w:rPr>
      </w:pPr>
    </w:p>
    <w:p w14:paraId="6163F2F2" w14:textId="77777777" w:rsidR="00342E37" w:rsidRDefault="00342E37" w:rsidP="00342E37">
      <w:pPr>
        <w:shd w:val="clear" w:color="auto" w:fill="FFFFFF"/>
        <w:rPr>
          <w:rFonts w:ascii="Calibri Light" w:hAnsi="Calibri Light" w:cs="Calibri Light"/>
          <w:szCs w:val="18"/>
          <w:lang w:val="en-AU"/>
        </w:rPr>
      </w:pPr>
    </w:p>
    <w:p w14:paraId="14CFDE36" w14:textId="77777777" w:rsidR="00641868" w:rsidRDefault="00641868" w:rsidP="00641868">
      <w:pPr>
        <w:ind w:left="720"/>
        <w:rPr>
          <w:rFonts w:ascii="Verdana" w:hAnsi="Verdana"/>
          <w:color w:val="172B4D"/>
          <w:spacing w:val="-2"/>
          <w:sz w:val="30"/>
          <w:szCs w:val="30"/>
        </w:rPr>
      </w:pPr>
      <w:r w:rsidRPr="00641868">
        <w:rPr>
          <w:rFonts w:ascii="Calibri Light" w:hAnsi="Calibri Light" w:cs="Calibri Light"/>
          <w:b/>
          <w:bCs/>
          <w:szCs w:val="18"/>
          <w:lang w:val="en-AU"/>
        </w:rPr>
        <w:t>Restore Backup</w:t>
      </w:r>
    </w:p>
    <w:p w14:paraId="01F2A42A" w14:textId="77777777" w:rsidR="006548EE" w:rsidRDefault="006548EE" w:rsidP="00641868">
      <w:pPr>
        <w:pStyle w:val="Title1"/>
        <w:shd w:val="clear" w:color="auto" w:fill="FCFCFC"/>
        <w:spacing w:before="0" w:beforeAutospacing="0" w:after="0" w:afterAutospacing="0"/>
        <w:ind w:left="720"/>
        <w:rPr>
          <w:rFonts w:ascii="Calibri Light" w:hAnsi="Calibri Light" w:cs="Calibri Light"/>
          <w:b/>
          <w:bCs/>
          <w:color w:val="000000"/>
          <w:sz w:val="20"/>
          <w:szCs w:val="20"/>
        </w:rPr>
      </w:pPr>
    </w:p>
    <w:p w14:paraId="4ADC4F82" w14:textId="4B3C90C8" w:rsidR="00641868" w:rsidRDefault="006548EE" w:rsidP="006548EE">
      <w:pPr>
        <w:pStyle w:val="Title1"/>
        <w:shd w:val="clear" w:color="auto" w:fill="FCFCFC"/>
        <w:spacing w:before="0" w:beforeAutospacing="0" w:after="0" w:afterAutospacing="0"/>
        <w:ind w:left="720"/>
        <w:rPr>
          <w:rFonts w:ascii="Calibri Light" w:hAnsi="Calibri Light" w:cs="Calibri Light"/>
          <w:color w:val="000000"/>
          <w:sz w:val="20"/>
          <w:szCs w:val="20"/>
        </w:rPr>
      </w:pPr>
      <w:r>
        <w:rPr>
          <w:rFonts w:ascii="Calibri Light" w:hAnsi="Calibri Light" w:cs="Calibri Light"/>
          <w:b/>
          <w:bCs/>
          <w:color w:val="000000"/>
          <w:sz w:val="20"/>
          <w:szCs w:val="20"/>
        </w:rPr>
        <w:t xml:space="preserve">Note: </w:t>
      </w:r>
      <w:r w:rsidR="00641868" w:rsidRPr="00641868">
        <w:rPr>
          <w:rFonts w:ascii="Calibri Light" w:hAnsi="Calibri Light" w:cs="Calibri Light"/>
          <w:color w:val="000000"/>
          <w:sz w:val="20"/>
          <w:szCs w:val="20"/>
        </w:rPr>
        <w:t>When restoring from a backup using this task, the newly restored agent will retain its previous name. </w:t>
      </w:r>
    </w:p>
    <w:p w14:paraId="73315539" w14:textId="77777777" w:rsidR="004C5623" w:rsidRPr="00641868" w:rsidRDefault="004C5623" w:rsidP="006548EE">
      <w:pPr>
        <w:pStyle w:val="Title1"/>
        <w:shd w:val="clear" w:color="auto" w:fill="FCFCFC"/>
        <w:spacing w:before="0" w:beforeAutospacing="0" w:after="0" w:afterAutospacing="0"/>
        <w:ind w:left="720"/>
        <w:rPr>
          <w:rFonts w:ascii="Calibri Light" w:hAnsi="Calibri Light" w:cs="Calibri Light"/>
          <w:color w:val="000000"/>
          <w:sz w:val="20"/>
          <w:szCs w:val="20"/>
        </w:rPr>
      </w:pPr>
    </w:p>
    <w:p w14:paraId="00E2F87C" w14:textId="41DAB687" w:rsidR="00641868" w:rsidRPr="00641868" w:rsidRDefault="00641868" w:rsidP="00AA76F5">
      <w:pPr>
        <w:pStyle w:val="NormalWeb"/>
        <w:numPr>
          <w:ilvl w:val="0"/>
          <w:numId w:val="19"/>
        </w:numPr>
        <w:shd w:val="clear" w:color="auto" w:fill="FFFFFF"/>
        <w:tabs>
          <w:tab w:val="clear" w:pos="720"/>
          <w:tab w:val="num" w:pos="1440"/>
        </w:tabs>
        <w:ind w:left="1440"/>
        <w:rPr>
          <w:rFonts w:ascii="Calibri Light" w:hAnsi="Calibri Light" w:cs="Calibri Light"/>
          <w:color w:val="000000"/>
        </w:rPr>
      </w:pPr>
      <w:r w:rsidRPr="00641868">
        <w:rPr>
          <w:rFonts w:ascii="Calibri Light" w:hAnsi="Calibri Light" w:cs="Calibri Light"/>
          <w:color w:val="000000"/>
        </w:rPr>
        <w:t>On the </w:t>
      </w:r>
      <w:r w:rsidRPr="00641868">
        <w:rPr>
          <w:rStyle w:val="Strong"/>
          <w:rFonts w:ascii="Calibri Light" w:hAnsi="Calibri Light" w:cs="Calibri Light"/>
          <w:color w:val="000000"/>
        </w:rPr>
        <w:t>Controller, </w:t>
      </w:r>
      <w:r w:rsidRPr="00641868">
        <w:rPr>
          <w:rFonts w:ascii="Calibri Light" w:hAnsi="Calibri Light" w:cs="Calibri Light"/>
          <w:color w:val="000000"/>
        </w:rPr>
        <w:t>navigate to </w:t>
      </w:r>
      <w:r w:rsidRPr="00641868">
        <w:rPr>
          <w:rStyle w:val="Strong"/>
          <w:rFonts w:ascii="Calibri Light" w:hAnsi="Calibri Light" w:cs="Calibri Light"/>
          <w:color w:val="000000"/>
        </w:rPr>
        <w:t xml:space="preserve">Config </w:t>
      </w:r>
      <w:r w:rsidR="0086115B">
        <w:rPr>
          <w:rStyle w:val="Strong"/>
          <w:rFonts w:ascii="Calibri Light" w:hAnsi="Calibri Light" w:cs="Calibri Light"/>
          <w:color w:val="000000"/>
        </w:rPr>
        <w:t>/</w:t>
      </w:r>
      <w:r w:rsidRPr="00641868">
        <w:rPr>
          <w:rStyle w:val="Strong"/>
          <w:rFonts w:ascii="Calibri Light" w:hAnsi="Calibri Light" w:cs="Calibri Light"/>
          <w:color w:val="000000"/>
        </w:rPr>
        <w:t xml:space="preserve"> Enterprise Administration </w:t>
      </w:r>
      <w:r w:rsidR="0086115B">
        <w:rPr>
          <w:rStyle w:val="Strong"/>
          <w:rFonts w:ascii="Calibri Light" w:hAnsi="Calibri Light" w:cs="Calibri Light"/>
          <w:color w:val="000000"/>
        </w:rPr>
        <w:t>/</w:t>
      </w:r>
      <w:r w:rsidRPr="00641868">
        <w:rPr>
          <w:rStyle w:val="Strong"/>
          <w:rFonts w:ascii="Calibri Light" w:hAnsi="Calibri Light" w:cs="Calibri Light"/>
          <w:color w:val="000000"/>
        </w:rPr>
        <w:t xml:space="preserve"> Agent Tasks</w:t>
      </w:r>
    </w:p>
    <w:p w14:paraId="1E6360C0" w14:textId="77777777" w:rsidR="00641868" w:rsidRDefault="00641868" w:rsidP="00AA76F5">
      <w:pPr>
        <w:pStyle w:val="NormalWeb"/>
        <w:numPr>
          <w:ilvl w:val="0"/>
          <w:numId w:val="19"/>
        </w:numPr>
        <w:shd w:val="clear" w:color="auto" w:fill="FFFFFF"/>
        <w:tabs>
          <w:tab w:val="clear" w:pos="720"/>
          <w:tab w:val="num" w:pos="1440"/>
        </w:tabs>
        <w:ind w:left="1440"/>
        <w:rPr>
          <w:rFonts w:ascii="Calibri Light" w:hAnsi="Calibri Light" w:cs="Calibri Light"/>
          <w:color w:val="000000"/>
        </w:rPr>
      </w:pPr>
      <w:r w:rsidRPr="00641868">
        <w:rPr>
          <w:rFonts w:ascii="Calibri Light" w:hAnsi="Calibri Light" w:cs="Calibri Light"/>
          <w:color w:val="000000"/>
        </w:rPr>
        <w:t>Click on the </w:t>
      </w:r>
      <w:r w:rsidRPr="00641868">
        <w:rPr>
          <w:rStyle w:val="Strong"/>
          <w:rFonts w:ascii="Calibri Light" w:hAnsi="Calibri Light" w:cs="Calibri Light"/>
          <w:color w:val="000000"/>
        </w:rPr>
        <w:t>Create new Gateway Task </w:t>
      </w:r>
      <w:r w:rsidRPr="00641868">
        <w:rPr>
          <w:rFonts w:ascii="Calibri Light" w:hAnsi="Calibri Light" w:cs="Calibri Light"/>
          <w:color w:val="000000"/>
        </w:rPr>
        <w:t>link.</w:t>
      </w:r>
    </w:p>
    <w:p w14:paraId="641D76D4" w14:textId="55B65326" w:rsidR="004C5623" w:rsidRPr="00641868" w:rsidRDefault="004C5623" w:rsidP="0943F91F">
      <w:pPr>
        <w:pStyle w:val="NormalWeb"/>
        <w:numPr>
          <w:ilvl w:val="0"/>
          <w:numId w:val="19"/>
        </w:numPr>
        <w:shd w:val="clear" w:color="auto" w:fill="FFFFFF" w:themeFill="background1"/>
        <w:tabs>
          <w:tab w:val="clear" w:pos="720"/>
          <w:tab w:val="num" w:pos="1440"/>
        </w:tabs>
        <w:ind w:left="1440"/>
        <w:rPr>
          <w:rFonts w:ascii="Calibri Light" w:hAnsi="Calibri Light" w:cs="Calibri Light"/>
          <w:color w:val="000000"/>
        </w:rPr>
      </w:pPr>
      <w:r w:rsidRPr="0943F91F">
        <w:rPr>
          <w:rFonts w:ascii="Calibri Light" w:hAnsi="Calibri Light" w:cs="Calibri Light"/>
          <w:color w:val="000000" w:themeColor="text1"/>
        </w:rPr>
        <w:t xml:space="preserve">Select the </w:t>
      </w:r>
      <w:r w:rsidRPr="0943F91F">
        <w:rPr>
          <w:rFonts w:ascii="Calibri Light" w:hAnsi="Calibri Light" w:cs="Calibri Light"/>
          <w:b/>
          <w:bCs/>
          <w:color w:val="000000" w:themeColor="text1"/>
        </w:rPr>
        <w:t>Restore Backup and</w:t>
      </w:r>
      <w:r w:rsidR="0086115B" w:rsidRPr="0943F91F">
        <w:rPr>
          <w:rFonts w:ascii="Calibri Light" w:hAnsi="Calibri Light" w:cs="Calibri Light"/>
          <w:color w:val="000000" w:themeColor="text1"/>
        </w:rPr>
        <w:t xml:space="preserve"> press </w:t>
      </w:r>
      <w:r w:rsidR="0086115B" w:rsidRPr="0943F91F">
        <w:rPr>
          <w:rFonts w:ascii="Calibri Light" w:hAnsi="Calibri Light" w:cs="Calibri Light"/>
          <w:b/>
          <w:bCs/>
          <w:color w:val="000000" w:themeColor="text1"/>
        </w:rPr>
        <w:t>Next</w:t>
      </w:r>
      <w:r w:rsidR="0086115B" w:rsidRPr="0943F91F">
        <w:rPr>
          <w:rFonts w:ascii="Calibri Light" w:hAnsi="Calibri Light" w:cs="Calibri Light"/>
          <w:color w:val="000000" w:themeColor="text1"/>
        </w:rPr>
        <w:t>.</w:t>
      </w:r>
    </w:p>
    <w:p w14:paraId="658365F6" w14:textId="3634D60A" w:rsidR="00641868" w:rsidRDefault="00641868" w:rsidP="0086115B">
      <w:pPr>
        <w:pStyle w:val="NormalWeb"/>
        <w:shd w:val="clear" w:color="auto" w:fill="FFFFFF"/>
        <w:spacing w:after="240"/>
        <w:ind w:left="1440"/>
        <w:rPr>
          <w:rFonts w:ascii="Segoe UI" w:hAnsi="Segoe UI" w:cs="Segoe UI"/>
          <w:color w:val="000000"/>
          <w:sz w:val="21"/>
          <w:szCs w:val="21"/>
        </w:rPr>
      </w:pPr>
      <w:r w:rsidRPr="00641868">
        <w:rPr>
          <w:rFonts w:ascii="Calibri Light" w:hAnsi="Calibri Light" w:cs="Calibri Light"/>
          <w:color w:val="000000"/>
        </w:rPr>
        <w:br/>
      </w:r>
      <w:r>
        <w:rPr>
          <w:rFonts w:ascii="Segoe UI" w:hAnsi="Segoe UI" w:cs="Segoe UI"/>
          <w:noProof/>
          <w:color w:val="000000"/>
          <w:sz w:val="21"/>
          <w:szCs w:val="21"/>
        </w:rPr>
        <w:drawing>
          <wp:inline distT="0" distB="0" distL="0" distR="0" wp14:anchorId="409AAE4D" wp14:editId="138A2833">
            <wp:extent cx="4176786" cy="2315583"/>
            <wp:effectExtent l="0" t="0" r="0" b="889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7987" cy="2327337"/>
                    </a:xfrm>
                    <a:prstGeom prst="rect">
                      <a:avLst/>
                    </a:prstGeom>
                    <a:noFill/>
                    <a:ln>
                      <a:noFill/>
                    </a:ln>
                  </pic:spPr>
                </pic:pic>
              </a:graphicData>
            </a:graphic>
          </wp:inline>
        </w:drawing>
      </w:r>
    </w:p>
    <w:p w14:paraId="7CEB8D41" w14:textId="396B1AF7" w:rsidR="00641868" w:rsidRPr="0086115B" w:rsidRDefault="00641868" w:rsidP="0943F91F">
      <w:pPr>
        <w:numPr>
          <w:ilvl w:val="0"/>
          <w:numId w:val="19"/>
        </w:numPr>
        <w:shd w:val="clear" w:color="auto" w:fill="FFFFFF" w:themeFill="background1"/>
        <w:tabs>
          <w:tab w:val="clear" w:pos="720"/>
          <w:tab w:val="num" w:pos="1440"/>
        </w:tabs>
        <w:spacing w:before="100" w:beforeAutospacing="1" w:after="100" w:afterAutospacing="1"/>
        <w:ind w:left="1440"/>
        <w:rPr>
          <w:rFonts w:ascii="Calibri Light" w:hAnsi="Calibri Light" w:cs="Calibri Light"/>
          <w:color w:val="000000"/>
        </w:rPr>
      </w:pPr>
      <w:r w:rsidRPr="0943F91F">
        <w:rPr>
          <w:rFonts w:ascii="Calibri Light" w:hAnsi="Calibri Light" w:cs="Calibri Light"/>
          <w:color w:val="000000" w:themeColor="text1"/>
        </w:rPr>
        <w:t>Schedule the </w:t>
      </w:r>
      <w:r w:rsidRPr="0943F91F">
        <w:rPr>
          <w:rStyle w:val="Strong"/>
          <w:rFonts w:ascii="Calibri Light" w:hAnsi="Calibri Light" w:cs="Calibri Light"/>
          <w:color w:val="000000" w:themeColor="text1"/>
        </w:rPr>
        <w:t>Restore Backup</w:t>
      </w:r>
      <w:r w:rsidRPr="0943F91F">
        <w:rPr>
          <w:rFonts w:ascii="Calibri Light" w:hAnsi="Calibri Light" w:cs="Calibri Light"/>
          <w:color w:val="000000" w:themeColor="text1"/>
        </w:rPr>
        <w:t> task from any of the listed scheduling options. This example uses </w:t>
      </w:r>
      <w:r w:rsidRPr="0943F91F">
        <w:rPr>
          <w:rStyle w:val="Strong"/>
          <w:rFonts w:ascii="Calibri Light" w:hAnsi="Calibri Light" w:cs="Calibri Light"/>
          <w:color w:val="000000" w:themeColor="text1"/>
        </w:rPr>
        <w:t>Execute Immediately and</w:t>
      </w:r>
      <w:r w:rsidRPr="0943F91F">
        <w:rPr>
          <w:rFonts w:ascii="Calibri Light" w:hAnsi="Calibri Light" w:cs="Calibri Light"/>
          <w:color w:val="000000" w:themeColor="text1"/>
        </w:rPr>
        <w:t xml:space="preserve">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 </w:t>
      </w:r>
    </w:p>
    <w:p w14:paraId="7396FAEF" w14:textId="208F5D0B" w:rsidR="00641868" w:rsidRPr="0086115B" w:rsidRDefault="00641868" w:rsidP="0943F91F">
      <w:pPr>
        <w:numPr>
          <w:ilvl w:val="0"/>
          <w:numId w:val="19"/>
        </w:numPr>
        <w:shd w:val="clear" w:color="auto" w:fill="FFFFFF" w:themeFill="background1"/>
        <w:tabs>
          <w:tab w:val="clear" w:pos="720"/>
          <w:tab w:val="num" w:pos="1440"/>
        </w:tabs>
        <w:spacing w:before="100" w:beforeAutospacing="1" w:after="100" w:afterAutospacing="1"/>
        <w:ind w:left="1440"/>
        <w:rPr>
          <w:rFonts w:ascii="Calibri Light" w:hAnsi="Calibri Light" w:cs="Calibri Light"/>
          <w:color w:val="000000"/>
        </w:rPr>
      </w:pPr>
      <w:r w:rsidRPr="0943F91F">
        <w:rPr>
          <w:rFonts w:ascii="Calibri Light" w:hAnsi="Calibri Light" w:cs="Calibri Light"/>
          <w:color w:val="000000" w:themeColor="text1"/>
        </w:rPr>
        <w:t>Select the </w:t>
      </w:r>
      <w:r w:rsidRPr="0943F91F">
        <w:rPr>
          <w:rStyle w:val="Strong"/>
          <w:rFonts w:ascii="Calibri Light" w:hAnsi="Calibri Light" w:cs="Calibri Light"/>
          <w:color w:val="000000" w:themeColor="text1"/>
        </w:rPr>
        <w:t>Agent and</w:t>
      </w:r>
      <w:r w:rsidRPr="0943F91F">
        <w:rPr>
          <w:rFonts w:ascii="Calibri Light" w:hAnsi="Calibri Light" w:cs="Calibri Light"/>
          <w:color w:val="000000" w:themeColor="text1"/>
        </w:rPr>
        <w:t xml:space="preserve">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w:t>
      </w:r>
    </w:p>
    <w:p w14:paraId="67A4269B" w14:textId="77777777" w:rsidR="00A86C02" w:rsidRPr="00A86C02" w:rsidRDefault="00641868" w:rsidP="00AA76F5">
      <w:pPr>
        <w:numPr>
          <w:ilvl w:val="0"/>
          <w:numId w:val="19"/>
        </w:numPr>
        <w:shd w:val="clear" w:color="auto" w:fill="FFFFFF"/>
        <w:tabs>
          <w:tab w:val="clear" w:pos="720"/>
          <w:tab w:val="num" w:pos="1440"/>
        </w:tabs>
        <w:spacing w:before="100" w:beforeAutospacing="1" w:after="240"/>
        <w:ind w:left="1440"/>
        <w:rPr>
          <w:rFonts w:ascii="Segoe UI" w:hAnsi="Segoe UI" w:cs="Segoe UI"/>
          <w:color w:val="000000"/>
          <w:sz w:val="21"/>
          <w:szCs w:val="21"/>
        </w:rPr>
      </w:pPr>
      <w:r w:rsidRPr="0086115B">
        <w:rPr>
          <w:rFonts w:ascii="Calibri Light" w:hAnsi="Calibri Light" w:cs="Calibri Light"/>
          <w:color w:val="000000"/>
        </w:rPr>
        <w:lastRenderedPageBreak/>
        <w:t>If your Archive Path was set to Manual when you created your Controller, you will have to select the </w:t>
      </w:r>
      <w:r w:rsidRPr="0086115B">
        <w:rPr>
          <w:rStyle w:val="Strong"/>
          <w:rFonts w:ascii="Calibri Light" w:hAnsi="Calibri Light" w:cs="Calibri Light"/>
          <w:color w:val="000000"/>
        </w:rPr>
        <w:t>Choose File</w:t>
      </w:r>
      <w:r w:rsidRPr="0086115B">
        <w:rPr>
          <w:rFonts w:ascii="Calibri Light" w:hAnsi="Calibri Light" w:cs="Calibri Light"/>
          <w:color w:val="000000"/>
        </w:rPr>
        <w:t> button, and navigate to the folder on your computer to locate the Gateway Backup file. If you are unsure about your Archive Path, refer to your</w:t>
      </w:r>
      <w:r w:rsidR="00B01722">
        <w:rPr>
          <w:rFonts w:ascii="Calibri Light" w:hAnsi="Calibri Light" w:cs="Calibri Light"/>
          <w:color w:val="000000"/>
        </w:rPr>
        <w:t xml:space="preserve"> Controller Settings. </w:t>
      </w:r>
      <w:r w:rsidR="00A86C02">
        <w:rPr>
          <w:rFonts w:ascii="Calibri Light" w:hAnsi="Calibri Light" w:cs="Calibri Light"/>
          <w:color w:val="000000"/>
        </w:rPr>
        <w:t>(</w:t>
      </w:r>
      <w:hyperlink r:id="rId40" w:history="1">
        <w:r w:rsidR="00A86C02" w:rsidRPr="00A352CA">
          <w:rPr>
            <w:rStyle w:val="Hyperlink"/>
            <w:rFonts w:ascii="Calibri Light" w:hAnsi="Calibri Light" w:cs="Calibri Light"/>
          </w:rPr>
          <w:t>https://docs.inductiveautomation.com/display/DOC81/Creating+a+Controller</w:t>
        </w:r>
      </w:hyperlink>
      <w:r w:rsidR="00A86C02">
        <w:rPr>
          <w:rFonts w:ascii="Calibri Light" w:hAnsi="Calibri Light" w:cs="Calibri Light"/>
        </w:rPr>
        <w:t>)</w:t>
      </w:r>
    </w:p>
    <w:p w14:paraId="02259AA3" w14:textId="2505B958" w:rsidR="00641868" w:rsidRDefault="00641868" w:rsidP="00A86C02">
      <w:pPr>
        <w:shd w:val="clear" w:color="auto" w:fill="FFFFFF"/>
        <w:spacing w:before="100" w:beforeAutospacing="1" w:after="240"/>
        <w:ind w:left="1080"/>
        <w:rPr>
          <w:rFonts w:ascii="Segoe UI" w:hAnsi="Segoe UI" w:cs="Segoe UI"/>
          <w:color w:val="000000"/>
          <w:sz w:val="21"/>
          <w:szCs w:val="21"/>
        </w:rPr>
      </w:pPr>
      <w:r>
        <w:rPr>
          <w:rFonts w:ascii="Segoe UI" w:hAnsi="Segoe UI" w:cs="Segoe UI"/>
          <w:color w:val="000000"/>
          <w:sz w:val="21"/>
          <w:szCs w:val="21"/>
        </w:rPr>
        <w:br/>
      </w:r>
      <w:r>
        <w:rPr>
          <w:rFonts w:ascii="Segoe UI" w:hAnsi="Segoe UI" w:cs="Segoe UI"/>
          <w:noProof/>
          <w:color w:val="000000"/>
          <w:sz w:val="21"/>
          <w:szCs w:val="21"/>
        </w:rPr>
        <w:drawing>
          <wp:inline distT="0" distB="0" distL="0" distR="0" wp14:anchorId="091DA75E" wp14:editId="4271DBB0">
            <wp:extent cx="4258847" cy="1703015"/>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8330" cy="1710806"/>
                    </a:xfrm>
                    <a:prstGeom prst="rect">
                      <a:avLst/>
                    </a:prstGeom>
                    <a:noFill/>
                    <a:ln>
                      <a:noFill/>
                    </a:ln>
                  </pic:spPr>
                </pic:pic>
              </a:graphicData>
            </a:graphic>
          </wp:inline>
        </w:drawing>
      </w:r>
      <w:r>
        <w:rPr>
          <w:rFonts w:ascii="Segoe UI" w:hAnsi="Segoe UI" w:cs="Segoe UI"/>
          <w:color w:val="000000"/>
          <w:sz w:val="21"/>
          <w:szCs w:val="21"/>
        </w:rPr>
        <w:t> </w:t>
      </w:r>
    </w:p>
    <w:p w14:paraId="77AA23C5" w14:textId="4A38ABCC" w:rsidR="00641868" w:rsidRDefault="00641868" w:rsidP="00AA76F5">
      <w:pPr>
        <w:numPr>
          <w:ilvl w:val="0"/>
          <w:numId w:val="19"/>
        </w:numPr>
        <w:shd w:val="clear" w:color="auto" w:fill="FFFFFF"/>
        <w:tabs>
          <w:tab w:val="clear" w:pos="720"/>
          <w:tab w:val="num" w:pos="1440"/>
        </w:tabs>
        <w:spacing w:before="100" w:beforeAutospacing="1" w:after="240"/>
        <w:ind w:left="1440"/>
        <w:rPr>
          <w:rFonts w:ascii="Segoe UI" w:hAnsi="Segoe UI" w:cs="Segoe UI"/>
          <w:color w:val="000000"/>
          <w:sz w:val="21"/>
          <w:szCs w:val="21"/>
        </w:rPr>
      </w:pPr>
      <w:r w:rsidRPr="00125066">
        <w:rPr>
          <w:rFonts w:ascii="Calibri Light" w:hAnsi="Calibri Light" w:cs="Calibri Light"/>
          <w:color w:val="000000"/>
        </w:rPr>
        <w:t>Once you choose the file, click </w:t>
      </w:r>
      <w:r w:rsidRPr="00125066">
        <w:rPr>
          <w:rStyle w:val="Strong"/>
          <w:rFonts w:ascii="Calibri Light" w:hAnsi="Calibri Light" w:cs="Calibri Light"/>
          <w:color w:val="000000"/>
        </w:rPr>
        <w:t>Open</w:t>
      </w:r>
      <w:r w:rsidR="001F1DD7" w:rsidRPr="00125066">
        <w:rPr>
          <w:rStyle w:val="Strong"/>
          <w:rFonts w:ascii="Calibri Light" w:hAnsi="Calibri Light" w:cs="Calibri Light"/>
          <w:color w:val="000000"/>
        </w:rPr>
        <w:t xml:space="preserve">. </w:t>
      </w:r>
      <w:r w:rsidRPr="00125066">
        <w:rPr>
          <w:rFonts w:ascii="Calibri Light" w:hAnsi="Calibri Light" w:cs="Calibri Light"/>
          <w:color w:val="000000"/>
        </w:rPr>
        <w:t>Click </w:t>
      </w:r>
      <w:r w:rsidRPr="00125066">
        <w:rPr>
          <w:rStyle w:val="Strong"/>
          <w:rFonts w:ascii="Calibri Light" w:hAnsi="Calibri Light" w:cs="Calibri Light"/>
          <w:color w:val="000000"/>
        </w:rPr>
        <w:t>Next</w:t>
      </w:r>
      <w:r w:rsidRPr="00125066">
        <w:rPr>
          <w:rFonts w:ascii="Calibri Light" w:hAnsi="Calibri Light" w:cs="Calibri Light"/>
          <w:color w:val="000000"/>
        </w:rPr>
        <w:t> on the Restore Backup task.</w:t>
      </w:r>
      <w:r w:rsidRPr="00125066">
        <w:rPr>
          <w:rFonts w:ascii="Calibri Light" w:hAnsi="Calibri Light" w:cs="Calibri Light"/>
          <w:color w:val="000000"/>
        </w:rPr>
        <w:br/>
      </w:r>
      <w:r>
        <w:rPr>
          <w:rFonts w:ascii="Segoe UI" w:hAnsi="Segoe UI" w:cs="Segoe UI"/>
          <w:color w:val="000000"/>
          <w:sz w:val="21"/>
          <w:szCs w:val="21"/>
        </w:rPr>
        <w:br/>
        <w:t> </w:t>
      </w:r>
      <w:r>
        <w:rPr>
          <w:rFonts w:ascii="Segoe UI" w:hAnsi="Segoe UI" w:cs="Segoe UI"/>
          <w:noProof/>
          <w:color w:val="000000"/>
          <w:sz w:val="21"/>
          <w:szCs w:val="21"/>
        </w:rPr>
        <w:drawing>
          <wp:inline distT="0" distB="0" distL="0" distR="0" wp14:anchorId="51AA7ED0" wp14:editId="2DDBD2E7">
            <wp:extent cx="4780524" cy="1911621"/>
            <wp:effectExtent l="0" t="0" r="127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5961" cy="1917794"/>
                    </a:xfrm>
                    <a:prstGeom prst="rect">
                      <a:avLst/>
                    </a:prstGeom>
                    <a:noFill/>
                    <a:ln>
                      <a:noFill/>
                    </a:ln>
                  </pic:spPr>
                </pic:pic>
              </a:graphicData>
            </a:graphic>
          </wp:inline>
        </w:drawing>
      </w:r>
    </w:p>
    <w:p w14:paraId="552B447D" w14:textId="53FC21D0" w:rsidR="00641868" w:rsidRPr="00125066" w:rsidRDefault="00641868" w:rsidP="00AA76F5">
      <w:pPr>
        <w:numPr>
          <w:ilvl w:val="0"/>
          <w:numId w:val="19"/>
        </w:numPr>
        <w:shd w:val="clear" w:color="auto" w:fill="FFFFFF"/>
        <w:tabs>
          <w:tab w:val="clear" w:pos="720"/>
          <w:tab w:val="num" w:pos="1440"/>
        </w:tabs>
        <w:spacing w:before="100" w:beforeAutospacing="1" w:after="100" w:afterAutospacing="1"/>
        <w:ind w:left="1440"/>
        <w:rPr>
          <w:rFonts w:ascii="Calibri Light" w:hAnsi="Calibri Light" w:cs="Calibri Light"/>
          <w:color w:val="000000"/>
        </w:rPr>
      </w:pPr>
      <w:r w:rsidRPr="00125066">
        <w:rPr>
          <w:rFonts w:ascii="Calibri Light" w:hAnsi="Calibri Light" w:cs="Calibri Light"/>
          <w:color w:val="000000"/>
        </w:rPr>
        <w:t xml:space="preserve">Review the Restore Backup Task </w:t>
      </w:r>
      <w:r w:rsidR="00B75C2F" w:rsidRPr="00125066">
        <w:rPr>
          <w:rFonts w:ascii="Calibri Light" w:hAnsi="Calibri Light" w:cs="Calibri Light"/>
          <w:color w:val="000000"/>
        </w:rPr>
        <w:t>Summary and</w:t>
      </w:r>
      <w:r w:rsidRPr="00125066">
        <w:rPr>
          <w:rFonts w:ascii="Calibri Light" w:hAnsi="Calibri Light" w:cs="Calibri Light"/>
          <w:color w:val="000000"/>
        </w:rPr>
        <w:t xml:space="preserve"> click </w:t>
      </w:r>
      <w:r w:rsidRPr="00125066">
        <w:rPr>
          <w:rStyle w:val="Strong"/>
          <w:rFonts w:ascii="Calibri Light" w:hAnsi="Calibri Light" w:cs="Calibri Light"/>
          <w:color w:val="000000"/>
        </w:rPr>
        <w:t>Finish. </w:t>
      </w:r>
      <w:r w:rsidRPr="00125066">
        <w:rPr>
          <w:rFonts w:ascii="Calibri Light" w:hAnsi="Calibri Light" w:cs="Calibri Light"/>
          <w:color w:val="000000"/>
        </w:rPr>
        <w:t>Once the Restore Backup task completes, you will receive a successful message from the Gateway task.</w:t>
      </w:r>
    </w:p>
    <w:p w14:paraId="77EF4CFE" w14:textId="1B252A0B" w:rsidR="00641868" w:rsidRDefault="00641868" w:rsidP="0943F91F">
      <w:pPr>
        <w:numPr>
          <w:ilvl w:val="0"/>
          <w:numId w:val="19"/>
        </w:numPr>
        <w:shd w:val="clear" w:color="auto" w:fill="FFFFFF" w:themeFill="background1"/>
        <w:tabs>
          <w:tab w:val="clear" w:pos="720"/>
          <w:tab w:val="num" w:pos="1440"/>
        </w:tabs>
        <w:spacing w:before="100" w:beforeAutospacing="1" w:after="100" w:afterAutospacing="1"/>
        <w:ind w:left="1440"/>
        <w:rPr>
          <w:rFonts w:ascii="Calibri Light" w:hAnsi="Calibri Light" w:cs="Calibri Light"/>
          <w:color w:val="000000"/>
        </w:rPr>
      </w:pPr>
      <w:r w:rsidRPr="0943F91F">
        <w:rPr>
          <w:rFonts w:ascii="Calibri Light" w:hAnsi="Calibri Light" w:cs="Calibri Light"/>
          <w:color w:val="000000" w:themeColor="text1"/>
        </w:rPr>
        <w:t>Now go to your Agent and click </w:t>
      </w:r>
      <w:r w:rsidRPr="0943F91F">
        <w:rPr>
          <w:rStyle w:val="Strong"/>
          <w:rFonts w:ascii="Calibri Light" w:hAnsi="Calibri Light" w:cs="Calibri Light"/>
          <w:color w:val="000000" w:themeColor="text1"/>
        </w:rPr>
        <w:t>Home</w:t>
      </w:r>
      <w:r w:rsidRPr="0943F91F">
        <w:rPr>
          <w:rFonts w:ascii="Calibri Light" w:hAnsi="Calibri Light" w:cs="Calibri Light"/>
          <w:color w:val="000000" w:themeColor="text1"/>
        </w:rPr>
        <w:t>. It takes a few moments to bring up the Gateway. You will see a progress bar while the Gateway is starting up. Once it is complete, you will see all your projects uploaded and ready to go</w:t>
      </w:r>
      <w:r w:rsidR="001F1DD7" w:rsidRPr="0943F91F">
        <w:rPr>
          <w:rFonts w:ascii="Calibri Light" w:hAnsi="Calibri Light" w:cs="Calibri Light"/>
          <w:color w:val="000000" w:themeColor="text1"/>
        </w:rPr>
        <w:t xml:space="preserve">. </w:t>
      </w:r>
    </w:p>
    <w:p w14:paraId="14269A67" w14:textId="2C816CDF" w:rsidR="00EE5DB3" w:rsidRPr="00AE2D7E" w:rsidRDefault="00AE2D7E" w:rsidP="00AE2D7E">
      <w:pPr>
        <w:ind w:left="720"/>
        <w:rPr>
          <w:rFonts w:ascii="Calibri Light" w:hAnsi="Calibri Light" w:cs="Calibri Light"/>
          <w:b/>
          <w:bCs/>
          <w:szCs w:val="18"/>
          <w:lang w:val="en-AU"/>
        </w:rPr>
      </w:pPr>
      <w:r w:rsidRPr="00AE2D7E">
        <w:rPr>
          <w:rFonts w:ascii="Calibri Light" w:hAnsi="Calibri Light" w:cs="Calibri Light"/>
          <w:b/>
          <w:bCs/>
          <w:szCs w:val="18"/>
          <w:lang w:val="en-AU"/>
        </w:rPr>
        <w:t>To Summarize</w:t>
      </w:r>
    </w:p>
    <w:p w14:paraId="211D956D" w14:textId="652CDD8E" w:rsidR="00A00DA1" w:rsidRDefault="00C07D70" w:rsidP="0943F91F">
      <w:pPr>
        <w:pStyle w:val="ListParagraph"/>
        <w:numPr>
          <w:ilvl w:val="0"/>
          <w:numId w:val="20"/>
        </w:numPr>
        <w:shd w:val="clear" w:color="auto" w:fill="FFFFFF" w:themeFill="background1"/>
        <w:spacing w:before="100" w:beforeAutospacing="1" w:after="100" w:afterAutospacing="1"/>
        <w:rPr>
          <w:rFonts w:ascii="Calibri Light" w:hAnsi="Calibri Light" w:cs="Calibri Light"/>
          <w:color w:val="000000"/>
        </w:rPr>
      </w:pPr>
      <w:r w:rsidRPr="0943F91F">
        <w:rPr>
          <w:rFonts w:ascii="Calibri Light" w:hAnsi="Calibri Light" w:cs="Calibri Light"/>
          <w:b/>
          <w:bCs/>
          <w:color w:val="000000" w:themeColor="text1"/>
        </w:rPr>
        <w:t>Schedul</w:t>
      </w:r>
      <w:r w:rsidR="0098529E" w:rsidRPr="0943F91F">
        <w:rPr>
          <w:rFonts w:ascii="Calibri Light" w:hAnsi="Calibri Light" w:cs="Calibri Light"/>
          <w:b/>
          <w:bCs/>
          <w:color w:val="000000" w:themeColor="text1"/>
        </w:rPr>
        <w:t xml:space="preserve">e a </w:t>
      </w:r>
      <w:r w:rsidRPr="0943F91F">
        <w:rPr>
          <w:rFonts w:ascii="Calibri Light" w:hAnsi="Calibri Light" w:cs="Calibri Light"/>
          <w:b/>
          <w:bCs/>
          <w:color w:val="000000" w:themeColor="text1"/>
        </w:rPr>
        <w:t>task</w:t>
      </w:r>
      <w:r w:rsidR="006D694E" w:rsidRPr="0943F91F">
        <w:rPr>
          <w:rFonts w:ascii="Calibri Light" w:hAnsi="Calibri Light" w:cs="Calibri Light"/>
          <w:b/>
          <w:bCs/>
          <w:color w:val="000000" w:themeColor="text1"/>
        </w:rPr>
        <w:t xml:space="preserve"> </w:t>
      </w:r>
      <w:r w:rsidR="0040260B" w:rsidRPr="0943F91F">
        <w:rPr>
          <w:rFonts w:ascii="Calibri Light" w:hAnsi="Calibri Light" w:cs="Calibri Light"/>
          <w:b/>
          <w:bCs/>
          <w:color w:val="000000" w:themeColor="text1"/>
        </w:rPr>
        <w:t xml:space="preserve">to </w:t>
      </w:r>
      <w:bookmarkStart w:id="26" w:name="_Int_kMXj3gMN"/>
      <w:r w:rsidR="0098529E" w:rsidRPr="0943F91F">
        <w:rPr>
          <w:rFonts w:ascii="Calibri Light" w:hAnsi="Calibri Light" w:cs="Calibri Light"/>
          <w:b/>
          <w:bCs/>
          <w:color w:val="000000" w:themeColor="text1"/>
        </w:rPr>
        <w:t>b</w:t>
      </w:r>
      <w:r w:rsidR="0040260B" w:rsidRPr="0943F91F">
        <w:rPr>
          <w:rFonts w:ascii="Calibri Light" w:hAnsi="Calibri Light" w:cs="Calibri Light"/>
          <w:b/>
          <w:bCs/>
          <w:color w:val="000000" w:themeColor="text1"/>
        </w:rPr>
        <w:t>ackup</w:t>
      </w:r>
      <w:bookmarkEnd w:id="26"/>
      <w:r w:rsidR="0040260B" w:rsidRPr="0943F91F">
        <w:rPr>
          <w:rFonts w:ascii="Calibri Light" w:hAnsi="Calibri Light" w:cs="Calibri Light"/>
          <w:b/>
          <w:bCs/>
          <w:color w:val="000000" w:themeColor="text1"/>
        </w:rPr>
        <w:t xml:space="preserve"> your Project</w:t>
      </w:r>
      <w:r w:rsidR="0040260B" w:rsidRPr="0943F91F">
        <w:rPr>
          <w:rFonts w:ascii="Calibri Light" w:hAnsi="Calibri Light" w:cs="Calibri Light"/>
          <w:color w:val="000000" w:themeColor="text1"/>
        </w:rPr>
        <w:t>.</w:t>
      </w:r>
    </w:p>
    <w:p w14:paraId="43614346" w14:textId="31EBBEE1" w:rsidR="0011433C" w:rsidRDefault="00106D22" w:rsidP="00AA76F5">
      <w:pPr>
        <w:pStyle w:val="ListParagraph"/>
        <w:numPr>
          <w:ilvl w:val="0"/>
          <w:numId w:val="20"/>
        </w:numPr>
        <w:shd w:val="clear" w:color="auto" w:fill="FFFFFF"/>
        <w:spacing w:before="100" w:beforeAutospacing="1" w:after="100" w:afterAutospacing="1"/>
        <w:rPr>
          <w:rFonts w:ascii="Calibri Light" w:hAnsi="Calibri Light" w:cs="Calibri Light"/>
          <w:color w:val="000000"/>
        </w:rPr>
      </w:pPr>
      <w:r>
        <w:rPr>
          <w:rFonts w:ascii="Calibri Light" w:hAnsi="Calibri Light" w:cs="Calibri Light"/>
          <w:b/>
          <w:bCs/>
          <w:color w:val="000000"/>
        </w:rPr>
        <w:t>Important</w:t>
      </w:r>
      <w:r w:rsidRPr="00106D22">
        <w:rPr>
          <w:rFonts w:ascii="Calibri Light" w:hAnsi="Calibri Light" w:cs="Calibri Light"/>
          <w:color w:val="000000"/>
        </w:rPr>
        <w:t>:</w:t>
      </w:r>
      <w:r>
        <w:rPr>
          <w:rFonts w:ascii="Calibri Light" w:hAnsi="Calibri Light" w:cs="Calibri Light"/>
          <w:color w:val="000000"/>
        </w:rPr>
        <w:t xml:space="preserve">  </w:t>
      </w:r>
      <w:r w:rsidR="007C01F7">
        <w:rPr>
          <w:rFonts w:ascii="Calibri Light" w:hAnsi="Calibri Light" w:cs="Calibri Light"/>
          <w:color w:val="000000"/>
        </w:rPr>
        <w:t>Also r</w:t>
      </w:r>
      <w:r w:rsidR="004B5EB8">
        <w:rPr>
          <w:rFonts w:ascii="Calibri Light" w:hAnsi="Calibri Light" w:cs="Calibri Light"/>
          <w:color w:val="000000"/>
        </w:rPr>
        <w:t xml:space="preserve">un the </w:t>
      </w:r>
      <w:r w:rsidR="00152260">
        <w:rPr>
          <w:rFonts w:ascii="Calibri Light" w:hAnsi="Calibri Light" w:cs="Calibri Light"/>
          <w:color w:val="000000"/>
        </w:rPr>
        <w:t>Scheduled</w:t>
      </w:r>
      <w:r w:rsidR="00FF1CA6">
        <w:rPr>
          <w:rFonts w:ascii="Calibri Light" w:hAnsi="Calibri Light" w:cs="Calibri Light"/>
          <w:color w:val="000000"/>
        </w:rPr>
        <w:t xml:space="preserve"> task </w:t>
      </w:r>
      <w:r w:rsidR="00475DED" w:rsidRPr="007C01F7">
        <w:rPr>
          <w:rFonts w:ascii="Calibri Light" w:hAnsi="Calibri Light" w:cs="Calibri Light"/>
          <w:b/>
          <w:bCs/>
          <w:color w:val="000000"/>
        </w:rPr>
        <w:t>before and after any changes are made</w:t>
      </w:r>
      <w:r w:rsidR="00475DED">
        <w:rPr>
          <w:rFonts w:ascii="Calibri Light" w:hAnsi="Calibri Light" w:cs="Calibri Light"/>
          <w:color w:val="000000"/>
        </w:rPr>
        <w:t>.</w:t>
      </w:r>
    </w:p>
    <w:p w14:paraId="0FD1996D" w14:textId="7F7AA45C" w:rsidR="00195445" w:rsidRPr="00195445" w:rsidRDefault="00BF1226" w:rsidP="00195445">
      <w:pPr>
        <w:shd w:val="clear" w:color="auto" w:fill="FFFFFF"/>
        <w:spacing w:before="100" w:beforeAutospacing="1" w:after="100" w:afterAutospacing="1"/>
        <w:rPr>
          <w:rFonts w:ascii="Calibri Light" w:hAnsi="Calibri Light" w:cs="Calibri Light"/>
          <w:color w:val="000000"/>
        </w:rPr>
      </w:pPr>
      <w:r>
        <w:rPr>
          <w:rFonts w:ascii="Calibri Light" w:hAnsi="Calibri Light" w:cs="Calibri Light"/>
          <w:color w:val="000000"/>
        </w:rPr>
        <w:t xml:space="preserve">                          </w:t>
      </w:r>
      <w:r>
        <w:rPr>
          <w:rFonts w:ascii="Calibri Light" w:hAnsi="Calibri Light" w:cs="Calibri Light"/>
          <w:noProof/>
          <w:color w:val="000000"/>
        </w:rPr>
        <w:drawing>
          <wp:inline distT="0" distB="0" distL="0" distR="0" wp14:anchorId="6781EAB6" wp14:editId="7DC3D8FD">
            <wp:extent cx="1181100" cy="1193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1100" cy="1193800"/>
                    </a:xfrm>
                    <a:prstGeom prst="rect">
                      <a:avLst/>
                    </a:prstGeom>
                    <a:noFill/>
                    <a:ln>
                      <a:noFill/>
                    </a:ln>
                  </pic:spPr>
                </pic:pic>
              </a:graphicData>
            </a:graphic>
          </wp:inline>
        </w:drawing>
      </w:r>
    </w:p>
    <w:p w14:paraId="046F3FE8" w14:textId="7C160EE2" w:rsidR="0040260B" w:rsidRPr="00AE2D7E" w:rsidRDefault="000A421B" w:rsidP="0943F91F">
      <w:pPr>
        <w:pStyle w:val="ListParagraph"/>
        <w:numPr>
          <w:ilvl w:val="0"/>
          <w:numId w:val="20"/>
        </w:numPr>
        <w:shd w:val="clear" w:color="auto" w:fill="FFFFFF" w:themeFill="background1"/>
        <w:spacing w:before="100" w:beforeAutospacing="1" w:after="100" w:afterAutospacing="1"/>
        <w:rPr>
          <w:rFonts w:ascii="Calibri Light" w:hAnsi="Calibri Light" w:cs="Calibri Light"/>
          <w:color w:val="000000"/>
        </w:rPr>
      </w:pPr>
      <w:r w:rsidRPr="0943F91F">
        <w:rPr>
          <w:rFonts w:ascii="Calibri Light" w:hAnsi="Calibri Light" w:cs="Calibri Light"/>
          <w:color w:val="000000" w:themeColor="text1"/>
        </w:rPr>
        <w:t xml:space="preserve">Remember to </w:t>
      </w:r>
      <w:bookmarkStart w:id="27" w:name="_Int_7zUolFxk"/>
      <w:r w:rsidR="0098529E" w:rsidRPr="0943F91F">
        <w:rPr>
          <w:rFonts w:ascii="Calibri Light" w:hAnsi="Calibri Light" w:cs="Calibri Light"/>
          <w:b/>
          <w:bCs/>
          <w:color w:val="000000" w:themeColor="text1"/>
        </w:rPr>
        <w:t>b</w:t>
      </w:r>
      <w:r w:rsidRPr="0943F91F">
        <w:rPr>
          <w:rFonts w:ascii="Calibri Light" w:hAnsi="Calibri Light" w:cs="Calibri Light"/>
          <w:b/>
          <w:bCs/>
          <w:color w:val="000000" w:themeColor="text1"/>
        </w:rPr>
        <w:t>ackup</w:t>
      </w:r>
      <w:bookmarkEnd w:id="27"/>
      <w:r w:rsidRPr="0943F91F">
        <w:rPr>
          <w:rFonts w:ascii="Calibri Light" w:hAnsi="Calibri Light" w:cs="Calibri Light"/>
          <w:b/>
          <w:bCs/>
          <w:color w:val="000000" w:themeColor="text1"/>
        </w:rPr>
        <w:t xml:space="preserve"> your Databases and 3</w:t>
      </w:r>
      <w:r w:rsidRPr="0943F91F">
        <w:rPr>
          <w:rFonts w:ascii="Calibri Light" w:hAnsi="Calibri Light" w:cs="Calibri Light"/>
          <w:b/>
          <w:bCs/>
          <w:color w:val="000000" w:themeColor="text1"/>
          <w:vertAlign w:val="superscript"/>
        </w:rPr>
        <w:t>rd</w:t>
      </w:r>
      <w:r w:rsidRPr="0943F91F">
        <w:rPr>
          <w:rFonts w:ascii="Calibri Light" w:hAnsi="Calibri Light" w:cs="Calibri Light"/>
          <w:b/>
          <w:bCs/>
          <w:color w:val="000000" w:themeColor="text1"/>
        </w:rPr>
        <w:t xml:space="preserve"> party I/O server information separately</w:t>
      </w:r>
      <w:r w:rsidRPr="0943F91F">
        <w:rPr>
          <w:rFonts w:ascii="Calibri Light" w:hAnsi="Calibri Light" w:cs="Calibri Light"/>
          <w:color w:val="000000" w:themeColor="text1"/>
        </w:rPr>
        <w:t>.</w:t>
      </w:r>
    </w:p>
    <w:p w14:paraId="1AC2C003" w14:textId="77777777" w:rsidR="00CA62FE" w:rsidRDefault="00CA62FE" w:rsidP="00FD1D8A">
      <w:pPr>
        <w:rPr>
          <w:rFonts w:ascii="Calibri Light" w:hAnsi="Calibri Light" w:cs="Calibri Light"/>
          <w:szCs w:val="18"/>
          <w:lang w:val="en-AU"/>
        </w:rPr>
      </w:pPr>
    </w:p>
    <w:p w14:paraId="004E45B9" w14:textId="19BA600F" w:rsidR="0084525F" w:rsidRDefault="006571E9" w:rsidP="003207D3">
      <w:pPr>
        <w:pStyle w:val="Heading3"/>
      </w:pPr>
      <w:bookmarkStart w:id="28" w:name="_Toc111636620"/>
      <w:r>
        <w:t>Move Changes and Projects between different Environments</w:t>
      </w:r>
      <w:bookmarkEnd w:id="28"/>
    </w:p>
    <w:p w14:paraId="19D9181D" w14:textId="3F3E7D1F" w:rsidR="0084525F" w:rsidRDefault="0084525F" w:rsidP="00FD1D8A">
      <w:pPr>
        <w:rPr>
          <w:rFonts w:ascii="Calibri Light" w:hAnsi="Calibri Light" w:cs="Calibri Light"/>
          <w:szCs w:val="18"/>
          <w:lang w:val="en-AU"/>
        </w:rPr>
      </w:pPr>
    </w:p>
    <w:p w14:paraId="69B221D0" w14:textId="6E7AD29F" w:rsidR="00E327EC" w:rsidRDefault="00C70908" w:rsidP="0943F91F">
      <w:pPr>
        <w:rPr>
          <w:rFonts w:ascii="Calibri Light" w:hAnsi="Calibri Light" w:cs="Calibri Light"/>
          <w:lang w:val="en-AU"/>
        </w:rPr>
      </w:pPr>
      <w:r w:rsidRPr="0943F91F">
        <w:rPr>
          <w:rFonts w:ascii="Calibri Light" w:hAnsi="Calibri Light" w:cs="Calibri Light"/>
          <w:lang w:val="en-AU"/>
        </w:rPr>
        <w:t xml:space="preserve">The EAM </w:t>
      </w:r>
      <w:r w:rsidR="00F960C4" w:rsidRPr="0943F91F">
        <w:rPr>
          <w:rFonts w:ascii="Calibri Light" w:hAnsi="Calibri Light" w:cs="Calibri Light"/>
          <w:lang w:val="en-AU"/>
        </w:rPr>
        <w:t>can</w:t>
      </w:r>
      <w:r w:rsidR="007B34BB" w:rsidRPr="0943F91F">
        <w:rPr>
          <w:rFonts w:ascii="Calibri Light" w:hAnsi="Calibri Light" w:cs="Calibri Light"/>
          <w:lang w:val="en-AU"/>
        </w:rPr>
        <w:t xml:space="preserve"> </w:t>
      </w:r>
      <w:r w:rsidR="0049527B" w:rsidRPr="0943F91F">
        <w:rPr>
          <w:rFonts w:ascii="Calibri Light" w:hAnsi="Calibri Light" w:cs="Calibri Light"/>
          <w:lang w:val="en-AU"/>
        </w:rPr>
        <w:t xml:space="preserve">also </w:t>
      </w:r>
      <w:r w:rsidR="007B34BB" w:rsidRPr="0943F91F">
        <w:rPr>
          <w:rFonts w:ascii="Calibri Light" w:hAnsi="Calibri Light" w:cs="Calibri Light"/>
          <w:b/>
          <w:bCs/>
          <w:lang w:val="en-AU"/>
        </w:rPr>
        <w:t>move</w:t>
      </w:r>
      <w:r w:rsidR="0078767B" w:rsidRPr="0943F91F">
        <w:rPr>
          <w:rFonts w:ascii="Calibri Light" w:hAnsi="Calibri Light" w:cs="Calibri Light"/>
          <w:b/>
          <w:bCs/>
          <w:lang w:val="en-AU"/>
        </w:rPr>
        <w:t xml:space="preserve"> projects </w:t>
      </w:r>
      <w:r w:rsidR="009568D0" w:rsidRPr="0943F91F">
        <w:rPr>
          <w:rFonts w:ascii="Calibri Light" w:hAnsi="Calibri Light" w:cs="Calibri Light"/>
          <w:b/>
          <w:bCs/>
          <w:lang w:val="en-AU"/>
        </w:rPr>
        <w:t>and</w:t>
      </w:r>
      <w:r w:rsidR="0078767B" w:rsidRPr="0943F91F">
        <w:rPr>
          <w:rFonts w:ascii="Calibri Light" w:hAnsi="Calibri Light" w:cs="Calibri Light"/>
          <w:b/>
          <w:bCs/>
          <w:lang w:val="en-AU"/>
        </w:rPr>
        <w:t xml:space="preserve"> project resources </w:t>
      </w:r>
      <w:r w:rsidR="00AE0D03" w:rsidRPr="0943F91F">
        <w:rPr>
          <w:rFonts w:ascii="Calibri Light" w:hAnsi="Calibri Light" w:cs="Calibri Light"/>
          <w:b/>
          <w:bCs/>
          <w:lang w:val="en-AU"/>
        </w:rPr>
        <w:t xml:space="preserve">between </w:t>
      </w:r>
      <w:r w:rsidR="00F960C4" w:rsidRPr="0943F91F">
        <w:rPr>
          <w:rFonts w:ascii="Calibri Light" w:hAnsi="Calibri Light" w:cs="Calibri Light"/>
          <w:b/>
          <w:bCs/>
          <w:lang w:val="en-AU"/>
        </w:rPr>
        <w:t>agents and the controller</w:t>
      </w:r>
      <w:r w:rsidR="00F960C4" w:rsidRPr="0943F91F">
        <w:rPr>
          <w:rFonts w:ascii="Calibri Light" w:hAnsi="Calibri Light" w:cs="Calibri Light"/>
          <w:lang w:val="en-AU"/>
        </w:rPr>
        <w:t xml:space="preserve">. We will use these </w:t>
      </w:r>
    </w:p>
    <w:p w14:paraId="243CC60B" w14:textId="65C2019D" w:rsidR="00626E0B" w:rsidRDefault="0049527B">
      <w:pPr>
        <w:rPr>
          <w:rFonts w:ascii="Calibri Light" w:hAnsi="Calibri Light" w:cs="Calibri Light"/>
          <w:szCs w:val="18"/>
          <w:lang w:val="en-AU"/>
        </w:rPr>
      </w:pPr>
      <w:r>
        <w:rPr>
          <w:rFonts w:ascii="Calibri Light" w:hAnsi="Calibri Light" w:cs="Calibri Light"/>
          <w:szCs w:val="18"/>
          <w:lang w:val="en-AU"/>
        </w:rPr>
        <w:t>f</w:t>
      </w:r>
      <w:r w:rsidR="00F960C4">
        <w:rPr>
          <w:rFonts w:ascii="Calibri Light" w:hAnsi="Calibri Light" w:cs="Calibri Light"/>
          <w:szCs w:val="18"/>
          <w:lang w:val="en-AU"/>
        </w:rPr>
        <w:t xml:space="preserve">unctions to move </w:t>
      </w:r>
      <w:r w:rsidR="00654F4F">
        <w:rPr>
          <w:rFonts w:ascii="Calibri Light" w:hAnsi="Calibri Light" w:cs="Calibri Light"/>
          <w:szCs w:val="18"/>
          <w:lang w:val="en-AU"/>
        </w:rPr>
        <w:t xml:space="preserve">the resources from the </w:t>
      </w:r>
      <w:r w:rsidR="00654F4F" w:rsidRPr="0049527B">
        <w:rPr>
          <w:rFonts w:ascii="Calibri Light" w:hAnsi="Calibri Light" w:cs="Calibri Light"/>
          <w:b/>
          <w:bCs/>
          <w:szCs w:val="18"/>
          <w:lang w:val="en-AU"/>
        </w:rPr>
        <w:t>development</w:t>
      </w:r>
      <w:r w:rsidR="00654F4F">
        <w:rPr>
          <w:rFonts w:ascii="Calibri Light" w:hAnsi="Calibri Light" w:cs="Calibri Light"/>
          <w:szCs w:val="18"/>
          <w:lang w:val="en-AU"/>
        </w:rPr>
        <w:t xml:space="preserve"> server to the test and </w:t>
      </w:r>
      <w:r w:rsidR="00654F4F" w:rsidRPr="0049527B">
        <w:rPr>
          <w:rFonts w:ascii="Calibri Light" w:hAnsi="Calibri Light" w:cs="Calibri Light"/>
          <w:b/>
          <w:bCs/>
          <w:szCs w:val="18"/>
          <w:lang w:val="en-AU"/>
        </w:rPr>
        <w:t>production</w:t>
      </w:r>
      <w:r w:rsidR="00654F4F">
        <w:rPr>
          <w:rFonts w:ascii="Calibri Light" w:hAnsi="Calibri Light" w:cs="Calibri Light"/>
          <w:szCs w:val="18"/>
          <w:lang w:val="en-AU"/>
        </w:rPr>
        <w:t xml:space="preserve"> server.</w:t>
      </w:r>
      <w:r w:rsidR="00626E0B">
        <w:rPr>
          <w:rFonts w:ascii="Calibri Light" w:hAnsi="Calibri Light" w:cs="Calibri Light"/>
          <w:szCs w:val="18"/>
          <w:lang w:val="en-AU"/>
        </w:rPr>
        <w:t xml:space="preserve">  </w:t>
      </w:r>
    </w:p>
    <w:p w14:paraId="560D86F3" w14:textId="77777777" w:rsidR="005D5B55" w:rsidRDefault="00626E0B">
      <w:pPr>
        <w:rPr>
          <w:rFonts w:ascii="Calibri Light" w:hAnsi="Calibri Light" w:cs="Calibri Light"/>
          <w:szCs w:val="18"/>
          <w:lang w:val="en-AU"/>
        </w:rPr>
      </w:pPr>
      <w:r>
        <w:rPr>
          <w:rFonts w:ascii="Calibri Light" w:hAnsi="Calibri Light" w:cs="Calibri Light"/>
          <w:szCs w:val="18"/>
          <w:lang w:val="en-AU"/>
        </w:rPr>
        <w:t xml:space="preserve">We will have a record of when and how the resources moved but </w:t>
      </w:r>
      <w:r w:rsidRPr="0049527B">
        <w:rPr>
          <w:rFonts w:ascii="Calibri Light" w:hAnsi="Calibri Light" w:cs="Calibri Light"/>
          <w:b/>
          <w:bCs/>
          <w:szCs w:val="18"/>
          <w:lang w:val="en-AU"/>
        </w:rPr>
        <w:t>no change management functions</w:t>
      </w:r>
      <w:r w:rsidR="0049527B">
        <w:rPr>
          <w:rFonts w:ascii="Calibri Light" w:hAnsi="Calibri Light" w:cs="Calibri Light"/>
          <w:szCs w:val="18"/>
          <w:lang w:val="en-AU"/>
        </w:rPr>
        <w:t xml:space="preserve"> which will provide more detail on the person, task name and what was changed.</w:t>
      </w:r>
    </w:p>
    <w:p w14:paraId="3267D413" w14:textId="77777777" w:rsidR="00343241" w:rsidRDefault="00343241">
      <w:pPr>
        <w:rPr>
          <w:rFonts w:ascii="Calibri Light" w:hAnsi="Calibri Light" w:cs="Calibri Light"/>
          <w:szCs w:val="18"/>
          <w:lang w:val="en-AU"/>
        </w:rPr>
      </w:pPr>
    </w:p>
    <w:p w14:paraId="2BF92132" w14:textId="50BE3780" w:rsidR="00343241" w:rsidRPr="00343241" w:rsidRDefault="00343241" w:rsidP="00AD1387">
      <w:pPr>
        <w:ind w:firstLine="360"/>
        <w:rPr>
          <w:rFonts w:ascii="Calibri Light" w:hAnsi="Calibri Light" w:cs="Calibri Light"/>
          <w:b/>
          <w:bCs/>
          <w:szCs w:val="18"/>
          <w:lang w:val="en-AU"/>
        </w:rPr>
      </w:pPr>
      <w:r w:rsidRPr="00343241">
        <w:rPr>
          <w:rFonts w:ascii="Calibri Light" w:hAnsi="Calibri Light" w:cs="Calibri Light"/>
          <w:b/>
          <w:bCs/>
          <w:szCs w:val="18"/>
          <w:lang w:val="en-AU"/>
        </w:rPr>
        <w:t>Send Project Task</w:t>
      </w:r>
    </w:p>
    <w:p w14:paraId="1608D973" w14:textId="77777777" w:rsidR="00343241" w:rsidRDefault="00343241">
      <w:pPr>
        <w:rPr>
          <w:rFonts w:ascii="Calibri Light" w:hAnsi="Calibri Light" w:cs="Calibri Light"/>
          <w:szCs w:val="18"/>
          <w:lang w:val="en-AU"/>
        </w:rPr>
      </w:pPr>
    </w:p>
    <w:p w14:paraId="197ED16A" w14:textId="66E6EBC3" w:rsidR="00AE48B7" w:rsidRDefault="00AE48B7" w:rsidP="0943F91F">
      <w:pPr>
        <w:pStyle w:val="NormalWeb"/>
        <w:shd w:val="clear" w:color="auto" w:fill="FFFFFF" w:themeFill="background1"/>
        <w:spacing w:before="150"/>
        <w:ind w:left="360"/>
        <w:textAlignment w:val="top"/>
        <w:rPr>
          <w:rFonts w:ascii="Calibri Light" w:hAnsi="Calibri Light" w:cs="Calibri Light"/>
          <w:color w:val="000000"/>
        </w:rPr>
      </w:pPr>
      <w:r w:rsidRPr="0943F91F">
        <w:rPr>
          <w:rFonts w:ascii="Calibri Light" w:hAnsi="Calibri Light" w:cs="Calibri Light"/>
          <w:color w:val="000000" w:themeColor="text1"/>
        </w:rPr>
        <w:t>On the </w:t>
      </w:r>
      <w:r w:rsidRPr="0943F91F">
        <w:rPr>
          <w:rStyle w:val="Strong"/>
          <w:rFonts w:ascii="Calibri Light" w:hAnsi="Calibri Light" w:cs="Calibri Light"/>
          <w:color w:val="000000" w:themeColor="text1"/>
        </w:rPr>
        <w:t>Controller</w:t>
      </w:r>
      <w:r w:rsidRPr="0943F91F">
        <w:rPr>
          <w:rFonts w:ascii="Calibri Light" w:hAnsi="Calibri Light" w:cs="Calibri Light"/>
          <w:color w:val="000000" w:themeColor="text1"/>
        </w:rPr>
        <w:t>, under the </w:t>
      </w:r>
      <w:r w:rsidRPr="0943F91F">
        <w:rPr>
          <w:rStyle w:val="Strong"/>
          <w:rFonts w:ascii="Calibri Light" w:hAnsi="Calibri Light" w:cs="Calibri Light"/>
          <w:color w:val="000000" w:themeColor="text1"/>
        </w:rPr>
        <w:t>Config</w:t>
      </w:r>
      <w:r w:rsidRPr="0943F91F">
        <w:rPr>
          <w:rFonts w:ascii="Calibri Light" w:hAnsi="Calibri Light" w:cs="Calibri Light"/>
          <w:color w:val="000000" w:themeColor="text1"/>
        </w:rPr>
        <w:t> section of the Gateway Webpage, go to </w:t>
      </w:r>
      <w:r w:rsidRPr="0943F91F">
        <w:rPr>
          <w:rStyle w:val="Strong"/>
          <w:rFonts w:ascii="Calibri Light" w:hAnsi="Calibri Light" w:cs="Calibri Light"/>
          <w:color w:val="000000" w:themeColor="text1"/>
        </w:rPr>
        <w:t>Enterprise Administration &gt; Agent Tasks</w:t>
      </w:r>
      <w:r w:rsidRPr="0943F91F">
        <w:rPr>
          <w:rFonts w:ascii="Calibri Light" w:hAnsi="Calibri Light" w:cs="Calibri Light"/>
          <w:color w:val="000000" w:themeColor="text1"/>
        </w:rPr>
        <w:t xml:space="preserve">. Here you can create a Gateway Task to send a project from the Controller to an Agent. </w:t>
      </w:r>
    </w:p>
    <w:p w14:paraId="1111A48D" w14:textId="43AE6259" w:rsidR="00B2466F" w:rsidRPr="00343241" w:rsidRDefault="00B2466F" w:rsidP="00343241">
      <w:pPr>
        <w:pStyle w:val="NormalWeb"/>
        <w:shd w:val="clear" w:color="auto" w:fill="FFFFFF"/>
        <w:spacing w:before="150"/>
        <w:ind w:left="360"/>
        <w:textAlignment w:val="top"/>
        <w:rPr>
          <w:rFonts w:ascii="Calibri Light" w:hAnsi="Calibri Light" w:cs="Calibri Light"/>
          <w:color w:val="000000"/>
        </w:rPr>
      </w:pPr>
      <w:r w:rsidRPr="00FB0FAC">
        <w:rPr>
          <w:rFonts w:ascii="Calibri Light" w:hAnsi="Calibri Light" w:cs="Calibri Light"/>
          <w:b/>
          <w:bCs/>
          <w:color w:val="000000"/>
        </w:rPr>
        <w:t>Note:</w:t>
      </w:r>
      <w:r>
        <w:rPr>
          <w:rFonts w:ascii="Calibri Light" w:hAnsi="Calibri Light" w:cs="Calibri Light"/>
          <w:color w:val="000000"/>
        </w:rPr>
        <w:t xml:space="preserve">  The same actions applied for transferring resources between the </w:t>
      </w:r>
      <w:r w:rsidR="00FB0FAC" w:rsidRPr="00FB0FAC">
        <w:rPr>
          <w:rFonts w:ascii="Calibri Light" w:hAnsi="Calibri Light" w:cs="Calibri Light"/>
          <w:b/>
          <w:bCs/>
          <w:color w:val="000000"/>
        </w:rPr>
        <w:t>Developer, Test</w:t>
      </w:r>
      <w:r w:rsidR="00FB0FAC">
        <w:rPr>
          <w:rFonts w:ascii="Calibri Light" w:hAnsi="Calibri Light" w:cs="Calibri Light"/>
          <w:color w:val="000000"/>
        </w:rPr>
        <w:t xml:space="preserve"> and </w:t>
      </w:r>
      <w:r w:rsidR="00FB0FAC" w:rsidRPr="00FB0FAC">
        <w:rPr>
          <w:rFonts w:ascii="Calibri Light" w:hAnsi="Calibri Light" w:cs="Calibri Light"/>
          <w:b/>
          <w:bCs/>
          <w:color w:val="000000"/>
        </w:rPr>
        <w:t>Production</w:t>
      </w:r>
      <w:r w:rsidR="00FB0FAC">
        <w:rPr>
          <w:rFonts w:ascii="Calibri Light" w:hAnsi="Calibri Light" w:cs="Calibri Light"/>
          <w:color w:val="000000"/>
        </w:rPr>
        <w:t xml:space="preserve"> servers.</w:t>
      </w:r>
    </w:p>
    <w:p w14:paraId="31347E57" w14:textId="7EEAB875" w:rsidR="00AE48B7" w:rsidRPr="00FB0FAC" w:rsidRDefault="00AE48B7" w:rsidP="00AA76F5">
      <w:pPr>
        <w:numPr>
          <w:ilvl w:val="0"/>
          <w:numId w:val="21"/>
        </w:numPr>
        <w:shd w:val="clear" w:color="auto" w:fill="FFFFFF"/>
        <w:tabs>
          <w:tab w:val="clear" w:pos="720"/>
          <w:tab w:val="num" w:pos="1080"/>
        </w:tabs>
        <w:spacing w:before="100" w:beforeAutospacing="1" w:after="240"/>
        <w:ind w:left="1080"/>
        <w:textAlignment w:val="top"/>
        <w:rPr>
          <w:rFonts w:ascii="Calibri Light" w:hAnsi="Calibri Light" w:cs="Calibri Light"/>
          <w:color w:val="000000"/>
        </w:rPr>
      </w:pPr>
      <w:r w:rsidRPr="00343241">
        <w:rPr>
          <w:rFonts w:ascii="Calibri Light" w:hAnsi="Calibri Light" w:cs="Calibri Light"/>
          <w:color w:val="000000"/>
        </w:rPr>
        <w:t>Click the </w:t>
      </w:r>
      <w:r w:rsidRPr="00343241">
        <w:rPr>
          <w:rStyle w:val="Strong"/>
          <w:rFonts w:ascii="Calibri Light" w:hAnsi="Calibri Light" w:cs="Calibri Light"/>
          <w:color w:val="000000"/>
        </w:rPr>
        <w:t>Create new Gateway Task</w:t>
      </w:r>
      <w:r w:rsidRPr="00343241">
        <w:rPr>
          <w:rFonts w:ascii="Calibri Light" w:hAnsi="Calibri Light" w:cs="Calibri Light"/>
          <w:color w:val="000000"/>
        </w:rPr>
        <w:t> link. The EAM wizard will guide you through each step of the Send Project task</w:t>
      </w:r>
      <w:r w:rsidR="00DF629B" w:rsidRPr="00343241">
        <w:rPr>
          <w:rFonts w:ascii="Calibri Light" w:hAnsi="Calibri Light" w:cs="Calibri Light"/>
          <w:color w:val="000000"/>
        </w:rPr>
        <w:t>.</w:t>
      </w:r>
      <w:r w:rsidR="00DF629B" w:rsidRPr="00343241">
        <w:rPr>
          <w:rFonts w:ascii="Segoe UI" w:hAnsi="Segoe UI" w:cs="Segoe UI"/>
          <w:color w:val="000000"/>
        </w:rPr>
        <w:t xml:space="preserve"> </w:t>
      </w:r>
      <w:r>
        <w:rPr>
          <w:rFonts w:ascii="Segoe UI" w:hAnsi="Segoe UI" w:cs="Segoe UI"/>
          <w:color w:val="000000"/>
          <w:sz w:val="21"/>
          <w:szCs w:val="21"/>
        </w:rPr>
        <w:br/>
      </w:r>
      <w:r>
        <w:rPr>
          <w:rFonts w:ascii="Segoe UI" w:hAnsi="Segoe UI" w:cs="Segoe UI"/>
          <w:color w:val="000000"/>
          <w:sz w:val="21"/>
          <w:szCs w:val="21"/>
        </w:rPr>
        <w:br/>
      </w:r>
      <w:r w:rsidRPr="00FB0FAC">
        <w:rPr>
          <w:rFonts w:ascii="Calibri Light" w:hAnsi="Calibri Light" w:cs="Calibri Light"/>
          <w:noProof/>
          <w:color w:val="000000"/>
        </w:rPr>
        <w:drawing>
          <wp:inline distT="0" distB="0" distL="0" distR="0" wp14:anchorId="545F99D1" wp14:editId="4A33CC91">
            <wp:extent cx="4408805" cy="1619681"/>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3043" cy="1628585"/>
                    </a:xfrm>
                    <a:prstGeom prst="rect">
                      <a:avLst/>
                    </a:prstGeom>
                    <a:noFill/>
                    <a:ln>
                      <a:noFill/>
                    </a:ln>
                  </pic:spPr>
                </pic:pic>
              </a:graphicData>
            </a:graphic>
          </wp:inline>
        </w:drawing>
      </w:r>
    </w:p>
    <w:p w14:paraId="45DF973D" w14:textId="3AF538AB" w:rsidR="00AE48B7" w:rsidRPr="00696D31" w:rsidRDefault="00AE48B7" w:rsidP="0943F91F">
      <w:pPr>
        <w:pStyle w:val="NormalWeb"/>
        <w:numPr>
          <w:ilvl w:val="0"/>
          <w:numId w:val="22"/>
        </w:numPr>
        <w:shd w:val="clear" w:color="auto" w:fill="FFFFFF" w:themeFill="background1"/>
        <w:tabs>
          <w:tab w:val="clear" w:pos="720"/>
          <w:tab w:val="num" w:pos="1080"/>
        </w:tabs>
        <w:ind w:left="1080"/>
        <w:textAlignment w:val="top"/>
        <w:rPr>
          <w:rFonts w:ascii="Calibri Light" w:hAnsi="Calibri Light" w:cs="Calibri Light"/>
          <w:color w:val="000000"/>
        </w:rPr>
      </w:pPr>
      <w:r w:rsidRPr="0943F91F">
        <w:rPr>
          <w:rFonts w:ascii="Calibri Light" w:hAnsi="Calibri Light" w:cs="Calibri Light"/>
          <w:color w:val="000000" w:themeColor="text1"/>
        </w:rPr>
        <w:t>Not only will the Send Project send a project from the Controller to the Agent, but if the project already exists on the Agent, it will replace it.  </w:t>
      </w:r>
      <w:r>
        <w:br/>
      </w:r>
      <w:r w:rsidRPr="0943F91F">
        <w:rPr>
          <w:rFonts w:ascii="Calibri Light" w:hAnsi="Calibri Light" w:cs="Calibri Light"/>
          <w:color w:val="000000" w:themeColor="text1"/>
        </w:rPr>
        <w:t>Scroll down the list of Gateway Tasks and select </w:t>
      </w:r>
      <w:r w:rsidRPr="0943F91F">
        <w:rPr>
          <w:rStyle w:val="Strong"/>
          <w:rFonts w:ascii="Calibri Light" w:hAnsi="Calibri Light" w:cs="Calibri Light"/>
          <w:color w:val="000000" w:themeColor="text1"/>
        </w:rPr>
        <w:t>Send Project</w:t>
      </w:r>
      <w:r w:rsidRPr="0943F91F">
        <w:rPr>
          <w:rFonts w:ascii="Calibri Light" w:hAnsi="Calibri Light" w:cs="Calibri Light"/>
          <w:color w:val="000000" w:themeColor="text1"/>
        </w:rPr>
        <w:t>.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 </w:t>
      </w:r>
      <w:r>
        <w:br/>
      </w:r>
      <w:r>
        <w:br/>
      </w:r>
      <w:r>
        <w:rPr>
          <w:noProof/>
        </w:rPr>
        <w:drawing>
          <wp:inline distT="0" distB="0" distL="0" distR="0" wp14:anchorId="729CB6CC" wp14:editId="17C4686E">
            <wp:extent cx="4408364" cy="2456625"/>
            <wp:effectExtent l="0" t="0" r="0" b="127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4408364" cy="2456625"/>
                    </a:xfrm>
                    <a:prstGeom prst="rect">
                      <a:avLst/>
                    </a:prstGeom>
                  </pic:spPr>
                </pic:pic>
              </a:graphicData>
            </a:graphic>
          </wp:inline>
        </w:drawing>
      </w:r>
    </w:p>
    <w:p w14:paraId="273E1C38" w14:textId="77777777" w:rsidR="00696D31" w:rsidRPr="003B70BE" w:rsidRDefault="00696D31" w:rsidP="00696D31">
      <w:pPr>
        <w:pStyle w:val="NormalWeb"/>
        <w:shd w:val="clear" w:color="auto" w:fill="FFFFFF"/>
        <w:ind w:left="1080"/>
        <w:textAlignment w:val="top"/>
        <w:rPr>
          <w:rFonts w:ascii="Calibri Light" w:hAnsi="Calibri Light" w:cs="Calibri Light"/>
          <w:color w:val="000000"/>
        </w:rPr>
      </w:pPr>
    </w:p>
    <w:p w14:paraId="3362D345" w14:textId="77777777" w:rsidR="003C066D" w:rsidRPr="003B70BE" w:rsidRDefault="0044613F" w:rsidP="00AA76F5">
      <w:pPr>
        <w:pStyle w:val="NormalWeb"/>
        <w:numPr>
          <w:ilvl w:val="0"/>
          <w:numId w:val="22"/>
        </w:numPr>
        <w:shd w:val="clear" w:color="auto" w:fill="FFFFFF"/>
        <w:tabs>
          <w:tab w:val="clear" w:pos="720"/>
          <w:tab w:val="num" w:pos="1080"/>
        </w:tabs>
        <w:ind w:left="1080"/>
        <w:textAlignment w:val="top"/>
        <w:rPr>
          <w:rFonts w:ascii="Calibri Light" w:hAnsi="Calibri Light" w:cs="Calibri Light"/>
          <w:color w:val="000000"/>
        </w:rPr>
      </w:pPr>
      <w:r w:rsidRPr="003C066D">
        <w:rPr>
          <w:rFonts w:ascii="Calibri Light" w:hAnsi="Calibri Light" w:cs="Calibri Light"/>
          <w:color w:val="000000"/>
        </w:rPr>
        <w:t>Select</w:t>
      </w:r>
      <w:r w:rsidR="00AE48B7" w:rsidRPr="003C066D">
        <w:rPr>
          <w:rFonts w:ascii="Calibri Light" w:hAnsi="Calibri Light" w:cs="Calibri Light"/>
          <w:color w:val="000000"/>
        </w:rPr>
        <w:t> </w:t>
      </w:r>
      <w:r w:rsidR="00AE48B7" w:rsidRPr="003B70BE">
        <w:rPr>
          <w:b/>
          <w:bCs/>
        </w:rPr>
        <w:t>Execute Immediately </w:t>
      </w:r>
      <w:r w:rsidR="00AE48B7" w:rsidRPr="003C066D">
        <w:rPr>
          <w:rFonts w:ascii="Calibri Light" w:hAnsi="Calibri Light" w:cs="Calibri Light"/>
          <w:color w:val="000000"/>
        </w:rPr>
        <w:t>and press </w:t>
      </w:r>
      <w:r w:rsidR="00AE48B7" w:rsidRPr="003B70BE">
        <w:rPr>
          <w:b/>
          <w:bCs/>
        </w:rPr>
        <w:t>Next</w:t>
      </w:r>
      <w:r w:rsidR="00AE48B7" w:rsidRPr="003C066D">
        <w:rPr>
          <w:rFonts w:ascii="Calibri Light" w:hAnsi="Calibri Light" w:cs="Calibri Light"/>
          <w:color w:val="000000"/>
        </w:rPr>
        <w:t>. </w:t>
      </w:r>
    </w:p>
    <w:p w14:paraId="4BC13DF3" w14:textId="2ECA8D84" w:rsidR="00AE48B7" w:rsidRDefault="00AE48B7" w:rsidP="0943F91F">
      <w:pPr>
        <w:pStyle w:val="NormalWeb"/>
        <w:numPr>
          <w:ilvl w:val="0"/>
          <w:numId w:val="22"/>
        </w:numPr>
        <w:shd w:val="clear" w:color="auto" w:fill="FFFFFF" w:themeFill="background1"/>
        <w:tabs>
          <w:tab w:val="clear" w:pos="720"/>
          <w:tab w:val="num" w:pos="1080"/>
        </w:tabs>
        <w:ind w:left="1080"/>
        <w:textAlignment w:val="top"/>
        <w:rPr>
          <w:rFonts w:ascii="Calibri Light" w:hAnsi="Calibri Light" w:cs="Calibri Light"/>
          <w:color w:val="000000"/>
        </w:rPr>
      </w:pPr>
      <w:r w:rsidRPr="0943F91F">
        <w:rPr>
          <w:rFonts w:ascii="Calibri Light" w:hAnsi="Calibri Light" w:cs="Calibri Light"/>
          <w:color w:val="000000" w:themeColor="text1"/>
        </w:rPr>
        <w:lastRenderedPageBreak/>
        <w:t> Select the </w:t>
      </w:r>
      <w:r w:rsidRPr="0943F91F">
        <w:rPr>
          <w:rFonts w:ascii="Calibri Light" w:hAnsi="Calibri Light" w:cs="Calibri Light"/>
          <w:b/>
          <w:bCs/>
          <w:color w:val="000000" w:themeColor="text1"/>
        </w:rPr>
        <w:t>Agent</w:t>
      </w:r>
      <w:r w:rsidRPr="0943F91F">
        <w:rPr>
          <w:rFonts w:ascii="Calibri Light" w:hAnsi="Calibri Light" w:cs="Calibri Light"/>
          <w:color w:val="000000" w:themeColor="text1"/>
        </w:rPr>
        <w:t> where you want to send your project and press</w:t>
      </w:r>
      <w:r w:rsidRPr="0943F91F">
        <w:rPr>
          <w:rFonts w:ascii="Calibri Light" w:hAnsi="Calibri Light" w:cs="Calibri Light"/>
          <w:b/>
          <w:bCs/>
          <w:color w:val="000000" w:themeColor="text1"/>
        </w:rPr>
        <w:t> Next</w:t>
      </w:r>
      <w:r w:rsidRPr="0943F91F">
        <w:rPr>
          <w:rFonts w:ascii="Calibri Light" w:hAnsi="Calibri Light" w:cs="Calibri Light"/>
          <w:color w:val="000000" w:themeColor="text1"/>
        </w:rPr>
        <w:t>.</w:t>
      </w:r>
      <w:r>
        <w:br/>
      </w:r>
      <w:r>
        <w:br/>
      </w:r>
      <w:r>
        <w:rPr>
          <w:noProof/>
        </w:rPr>
        <w:drawing>
          <wp:inline distT="0" distB="0" distL="0" distR="0" wp14:anchorId="011DA214" wp14:editId="6EE2925E">
            <wp:extent cx="2470150" cy="2529288"/>
            <wp:effectExtent l="0" t="0" r="6350" b="444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2470150" cy="2529288"/>
                    </a:xfrm>
                    <a:prstGeom prst="rect">
                      <a:avLst/>
                    </a:prstGeom>
                  </pic:spPr>
                </pic:pic>
              </a:graphicData>
            </a:graphic>
          </wp:inline>
        </w:drawing>
      </w:r>
    </w:p>
    <w:p w14:paraId="332ABA88" w14:textId="77777777" w:rsidR="003B70BE" w:rsidRPr="003B70BE" w:rsidRDefault="003B70BE" w:rsidP="00696D31">
      <w:pPr>
        <w:pStyle w:val="NormalWeb"/>
        <w:shd w:val="clear" w:color="auto" w:fill="FFFFFF"/>
        <w:ind w:left="1080"/>
        <w:textAlignment w:val="top"/>
        <w:rPr>
          <w:rFonts w:ascii="Calibri Light" w:hAnsi="Calibri Light" w:cs="Calibri Light"/>
          <w:color w:val="000000"/>
        </w:rPr>
      </w:pPr>
    </w:p>
    <w:p w14:paraId="4F72798E" w14:textId="07BD6894" w:rsidR="00AE48B7" w:rsidRPr="00696D31" w:rsidRDefault="00AE48B7" w:rsidP="0943F91F">
      <w:pPr>
        <w:pStyle w:val="NormalWeb"/>
        <w:numPr>
          <w:ilvl w:val="0"/>
          <w:numId w:val="22"/>
        </w:numPr>
        <w:shd w:val="clear" w:color="auto" w:fill="FFFFFF" w:themeFill="background1"/>
        <w:tabs>
          <w:tab w:val="clear" w:pos="720"/>
          <w:tab w:val="num" w:pos="1080"/>
        </w:tabs>
        <w:ind w:left="1080"/>
        <w:textAlignment w:val="top"/>
        <w:rPr>
          <w:rFonts w:ascii="Calibri Light" w:hAnsi="Calibri Light" w:cs="Calibri Light"/>
          <w:color w:val="000000"/>
        </w:rPr>
      </w:pPr>
      <w:r w:rsidRPr="0943F91F">
        <w:rPr>
          <w:rFonts w:ascii="Calibri Light" w:hAnsi="Calibri Light" w:cs="Calibri Light"/>
          <w:color w:val="000000" w:themeColor="text1"/>
        </w:rPr>
        <w:t>The EAM wizard knows your controller and agent configuration. It is going to prompt you to choose the machine where your project is located. In this example, the project that you want to send is located on the Controller or Gateway Source so select Local System and press Next.   </w:t>
      </w:r>
      <w:r>
        <w:br/>
      </w:r>
      <w:r>
        <w:br/>
      </w:r>
      <w:r>
        <w:rPr>
          <w:noProof/>
        </w:rPr>
        <w:drawing>
          <wp:inline distT="0" distB="0" distL="0" distR="0" wp14:anchorId="68DF9761" wp14:editId="171B5C3C">
            <wp:extent cx="4523105" cy="254143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4523105" cy="2541435"/>
                    </a:xfrm>
                    <a:prstGeom prst="rect">
                      <a:avLst/>
                    </a:prstGeom>
                  </pic:spPr>
                </pic:pic>
              </a:graphicData>
            </a:graphic>
          </wp:inline>
        </w:drawing>
      </w:r>
      <w:r w:rsidRPr="0943F91F">
        <w:rPr>
          <w:b/>
          <w:bCs/>
        </w:rPr>
        <w:t> </w:t>
      </w:r>
    </w:p>
    <w:p w14:paraId="6D72EE1E" w14:textId="77777777" w:rsidR="00696D31" w:rsidRPr="00696D31" w:rsidRDefault="00696D31" w:rsidP="00696D31">
      <w:pPr>
        <w:pStyle w:val="ListParagraph"/>
        <w:rPr>
          <w:rFonts w:ascii="Calibri Light" w:eastAsia="Calibri" w:hAnsi="Calibri Light" w:cs="Calibri Light"/>
          <w:color w:val="000000"/>
          <w:lang w:val="en-AU" w:eastAsia="en-AU"/>
        </w:rPr>
      </w:pPr>
    </w:p>
    <w:p w14:paraId="1B8C38FC" w14:textId="77777777" w:rsidR="00696D31" w:rsidRPr="003C066D" w:rsidRDefault="00696D31" w:rsidP="00696D31">
      <w:pPr>
        <w:pStyle w:val="NormalWeb"/>
        <w:shd w:val="clear" w:color="auto" w:fill="FFFFFF"/>
        <w:ind w:left="1080"/>
        <w:textAlignment w:val="top"/>
        <w:rPr>
          <w:rFonts w:ascii="Calibri Light" w:hAnsi="Calibri Light" w:cs="Calibri Light"/>
          <w:color w:val="000000"/>
        </w:rPr>
      </w:pPr>
    </w:p>
    <w:p w14:paraId="75AE1419" w14:textId="69C11143" w:rsidR="00AE48B7" w:rsidRPr="00696D31" w:rsidRDefault="00AE48B7" w:rsidP="0943F91F">
      <w:pPr>
        <w:pStyle w:val="NormalWeb"/>
        <w:numPr>
          <w:ilvl w:val="0"/>
          <w:numId w:val="22"/>
        </w:numPr>
        <w:shd w:val="clear" w:color="auto" w:fill="FFFFFF" w:themeFill="background1"/>
        <w:tabs>
          <w:tab w:val="clear" w:pos="720"/>
          <w:tab w:val="num" w:pos="1080"/>
        </w:tabs>
        <w:ind w:left="1080"/>
        <w:textAlignment w:val="top"/>
        <w:rPr>
          <w:rFonts w:ascii="Calibri Light" w:hAnsi="Calibri Light" w:cs="Calibri Light"/>
          <w:color w:val="000000"/>
        </w:rPr>
      </w:pPr>
      <w:r w:rsidRPr="0943F91F">
        <w:rPr>
          <w:rFonts w:ascii="Calibri Light" w:hAnsi="Calibri Light" w:cs="Calibri Light"/>
          <w:color w:val="000000" w:themeColor="text1"/>
        </w:rPr>
        <w:t>The EAM wizard will display all your projects from your local system. Select the project you want to send to your Agent and press Next.  (If you select your Agent on the previous screen, the EAM wizard will display all your projects running on your Agent that were sent over previously from the Controller).</w:t>
      </w:r>
      <w:r>
        <w:br/>
      </w:r>
      <w:r>
        <w:br/>
      </w:r>
      <w:r w:rsidRPr="0943F91F">
        <w:rPr>
          <w:rFonts w:ascii="Calibri Light" w:hAnsi="Calibri Light" w:cs="Calibri Light"/>
          <w:b/>
          <w:bCs/>
        </w:rPr>
        <w:t> </w:t>
      </w:r>
      <w:r>
        <w:rPr>
          <w:noProof/>
        </w:rPr>
        <w:drawing>
          <wp:inline distT="0" distB="0" distL="0" distR="0" wp14:anchorId="64BF5455" wp14:editId="41BA128A">
            <wp:extent cx="4496319" cy="1371532"/>
            <wp:effectExtent l="0" t="0" r="0" b="63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4496319" cy="1371532"/>
                    </a:xfrm>
                    <a:prstGeom prst="rect">
                      <a:avLst/>
                    </a:prstGeom>
                  </pic:spPr>
                </pic:pic>
              </a:graphicData>
            </a:graphic>
          </wp:inline>
        </w:drawing>
      </w:r>
    </w:p>
    <w:p w14:paraId="32460948" w14:textId="77777777" w:rsidR="00AE48B7" w:rsidRPr="00696D31" w:rsidRDefault="00AE48B7" w:rsidP="00343241">
      <w:pPr>
        <w:pStyle w:val="NormalWeb"/>
        <w:shd w:val="clear" w:color="auto" w:fill="FFFFFF"/>
        <w:spacing w:before="150"/>
        <w:ind w:left="1080"/>
        <w:textAlignment w:val="top"/>
        <w:rPr>
          <w:rFonts w:ascii="Calibri Light" w:hAnsi="Calibri Light" w:cs="Calibri Light"/>
          <w:color w:val="000000"/>
        </w:rPr>
      </w:pPr>
    </w:p>
    <w:p w14:paraId="43DECEEC" w14:textId="14ED96D0" w:rsidR="00AE48B7" w:rsidRPr="00696D31" w:rsidRDefault="00AE48B7" w:rsidP="00AA76F5">
      <w:pPr>
        <w:numPr>
          <w:ilvl w:val="0"/>
          <w:numId w:val="23"/>
        </w:numPr>
        <w:shd w:val="clear" w:color="auto" w:fill="FFFFFF"/>
        <w:spacing w:before="100" w:beforeAutospacing="1" w:after="240"/>
        <w:textAlignment w:val="top"/>
        <w:rPr>
          <w:rFonts w:ascii="Calibri Light" w:eastAsia="Calibri" w:hAnsi="Calibri Light" w:cs="Calibri Light"/>
          <w:color w:val="000000"/>
          <w:lang w:val="en-AU" w:eastAsia="en-AU"/>
        </w:rPr>
      </w:pPr>
      <w:r w:rsidRPr="003B70BE">
        <w:rPr>
          <w:rFonts w:ascii="Calibri Light" w:eastAsia="Calibri" w:hAnsi="Calibri Light" w:cs="Calibri Light"/>
          <w:color w:val="000000"/>
          <w:lang w:val="en-AU" w:eastAsia="en-AU"/>
        </w:rPr>
        <w:lastRenderedPageBreak/>
        <w:t>The EAM wizard summarizes all the information for you to review. Press </w:t>
      </w:r>
      <w:r w:rsidRPr="00696D31">
        <w:rPr>
          <w:rFonts w:ascii="Calibri Light" w:eastAsia="Calibri" w:hAnsi="Calibri Light" w:cs="Calibri Light"/>
          <w:color w:val="000000"/>
          <w:lang w:val="en-AU" w:eastAsia="en-AU"/>
        </w:rPr>
        <w:t>Finish,</w:t>
      </w:r>
      <w:r w:rsidRPr="003B70BE">
        <w:rPr>
          <w:rFonts w:ascii="Calibri Light" w:eastAsia="Calibri" w:hAnsi="Calibri Light" w:cs="Calibri Light"/>
          <w:color w:val="000000"/>
          <w:lang w:val="en-AU" w:eastAsia="en-AU"/>
        </w:rPr>
        <w:t> and your project will be sent from the </w:t>
      </w:r>
      <w:r w:rsidRPr="00696D31">
        <w:rPr>
          <w:rFonts w:ascii="Calibri Light" w:eastAsia="Calibri" w:hAnsi="Calibri Light" w:cs="Calibri Light"/>
          <w:color w:val="000000"/>
          <w:lang w:val="en-AU" w:eastAsia="en-AU"/>
        </w:rPr>
        <w:t>Controller</w:t>
      </w:r>
      <w:r w:rsidRPr="003B70BE">
        <w:rPr>
          <w:rFonts w:ascii="Calibri Light" w:eastAsia="Calibri" w:hAnsi="Calibri Light" w:cs="Calibri Light"/>
          <w:color w:val="000000"/>
          <w:lang w:val="en-AU" w:eastAsia="en-AU"/>
        </w:rPr>
        <w:t> to the </w:t>
      </w:r>
      <w:r w:rsidRPr="00696D31">
        <w:rPr>
          <w:rFonts w:ascii="Calibri Light" w:eastAsia="Calibri" w:hAnsi="Calibri Light" w:cs="Calibri Light"/>
          <w:color w:val="000000"/>
          <w:lang w:val="en-AU" w:eastAsia="en-AU"/>
        </w:rPr>
        <w:t>Agent.</w:t>
      </w:r>
      <w:r w:rsidRPr="00696D31">
        <w:rPr>
          <w:rFonts w:ascii="Calibri Light" w:eastAsia="Calibri" w:hAnsi="Calibri Light" w:cs="Calibri Light"/>
          <w:color w:val="000000"/>
          <w:lang w:val="en-AU" w:eastAsia="en-AU"/>
        </w:rPr>
        <w:br/>
      </w:r>
      <w:r w:rsidRPr="00696D31">
        <w:rPr>
          <w:rFonts w:ascii="Calibri Light" w:eastAsia="Calibri" w:hAnsi="Calibri Light" w:cs="Calibri Light"/>
          <w:color w:val="000000"/>
          <w:lang w:val="en-AU" w:eastAsia="en-AU"/>
        </w:rPr>
        <w:br/>
      </w:r>
      <w:r w:rsidRPr="00696D31">
        <w:rPr>
          <w:rFonts w:ascii="Calibri Light" w:eastAsia="Calibri" w:hAnsi="Calibri Light" w:cs="Calibri Light"/>
          <w:noProof/>
          <w:color w:val="000000"/>
          <w:lang w:val="en-AU" w:eastAsia="en-AU"/>
        </w:rPr>
        <w:drawing>
          <wp:inline distT="0" distB="0" distL="0" distR="0" wp14:anchorId="1B131BFF" wp14:editId="6EB908DC">
            <wp:extent cx="4605655" cy="1363327"/>
            <wp:effectExtent l="0" t="0" r="4445" b="889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1379" cy="1373902"/>
                    </a:xfrm>
                    <a:prstGeom prst="rect">
                      <a:avLst/>
                    </a:prstGeom>
                    <a:noFill/>
                    <a:ln>
                      <a:noFill/>
                    </a:ln>
                  </pic:spPr>
                </pic:pic>
              </a:graphicData>
            </a:graphic>
          </wp:inline>
        </w:drawing>
      </w:r>
    </w:p>
    <w:p w14:paraId="55B4FD50" w14:textId="77777777" w:rsidR="00AE48B7" w:rsidRPr="00696D31" w:rsidRDefault="00AE48B7" w:rsidP="00A87F29">
      <w:pPr>
        <w:shd w:val="clear" w:color="auto" w:fill="FFFFFF"/>
        <w:spacing w:before="100" w:beforeAutospacing="1" w:after="240"/>
        <w:ind w:left="1080"/>
        <w:textAlignment w:val="top"/>
        <w:rPr>
          <w:rFonts w:ascii="Calibri Light" w:eastAsia="Calibri" w:hAnsi="Calibri Light" w:cs="Calibri Light"/>
          <w:color w:val="000000"/>
          <w:lang w:val="en-AU" w:eastAsia="en-AU"/>
        </w:rPr>
      </w:pPr>
      <w:r w:rsidRPr="00696D31">
        <w:rPr>
          <w:rFonts w:ascii="Calibri Light" w:eastAsia="Calibri" w:hAnsi="Calibri Light" w:cs="Calibri Light"/>
          <w:color w:val="000000"/>
          <w:lang w:val="en-AU" w:eastAsia="en-AU"/>
        </w:rPr>
        <w:t>The EAM wizard will execute the task, the screen will refresh, and a message will pop up stating that your Send Project task was successful.</w:t>
      </w:r>
    </w:p>
    <w:p w14:paraId="1B66CE24" w14:textId="39EC218E" w:rsidR="00AE48B7" w:rsidRPr="00696D31" w:rsidRDefault="00AE48B7" w:rsidP="00AA76F5">
      <w:pPr>
        <w:pStyle w:val="NormalWeb"/>
        <w:numPr>
          <w:ilvl w:val="0"/>
          <w:numId w:val="23"/>
        </w:numPr>
        <w:shd w:val="clear" w:color="auto" w:fill="FFFFFF"/>
        <w:spacing w:after="240"/>
        <w:textAlignment w:val="top"/>
        <w:rPr>
          <w:rFonts w:ascii="Calibri Light" w:hAnsi="Calibri Light" w:cs="Calibri Light"/>
          <w:color w:val="000000"/>
        </w:rPr>
      </w:pPr>
      <w:r w:rsidRPr="00696D31">
        <w:rPr>
          <w:rFonts w:ascii="Calibri Light" w:hAnsi="Calibri Light" w:cs="Calibri Light"/>
          <w:color w:val="000000"/>
        </w:rPr>
        <w:t>To verify that your project was sent, go to your Agent, click on the Configure tab on the Gateway Webpage, and select Projects. </w:t>
      </w:r>
      <w:r w:rsidRPr="00696D31">
        <w:rPr>
          <w:rFonts w:ascii="Calibri Light" w:hAnsi="Calibri Light" w:cs="Calibri Light"/>
          <w:color w:val="000000"/>
        </w:rPr>
        <w:br/>
      </w:r>
      <w:r w:rsidRPr="00696D31">
        <w:rPr>
          <w:rFonts w:ascii="Calibri Light" w:hAnsi="Calibri Light" w:cs="Calibri Light"/>
          <w:color w:val="000000"/>
        </w:rPr>
        <w:br/>
      </w:r>
      <w:r w:rsidRPr="00696D31">
        <w:rPr>
          <w:rFonts w:ascii="Calibri Light" w:hAnsi="Calibri Light" w:cs="Calibri Light"/>
          <w:noProof/>
          <w:color w:val="000000"/>
        </w:rPr>
        <w:drawing>
          <wp:inline distT="0" distB="0" distL="0" distR="0" wp14:anchorId="4725B451" wp14:editId="07815DAE">
            <wp:extent cx="4629150" cy="1486568"/>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8730" cy="1521758"/>
                    </a:xfrm>
                    <a:prstGeom prst="rect">
                      <a:avLst/>
                    </a:prstGeom>
                    <a:noFill/>
                    <a:ln>
                      <a:noFill/>
                    </a:ln>
                  </pic:spPr>
                </pic:pic>
              </a:graphicData>
            </a:graphic>
          </wp:inline>
        </w:drawing>
      </w:r>
    </w:p>
    <w:p w14:paraId="05E161D3" w14:textId="77777777" w:rsidR="00A87F29" w:rsidRDefault="00A87F29" w:rsidP="00A87F29">
      <w:pPr>
        <w:pStyle w:val="NormalWeb"/>
        <w:shd w:val="clear" w:color="auto" w:fill="FFFFFF"/>
        <w:spacing w:after="240"/>
        <w:textAlignment w:val="top"/>
        <w:rPr>
          <w:rFonts w:ascii="Calibri Light" w:hAnsi="Calibri Light" w:cs="Calibri Light"/>
          <w:color w:val="000000"/>
          <w:sz w:val="21"/>
          <w:szCs w:val="21"/>
        </w:rPr>
      </w:pPr>
    </w:p>
    <w:p w14:paraId="001C6B13" w14:textId="511EE9F8" w:rsidR="00AE48B7" w:rsidRPr="004E3DFB" w:rsidRDefault="006B722B" w:rsidP="00696D31">
      <w:pPr>
        <w:pStyle w:val="NormalWeb"/>
        <w:shd w:val="clear" w:color="auto" w:fill="FFFFFF"/>
        <w:spacing w:before="150" w:after="240"/>
        <w:ind w:left="360" w:firstLine="360"/>
        <w:textAlignment w:val="top"/>
        <w:rPr>
          <w:rFonts w:ascii="Calibri Light" w:hAnsi="Calibri Light" w:cs="Calibri Light"/>
          <w:color w:val="000000"/>
        </w:rPr>
      </w:pPr>
      <w:r w:rsidRPr="00696D31">
        <w:rPr>
          <w:rFonts w:ascii="Calibri Light" w:hAnsi="Calibri Light" w:cs="Calibri Light"/>
          <w:b/>
          <w:bCs/>
          <w:color w:val="1D1C1D"/>
        </w:rPr>
        <w:t>Note:</w:t>
      </w:r>
      <w:r>
        <w:rPr>
          <w:rFonts w:ascii="Calibri Light" w:hAnsi="Calibri Light" w:cs="Calibri Light"/>
          <w:color w:val="1D1C1D"/>
        </w:rPr>
        <w:t xml:space="preserve"> You can </w:t>
      </w:r>
      <w:r w:rsidR="00F56E03">
        <w:rPr>
          <w:rFonts w:ascii="Calibri Light" w:hAnsi="Calibri Light" w:cs="Calibri Light"/>
          <w:color w:val="1D1C1D"/>
        </w:rPr>
        <w:t>s</w:t>
      </w:r>
      <w:r>
        <w:rPr>
          <w:rFonts w:ascii="Calibri Light" w:hAnsi="Calibri Light" w:cs="Calibri Light"/>
          <w:color w:val="1D1C1D"/>
        </w:rPr>
        <w:t>elect</w:t>
      </w:r>
      <w:r w:rsidR="00AE48B7" w:rsidRPr="004E3DFB">
        <w:rPr>
          <w:rFonts w:ascii="Calibri Light" w:hAnsi="Calibri Light" w:cs="Calibri Light"/>
          <w:color w:val="1D1C1D"/>
        </w:rPr>
        <w:t xml:space="preserve"> to include inherited project resources.  The default is false. </w:t>
      </w:r>
    </w:p>
    <w:p w14:paraId="5D4462E9" w14:textId="16547496" w:rsidR="00AE48B7" w:rsidRPr="00696D31" w:rsidRDefault="00696D31" w:rsidP="00696D31">
      <w:pPr>
        <w:pStyle w:val="NormalWeb"/>
        <w:shd w:val="clear" w:color="auto" w:fill="FFFFFF"/>
        <w:spacing w:before="150"/>
        <w:ind w:left="360"/>
        <w:textAlignment w:val="top"/>
        <w:rPr>
          <w:rFonts w:ascii="Calibri Light" w:hAnsi="Calibri Light" w:cs="Calibri Light"/>
          <w:color w:val="000000"/>
        </w:rPr>
      </w:pPr>
      <w:r>
        <w:rPr>
          <w:rFonts w:ascii="Calibri Light" w:hAnsi="Calibri Light" w:cs="Calibri Light"/>
          <w:color w:val="000000"/>
        </w:rPr>
        <w:t xml:space="preserve">             </w:t>
      </w:r>
      <w:r w:rsidR="00AE48B7" w:rsidRPr="00696D31">
        <w:rPr>
          <w:rFonts w:ascii="Calibri Light" w:hAnsi="Calibri Light" w:cs="Calibri Light"/>
          <w:noProof/>
          <w:color w:val="000000"/>
        </w:rPr>
        <w:drawing>
          <wp:inline distT="0" distB="0" distL="0" distR="0" wp14:anchorId="4E5B7430" wp14:editId="50DB154B">
            <wp:extent cx="3778250" cy="2120981"/>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31698" cy="2150985"/>
                    </a:xfrm>
                    <a:prstGeom prst="rect">
                      <a:avLst/>
                    </a:prstGeom>
                    <a:noFill/>
                    <a:ln>
                      <a:noFill/>
                    </a:ln>
                  </pic:spPr>
                </pic:pic>
              </a:graphicData>
            </a:graphic>
          </wp:inline>
        </w:drawing>
      </w:r>
    </w:p>
    <w:p w14:paraId="6C4C09FF" w14:textId="77777777" w:rsidR="00F56E03" w:rsidRPr="00696D31" w:rsidRDefault="00F56E03" w:rsidP="00696D31">
      <w:pPr>
        <w:pStyle w:val="NormalWeb"/>
        <w:shd w:val="clear" w:color="auto" w:fill="FFFFFF"/>
        <w:spacing w:before="150"/>
        <w:ind w:left="360"/>
        <w:textAlignment w:val="top"/>
        <w:rPr>
          <w:rFonts w:ascii="Calibri Light" w:hAnsi="Calibri Light" w:cs="Calibri Light"/>
          <w:color w:val="000000"/>
        </w:rPr>
      </w:pPr>
    </w:p>
    <w:p w14:paraId="3EF37B4D" w14:textId="77777777" w:rsidR="00F56E03" w:rsidRDefault="00F56E03" w:rsidP="00343241">
      <w:pPr>
        <w:shd w:val="clear" w:color="auto" w:fill="FFFFFF"/>
        <w:ind w:left="360"/>
        <w:textAlignment w:val="top"/>
        <w:rPr>
          <w:rFonts w:ascii="Segoe UI" w:hAnsi="Segoe UI" w:cs="Segoe UI"/>
          <w:color w:val="172B4D"/>
          <w:sz w:val="21"/>
          <w:szCs w:val="21"/>
        </w:rPr>
      </w:pPr>
    </w:p>
    <w:p w14:paraId="691DC9C6" w14:textId="77777777" w:rsidR="00AE48B7" w:rsidRPr="00BB38D4" w:rsidRDefault="00AE48B7" w:rsidP="00BB38D4">
      <w:pPr>
        <w:pStyle w:val="NormalWeb"/>
        <w:shd w:val="clear" w:color="auto" w:fill="FFFFFF"/>
        <w:spacing w:after="240"/>
        <w:ind w:firstLine="360"/>
        <w:textAlignment w:val="top"/>
        <w:rPr>
          <w:rFonts w:ascii="Calibri Light" w:hAnsi="Calibri Light" w:cs="Calibri Light"/>
          <w:b/>
          <w:bCs/>
          <w:color w:val="000000"/>
        </w:rPr>
      </w:pPr>
      <w:r w:rsidRPr="00BB38D4">
        <w:rPr>
          <w:rFonts w:ascii="Calibri Light" w:hAnsi="Calibri Light" w:cs="Calibri Light"/>
          <w:b/>
          <w:bCs/>
          <w:color w:val="000000"/>
        </w:rPr>
        <w:t>Send Project Resources Task</w:t>
      </w:r>
    </w:p>
    <w:p w14:paraId="36D29CC1" w14:textId="12752BA8" w:rsidR="00AE48B7" w:rsidRDefault="00AE48B7" w:rsidP="0943F91F">
      <w:pPr>
        <w:pStyle w:val="NormalWeb"/>
        <w:shd w:val="clear" w:color="auto" w:fill="FFFFFF" w:themeFill="background1"/>
        <w:spacing w:before="150"/>
        <w:ind w:left="360"/>
        <w:textAlignment w:val="top"/>
        <w:rPr>
          <w:rFonts w:ascii="Calibri Light" w:hAnsi="Calibri Light" w:cs="Calibri Light"/>
          <w:color w:val="000000"/>
        </w:rPr>
      </w:pPr>
      <w:r w:rsidRPr="0943F91F">
        <w:rPr>
          <w:rFonts w:ascii="Calibri Light" w:hAnsi="Calibri Light" w:cs="Calibri Light"/>
          <w:color w:val="000000" w:themeColor="text1"/>
        </w:rPr>
        <w:t>You can also send project resources, such as project templates, windows, transaction groups, pipelines, and script modules from the Controller to an Agent.  </w:t>
      </w:r>
    </w:p>
    <w:p w14:paraId="11F64113" w14:textId="77777777" w:rsidR="00BB38D4" w:rsidRPr="00BB38D4" w:rsidRDefault="00BB38D4" w:rsidP="00343241">
      <w:pPr>
        <w:pStyle w:val="NormalWeb"/>
        <w:shd w:val="clear" w:color="auto" w:fill="FFFFFF"/>
        <w:spacing w:before="150"/>
        <w:ind w:left="360"/>
        <w:textAlignment w:val="top"/>
        <w:rPr>
          <w:rFonts w:ascii="Calibri Light" w:hAnsi="Calibri Light" w:cs="Calibri Light"/>
          <w:color w:val="000000"/>
        </w:rPr>
      </w:pPr>
    </w:p>
    <w:p w14:paraId="01F6C518" w14:textId="78FA2304" w:rsidR="00AE48B7" w:rsidRPr="00D36661" w:rsidRDefault="00AE48B7" w:rsidP="0943F91F">
      <w:pPr>
        <w:pStyle w:val="NormalWeb"/>
        <w:numPr>
          <w:ilvl w:val="0"/>
          <w:numId w:val="24"/>
        </w:numPr>
        <w:shd w:val="clear" w:color="auto" w:fill="FFFFFF" w:themeFill="background1"/>
        <w:textAlignment w:val="top"/>
        <w:rPr>
          <w:rFonts w:ascii="Calibri Light" w:hAnsi="Calibri Light" w:cs="Calibri Light"/>
          <w:color w:val="000000"/>
        </w:rPr>
      </w:pPr>
      <w:r w:rsidRPr="0943F91F">
        <w:rPr>
          <w:rFonts w:ascii="Calibri Light" w:hAnsi="Calibri Light" w:cs="Calibri Light"/>
          <w:color w:val="000000" w:themeColor="text1"/>
        </w:rPr>
        <w:lastRenderedPageBreak/>
        <w:t>On the </w:t>
      </w:r>
      <w:r w:rsidRPr="0943F91F">
        <w:rPr>
          <w:rStyle w:val="Strong"/>
          <w:rFonts w:ascii="Calibri Light" w:hAnsi="Calibri Light" w:cs="Calibri Light"/>
          <w:color w:val="000000" w:themeColor="text1"/>
        </w:rPr>
        <w:t>Controller</w:t>
      </w:r>
      <w:r w:rsidRPr="0943F91F">
        <w:rPr>
          <w:rFonts w:ascii="Calibri Light" w:hAnsi="Calibri Light" w:cs="Calibri Light"/>
          <w:color w:val="000000" w:themeColor="text1"/>
        </w:rPr>
        <w:t>, under the </w:t>
      </w:r>
      <w:r w:rsidRPr="0943F91F">
        <w:rPr>
          <w:rStyle w:val="Strong"/>
          <w:rFonts w:ascii="Calibri Light" w:hAnsi="Calibri Light" w:cs="Calibri Light"/>
          <w:color w:val="000000" w:themeColor="text1"/>
        </w:rPr>
        <w:t>Configuration </w:t>
      </w:r>
      <w:r w:rsidRPr="0943F91F">
        <w:rPr>
          <w:rFonts w:ascii="Calibri Light" w:hAnsi="Calibri Light" w:cs="Calibri Light"/>
          <w:color w:val="000000" w:themeColor="text1"/>
        </w:rPr>
        <w:t>section of the Gateway Webpage, go to </w:t>
      </w:r>
      <w:r w:rsidRPr="0943F91F">
        <w:rPr>
          <w:rStyle w:val="Strong"/>
          <w:rFonts w:ascii="Calibri Light" w:hAnsi="Calibri Light" w:cs="Calibri Light"/>
          <w:color w:val="000000" w:themeColor="text1"/>
        </w:rPr>
        <w:t xml:space="preserve">Enterprise Administration </w:t>
      </w:r>
      <w:r w:rsidR="00D36661" w:rsidRPr="0943F91F">
        <w:rPr>
          <w:rStyle w:val="Strong"/>
          <w:rFonts w:ascii="Calibri Light" w:hAnsi="Calibri Light" w:cs="Calibri Light"/>
          <w:color w:val="000000" w:themeColor="text1"/>
        </w:rPr>
        <w:t>/</w:t>
      </w:r>
      <w:r w:rsidRPr="0943F91F">
        <w:rPr>
          <w:rStyle w:val="Strong"/>
          <w:rFonts w:ascii="Calibri Light" w:hAnsi="Calibri Light" w:cs="Calibri Light"/>
          <w:color w:val="000000" w:themeColor="text1"/>
        </w:rPr>
        <w:t xml:space="preserve"> Agent Tasks</w:t>
      </w:r>
      <w:r w:rsidRPr="0943F91F">
        <w:rPr>
          <w:rFonts w:ascii="Calibri Light" w:hAnsi="Calibri Light" w:cs="Calibri Light"/>
          <w:color w:val="000000" w:themeColor="text1"/>
        </w:rPr>
        <w:t xml:space="preserve">. </w:t>
      </w:r>
      <w:r w:rsidR="00D36661" w:rsidRPr="0943F91F">
        <w:rPr>
          <w:rFonts w:ascii="Calibri Light" w:hAnsi="Calibri Light" w:cs="Calibri Light"/>
          <w:color w:val="000000" w:themeColor="text1"/>
        </w:rPr>
        <w:t>C</w:t>
      </w:r>
      <w:r w:rsidRPr="0943F91F">
        <w:rPr>
          <w:rFonts w:ascii="Calibri Light" w:hAnsi="Calibri Light" w:cs="Calibri Light"/>
          <w:color w:val="000000" w:themeColor="text1"/>
        </w:rPr>
        <w:t xml:space="preserve">reate </w:t>
      </w:r>
      <w:r w:rsidR="00D36661" w:rsidRPr="0943F91F">
        <w:rPr>
          <w:rFonts w:ascii="Calibri Light" w:hAnsi="Calibri Light" w:cs="Calibri Light"/>
          <w:color w:val="000000" w:themeColor="text1"/>
        </w:rPr>
        <w:t>a</w:t>
      </w:r>
      <w:r w:rsidRPr="0943F91F">
        <w:rPr>
          <w:rFonts w:ascii="Calibri Light" w:hAnsi="Calibri Light" w:cs="Calibri Light"/>
          <w:color w:val="000000" w:themeColor="text1"/>
        </w:rPr>
        <w:t xml:space="preserve"> Gateway Task to send project resources from the Controller to the Agent. </w:t>
      </w:r>
      <w:r w:rsidR="00CB28C1" w:rsidRPr="0943F91F">
        <w:rPr>
          <w:rFonts w:ascii="Calibri Light" w:hAnsi="Calibri Light" w:cs="Calibri Light"/>
          <w:color w:val="000000" w:themeColor="text1"/>
        </w:rPr>
        <w:t>(Same procedures for development to Test and Production servers.)</w:t>
      </w:r>
    </w:p>
    <w:p w14:paraId="72F3D2ED" w14:textId="77777777" w:rsidR="00AE48B7" w:rsidRPr="00D36661" w:rsidRDefault="00AE48B7" w:rsidP="00AA76F5">
      <w:pPr>
        <w:pStyle w:val="NormalWeb"/>
        <w:numPr>
          <w:ilvl w:val="0"/>
          <w:numId w:val="24"/>
        </w:numPr>
        <w:shd w:val="clear" w:color="auto" w:fill="FFFFFF"/>
        <w:textAlignment w:val="top"/>
        <w:rPr>
          <w:rFonts w:ascii="Calibri Light" w:hAnsi="Calibri Light" w:cs="Calibri Light"/>
          <w:color w:val="000000"/>
        </w:rPr>
      </w:pPr>
      <w:r w:rsidRPr="00D36661">
        <w:rPr>
          <w:rFonts w:ascii="Calibri Light" w:hAnsi="Calibri Light" w:cs="Calibri Light"/>
          <w:color w:val="000000"/>
        </w:rPr>
        <w:t>Click the </w:t>
      </w:r>
      <w:r w:rsidRPr="00D36661">
        <w:rPr>
          <w:rStyle w:val="Strong"/>
          <w:rFonts w:ascii="Calibri Light" w:hAnsi="Calibri Light" w:cs="Calibri Light"/>
          <w:color w:val="000000"/>
        </w:rPr>
        <w:t>Create new Gateway Task</w:t>
      </w:r>
      <w:r w:rsidRPr="00D36661">
        <w:rPr>
          <w:rFonts w:ascii="Calibri Light" w:hAnsi="Calibri Light" w:cs="Calibri Light"/>
          <w:color w:val="000000"/>
        </w:rPr>
        <w:t> link. The EAM wizard will guide you through each step of the Send Project Resources task.   </w:t>
      </w:r>
    </w:p>
    <w:p w14:paraId="6BD2B3B2" w14:textId="69D37F50" w:rsidR="00CB28C1" w:rsidRPr="003B70BE" w:rsidRDefault="00AE48B7" w:rsidP="0943F91F">
      <w:pPr>
        <w:numPr>
          <w:ilvl w:val="0"/>
          <w:numId w:val="24"/>
        </w:numPr>
        <w:shd w:val="clear" w:color="auto" w:fill="FFFFFF" w:themeFill="background1"/>
        <w:spacing w:before="100" w:beforeAutospacing="1" w:after="100" w:afterAutospacing="1"/>
        <w:textAlignment w:val="top"/>
        <w:rPr>
          <w:rFonts w:ascii="Calibri Light" w:hAnsi="Calibri Light" w:cs="Calibri Light"/>
          <w:color w:val="000000"/>
        </w:rPr>
      </w:pPr>
      <w:r w:rsidRPr="0943F91F">
        <w:rPr>
          <w:rFonts w:ascii="Calibri Light" w:hAnsi="Calibri Light" w:cs="Calibri Light"/>
          <w:color w:val="000000" w:themeColor="text1"/>
        </w:rPr>
        <w:t>Click on the </w:t>
      </w:r>
      <w:r w:rsidRPr="0943F91F">
        <w:rPr>
          <w:b/>
          <w:bCs/>
        </w:rPr>
        <w:t>Send Project Resources</w:t>
      </w:r>
      <w:r w:rsidRPr="0943F91F">
        <w:rPr>
          <w:rFonts w:ascii="Calibri Light" w:hAnsi="Calibri Light" w:cs="Calibri Light"/>
          <w:color w:val="000000" w:themeColor="text1"/>
        </w:rPr>
        <w:t> radio button and press </w:t>
      </w:r>
      <w:r w:rsidRPr="0943F91F">
        <w:rPr>
          <w:b/>
          <w:bCs/>
        </w:rPr>
        <w:t>Next.</w:t>
      </w:r>
    </w:p>
    <w:p w14:paraId="0EEFCA8F" w14:textId="6218C88D" w:rsidR="00AE48B7" w:rsidRPr="0012354C" w:rsidRDefault="00AE48B7" w:rsidP="0012354C">
      <w:pPr>
        <w:shd w:val="clear" w:color="auto" w:fill="FFFFFF"/>
        <w:spacing w:before="100" w:beforeAutospacing="1" w:after="240"/>
        <w:ind w:left="720"/>
        <w:textAlignment w:val="top"/>
        <w:rPr>
          <w:rFonts w:ascii="Calibri Light" w:hAnsi="Calibri Light" w:cs="Calibri Light"/>
          <w:color w:val="000000"/>
        </w:rPr>
      </w:pPr>
      <w:r>
        <w:rPr>
          <w:rFonts w:ascii="Segoe UI" w:hAnsi="Segoe UI" w:cs="Segoe UI"/>
          <w:color w:val="000000"/>
          <w:sz w:val="21"/>
          <w:szCs w:val="21"/>
        </w:rPr>
        <w:br/>
      </w:r>
      <w:r>
        <w:rPr>
          <w:rFonts w:ascii="Segoe UI" w:hAnsi="Segoe UI" w:cs="Segoe UI"/>
          <w:color w:val="000000"/>
          <w:sz w:val="21"/>
          <w:szCs w:val="21"/>
        </w:rPr>
        <w:br/>
      </w:r>
      <w:r w:rsidRPr="0012354C">
        <w:rPr>
          <w:rFonts w:ascii="Calibri Light" w:hAnsi="Calibri Light" w:cs="Calibri Light"/>
          <w:noProof/>
          <w:color w:val="000000"/>
        </w:rPr>
        <w:drawing>
          <wp:inline distT="0" distB="0" distL="0" distR="0" wp14:anchorId="258542C3" wp14:editId="2DC67016">
            <wp:extent cx="4091305" cy="2308884"/>
            <wp:effectExtent l="0" t="0" r="444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01388" cy="2314574"/>
                    </a:xfrm>
                    <a:prstGeom prst="rect">
                      <a:avLst/>
                    </a:prstGeom>
                    <a:noFill/>
                    <a:ln>
                      <a:noFill/>
                    </a:ln>
                  </pic:spPr>
                </pic:pic>
              </a:graphicData>
            </a:graphic>
          </wp:inline>
        </w:drawing>
      </w:r>
    </w:p>
    <w:p w14:paraId="203A8F1E" w14:textId="6139B72C" w:rsidR="00AE48B7" w:rsidRPr="0012354C" w:rsidRDefault="00AE48B7" w:rsidP="0943F91F">
      <w:pPr>
        <w:numPr>
          <w:ilvl w:val="0"/>
          <w:numId w:val="24"/>
        </w:numPr>
        <w:shd w:val="clear" w:color="auto" w:fill="FFFFFF" w:themeFill="background1"/>
        <w:spacing w:before="100" w:beforeAutospacing="1" w:after="100" w:afterAutospacing="1"/>
        <w:textAlignment w:val="top"/>
        <w:rPr>
          <w:rFonts w:ascii="Calibri Light" w:hAnsi="Calibri Light" w:cs="Calibri Light"/>
          <w:color w:val="000000"/>
        </w:rPr>
      </w:pPr>
      <w:r w:rsidRPr="0943F91F">
        <w:rPr>
          <w:rFonts w:ascii="Calibri Light" w:hAnsi="Calibri Light" w:cs="Calibri Light"/>
          <w:color w:val="000000" w:themeColor="text1"/>
        </w:rPr>
        <w:t>Schedule the Send Project Resources task to </w:t>
      </w:r>
      <w:r w:rsidRPr="0943F91F">
        <w:rPr>
          <w:rStyle w:val="Strong"/>
          <w:rFonts w:ascii="Calibri Light" w:hAnsi="Calibri Light" w:cs="Calibri Light"/>
          <w:color w:val="000000" w:themeColor="text1"/>
        </w:rPr>
        <w:t>Execute Immediately and</w:t>
      </w:r>
      <w:r w:rsidRPr="0943F91F">
        <w:rPr>
          <w:rFonts w:ascii="Calibri Light" w:hAnsi="Calibri Light" w:cs="Calibri Light"/>
          <w:color w:val="000000" w:themeColor="text1"/>
        </w:rPr>
        <w:t xml:space="preserve">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 </w:t>
      </w:r>
    </w:p>
    <w:p w14:paraId="01912A19" w14:textId="5F0EAB23" w:rsidR="00AE48B7" w:rsidRPr="0012354C" w:rsidRDefault="00AE48B7" w:rsidP="0943F91F">
      <w:pPr>
        <w:numPr>
          <w:ilvl w:val="0"/>
          <w:numId w:val="24"/>
        </w:numPr>
        <w:shd w:val="clear" w:color="auto" w:fill="FFFFFF" w:themeFill="background1"/>
        <w:spacing w:before="100" w:beforeAutospacing="1" w:after="100" w:afterAutospacing="1"/>
        <w:textAlignment w:val="top"/>
        <w:rPr>
          <w:rFonts w:ascii="Calibri Light" w:hAnsi="Calibri Light" w:cs="Calibri Light"/>
          <w:color w:val="000000"/>
        </w:rPr>
      </w:pPr>
      <w:r w:rsidRPr="0943F91F">
        <w:rPr>
          <w:rFonts w:ascii="Calibri Light" w:hAnsi="Calibri Light" w:cs="Calibri Light"/>
          <w:color w:val="000000" w:themeColor="text1"/>
        </w:rPr>
        <w:t>Select the </w:t>
      </w:r>
      <w:r w:rsidRPr="0943F91F">
        <w:rPr>
          <w:rStyle w:val="Strong"/>
          <w:rFonts w:ascii="Calibri Light" w:hAnsi="Calibri Light" w:cs="Calibri Light"/>
          <w:color w:val="000000" w:themeColor="text1"/>
        </w:rPr>
        <w:t>Agent </w:t>
      </w:r>
      <w:r w:rsidRPr="0943F91F">
        <w:rPr>
          <w:rFonts w:ascii="Calibri Light" w:hAnsi="Calibri Light" w:cs="Calibri Light"/>
          <w:color w:val="000000" w:themeColor="text1"/>
        </w:rPr>
        <w:t>on the Agent Selection window and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w:t>
      </w:r>
    </w:p>
    <w:p w14:paraId="3908BD66" w14:textId="4D77F4B0" w:rsidR="00AE48B7" w:rsidRPr="0012354C" w:rsidRDefault="00AE48B7" w:rsidP="0943F91F">
      <w:pPr>
        <w:numPr>
          <w:ilvl w:val="0"/>
          <w:numId w:val="24"/>
        </w:numPr>
        <w:shd w:val="clear" w:color="auto" w:fill="FFFFFF" w:themeFill="background1"/>
        <w:spacing w:before="100" w:beforeAutospacing="1" w:after="100" w:afterAutospacing="1"/>
        <w:textAlignment w:val="top"/>
        <w:rPr>
          <w:rFonts w:ascii="Calibri Light" w:hAnsi="Calibri Light" w:cs="Calibri Light"/>
          <w:color w:val="000000"/>
        </w:rPr>
      </w:pPr>
      <w:r w:rsidRPr="0943F91F">
        <w:rPr>
          <w:rFonts w:ascii="Calibri Light" w:hAnsi="Calibri Light" w:cs="Calibri Light"/>
          <w:color w:val="000000" w:themeColor="text1"/>
        </w:rPr>
        <w:t>Select the Source Gateway / </w:t>
      </w:r>
      <w:r w:rsidRPr="0943F91F">
        <w:rPr>
          <w:rStyle w:val="Strong"/>
          <w:rFonts w:ascii="Calibri Light" w:hAnsi="Calibri Light" w:cs="Calibri Light"/>
          <w:color w:val="000000" w:themeColor="text1"/>
        </w:rPr>
        <w:t>Local System </w:t>
      </w:r>
      <w:r w:rsidRPr="0943F91F">
        <w:rPr>
          <w:rFonts w:ascii="Calibri Light" w:hAnsi="Calibri Light" w:cs="Calibri Light"/>
          <w:color w:val="000000" w:themeColor="text1"/>
        </w:rPr>
        <w:t>where your project resources reside and press </w:t>
      </w:r>
      <w:r w:rsidRPr="0943F91F">
        <w:rPr>
          <w:rStyle w:val="Strong"/>
          <w:rFonts w:ascii="Calibri Light" w:hAnsi="Calibri Light" w:cs="Calibri Light"/>
          <w:color w:val="000000" w:themeColor="text1"/>
        </w:rPr>
        <w:t>Next</w:t>
      </w:r>
      <w:r w:rsidR="00DF629B" w:rsidRPr="0943F91F">
        <w:rPr>
          <w:rStyle w:val="Strong"/>
          <w:rFonts w:ascii="Calibri Light" w:hAnsi="Calibri Light" w:cs="Calibri Light"/>
          <w:color w:val="000000" w:themeColor="text1"/>
        </w:rPr>
        <w:t xml:space="preserve">. </w:t>
      </w:r>
    </w:p>
    <w:p w14:paraId="569E7EB7" w14:textId="77777777" w:rsidR="0012354C" w:rsidRDefault="00AE48B7" w:rsidP="00AA76F5">
      <w:pPr>
        <w:numPr>
          <w:ilvl w:val="0"/>
          <w:numId w:val="24"/>
        </w:numPr>
        <w:shd w:val="clear" w:color="auto" w:fill="FFFFFF"/>
        <w:spacing w:before="100" w:beforeAutospacing="1" w:after="240"/>
        <w:textAlignment w:val="top"/>
        <w:rPr>
          <w:rFonts w:ascii="Calibri Light" w:hAnsi="Calibri Light" w:cs="Calibri Light"/>
          <w:color w:val="000000"/>
        </w:rPr>
      </w:pPr>
      <w:r w:rsidRPr="0012354C">
        <w:rPr>
          <w:rFonts w:ascii="Calibri Light" w:hAnsi="Calibri Light" w:cs="Calibri Light"/>
          <w:color w:val="000000"/>
        </w:rPr>
        <w:t>This example sends selected resources from the Training project on the Controller to the Agent. We selected </w:t>
      </w:r>
      <w:r w:rsidRPr="0012354C">
        <w:rPr>
          <w:rStyle w:val="Strong"/>
          <w:rFonts w:ascii="Calibri Light" w:hAnsi="Calibri Light" w:cs="Calibri Light"/>
          <w:color w:val="000000"/>
        </w:rPr>
        <w:t>Project East. </w:t>
      </w:r>
      <w:r w:rsidRPr="0012354C">
        <w:rPr>
          <w:rFonts w:ascii="Calibri Light" w:hAnsi="Calibri Light" w:cs="Calibri Light"/>
          <w:color w:val="000000"/>
        </w:rPr>
        <w:t>Click </w:t>
      </w:r>
      <w:r w:rsidRPr="0012354C">
        <w:rPr>
          <w:rStyle w:val="Strong"/>
          <w:rFonts w:ascii="Calibri Light" w:hAnsi="Calibri Light" w:cs="Calibri Light"/>
          <w:color w:val="000000"/>
        </w:rPr>
        <w:t>Next</w:t>
      </w:r>
      <w:r w:rsidRPr="0012354C">
        <w:rPr>
          <w:rFonts w:ascii="Calibri Light" w:hAnsi="Calibri Light" w:cs="Calibri Light"/>
          <w:color w:val="000000"/>
        </w:rPr>
        <w:t>. </w:t>
      </w:r>
    </w:p>
    <w:p w14:paraId="1F56D45D" w14:textId="17DB642B" w:rsidR="00AE48B7" w:rsidRPr="0012354C" w:rsidRDefault="00AE48B7" w:rsidP="0012354C">
      <w:pPr>
        <w:shd w:val="clear" w:color="auto" w:fill="FFFFFF"/>
        <w:spacing w:before="100" w:beforeAutospacing="1" w:after="240"/>
        <w:ind w:left="720"/>
        <w:textAlignment w:val="top"/>
        <w:rPr>
          <w:rFonts w:ascii="Calibri Light" w:hAnsi="Calibri Light" w:cs="Calibri Light"/>
          <w:color w:val="000000"/>
        </w:rPr>
      </w:pPr>
      <w:r w:rsidRPr="0012354C">
        <w:rPr>
          <w:rFonts w:ascii="Calibri Light" w:hAnsi="Calibri Light" w:cs="Calibri Light"/>
          <w:color w:val="000000"/>
        </w:rPr>
        <w:br/>
      </w:r>
      <w:r w:rsidRPr="0012354C">
        <w:rPr>
          <w:rFonts w:ascii="Calibri Light" w:hAnsi="Calibri Light" w:cs="Calibri Light"/>
          <w:noProof/>
          <w:color w:val="000000"/>
        </w:rPr>
        <w:drawing>
          <wp:inline distT="0" distB="0" distL="0" distR="0" wp14:anchorId="045EE6D8" wp14:editId="1CB09451">
            <wp:extent cx="5183505" cy="1581679"/>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5129" cy="1588277"/>
                    </a:xfrm>
                    <a:prstGeom prst="rect">
                      <a:avLst/>
                    </a:prstGeom>
                    <a:noFill/>
                    <a:ln>
                      <a:noFill/>
                    </a:ln>
                  </pic:spPr>
                </pic:pic>
              </a:graphicData>
            </a:graphic>
          </wp:inline>
        </w:drawing>
      </w:r>
    </w:p>
    <w:p w14:paraId="7678BD8D" w14:textId="36608D65" w:rsidR="0032278A" w:rsidRDefault="00AE48B7" w:rsidP="0943F91F">
      <w:pPr>
        <w:numPr>
          <w:ilvl w:val="0"/>
          <w:numId w:val="24"/>
        </w:numPr>
        <w:shd w:val="clear" w:color="auto" w:fill="FFFFFF" w:themeFill="background1"/>
        <w:spacing w:before="100" w:beforeAutospacing="1" w:after="240"/>
        <w:textAlignment w:val="top"/>
        <w:rPr>
          <w:rFonts w:ascii="Calibri Light" w:hAnsi="Calibri Light" w:cs="Calibri Light"/>
          <w:color w:val="000000"/>
        </w:rPr>
      </w:pPr>
      <w:r w:rsidRPr="0943F91F">
        <w:rPr>
          <w:rFonts w:ascii="Calibri Light" w:hAnsi="Calibri Light" w:cs="Calibri Light"/>
          <w:color w:val="000000" w:themeColor="text1"/>
        </w:rPr>
        <w:t>You can see all the resources inside of the Training Project. It can include templates, windows, transaction groups, pipelines, and script modules. Choose whatever resources you want to send to the agent,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 </w:t>
      </w:r>
    </w:p>
    <w:p w14:paraId="611DBEB6" w14:textId="09F4AA4A" w:rsidR="00AE48B7" w:rsidRPr="0032278A" w:rsidRDefault="00AE48B7" w:rsidP="0032278A">
      <w:pPr>
        <w:shd w:val="clear" w:color="auto" w:fill="FFFFFF"/>
        <w:spacing w:before="100" w:beforeAutospacing="1" w:after="240"/>
        <w:ind w:left="720"/>
        <w:textAlignment w:val="top"/>
        <w:rPr>
          <w:rFonts w:ascii="Calibri Light" w:hAnsi="Calibri Light" w:cs="Calibri Light"/>
          <w:color w:val="000000"/>
        </w:rPr>
      </w:pPr>
      <w:r w:rsidRPr="0032278A">
        <w:rPr>
          <w:rFonts w:ascii="Calibri Light" w:hAnsi="Calibri Light" w:cs="Calibri Light"/>
          <w:color w:val="000000"/>
        </w:rPr>
        <w:lastRenderedPageBreak/>
        <w:br/>
      </w:r>
      <w:r w:rsidRPr="0012354C">
        <w:rPr>
          <w:rFonts w:ascii="Calibri Light" w:hAnsi="Calibri Light" w:cs="Calibri Light"/>
          <w:noProof/>
          <w:color w:val="000000"/>
        </w:rPr>
        <w:drawing>
          <wp:inline distT="0" distB="0" distL="0" distR="0" wp14:anchorId="47CAA231" wp14:editId="15D14EE4">
            <wp:extent cx="2489200" cy="1914946"/>
            <wp:effectExtent l="0" t="0" r="635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11654" cy="1932220"/>
                    </a:xfrm>
                    <a:prstGeom prst="rect">
                      <a:avLst/>
                    </a:prstGeom>
                    <a:noFill/>
                    <a:ln>
                      <a:noFill/>
                    </a:ln>
                  </pic:spPr>
                </pic:pic>
              </a:graphicData>
            </a:graphic>
          </wp:inline>
        </w:drawing>
      </w:r>
    </w:p>
    <w:p w14:paraId="65933DB9" w14:textId="1F20BD40" w:rsidR="00CE54CD" w:rsidRPr="00CE54CD" w:rsidRDefault="00AE48B7" w:rsidP="00AA76F5">
      <w:pPr>
        <w:numPr>
          <w:ilvl w:val="0"/>
          <w:numId w:val="24"/>
        </w:numPr>
        <w:shd w:val="clear" w:color="auto" w:fill="FFFFFF"/>
        <w:spacing w:before="100" w:beforeAutospacing="1" w:after="240"/>
        <w:textAlignment w:val="top"/>
        <w:rPr>
          <w:rFonts w:ascii="Calibri Light" w:hAnsi="Calibri Light" w:cs="Calibri Light"/>
          <w:color w:val="000000"/>
        </w:rPr>
      </w:pPr>
      <w:r w:rsidRPr="0012354C">
        <w:rPr>
          <w:rFonts w:ascii="Calibri Light" w:hAnsi="Calibri Light" w:cs="Calibri Light"/>
          <w:color w:val="000000"/>
        </w:rPr>
        <w:t xml:space="preserve">You have the option of either merging the project resources into an existing project or creating a new project on </w:t>
      </w:r>
      <w:r w:rsidR="00CE54CD">
        <w:rPr>
          <w:rFonts w:ascii="Calibri Light" w:hAnsi="Calibri Light" w:cs="Calibri Light"/>
          <w:color w:val="000000"/>
        </w:rPr>
        <w:t xml:space="preserve">the Agent. Click </w:t>
      </w:r>
      <w:r w:rsidR="00CE54CD" w:rsidRPr="00CE54CD">
        <w:rPr>
          <w:rFonts w:ascii="Calibri Light" w:hAnsi="Calibri Light" w:cs="Calibri Light"/>
          <w:b/>
          <w:bCs/>
          <w:color w:val="000000"/>
        </w:rPr>
        <w:t>Next.</w:t>
      </w:r>
    </w:p>
    <w:p w14:paraId="4D2A3E88" w14:textId="0D5734DA" w:rsidR="00AE48B7" w:rsidRPr="0012354C" w:rsidRDefault="00AE48B7" w:rsidP="00CE54CD">
      <w:pPr>
        <w:shd w:val="clear" w:color="auto" w:fill="FFFFFF"/>
        <w:spacing w:before="100" w:beforeAutospacing="1" w:after="240"/>
        <w:ind w:left="1080"/>
        <w:textAlignment w:val="top"/>
        <w:rPr>
          <w:rFonts w:ascii="Calibri Light" w:hAnsi="Calibri Light" w:cs="Calibri Light"/>
          <w:color w:val="000000"/>
        </w:rPr>
      </w:pPr>
      <w:r w:rsidRPr="0012354C">
        <w:rPr>
          <w:rFonts w:ascii="Calibri Light" w:hAnsi="Calibri Light" w:cs="Calibri Light"/>
          <w:noProof/>
          <w:color w:val="000000"/>
        </w:rPr>
        <w:drawing>
          <wp:inline distT="0" distB="0" distL="0" distR="0" wp14:anchorId="43BD14B5" wp14:editId="1B1DD74E">
            <wp:extent cx="4904105" cy="1816223"/>
            <wp:effectExtent l="0" t="0" r="0" b="0"/>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5281" cy="1824066"/>
                    </a:xfrm>
                    <a:prstGeom prst="rect">
                      <a:avLst/>
                    </a:prstGeom>
                    <a:noFill/>
                    <a:ln>
                      <a:noFill/>
                    </a:ln>
                  </pic:spPr>
                </pic:pic>
              </a:graphicData>
            </a:graphic>
          </wp:inline>
        </w:drawing>
      </w:r>
    </w:p>
    <w:p w14:paraId="68ADCF41" w14:textId="77777777" w:rsidR="00AE48B7" w:rsidRPr="0012354C" w:rsidRDefault="00AE48B7" w:rsidP="00AA76F5">
      <w:pPr>
        <w:numPr>
          <w:ilvl w:val="0"/>
          <w:numId w:val="24"/>
        </w:numPr>
        <w:shd w:val="clear" w:color="auto" w:fill="FFFFFF"/>
        <w:spacing w:before="100" w:beforeAutospacing="1" w:after="100" w:afterAutospacing="1"/>
        <w:textAlignment w:val="top"/>
        <w:rPr>
          <w:rFonts w:ascii="Calibri Light" w:hAnsi="Calibri Light" w:cs="Calibri Light"/>
          <w:color w:val="000000"/>
        </w:rPr>
      </w:pPr>
      <w:r w:rsidRPr="0012354C">
        <w:rPr>
          <w:rFonts w:ascii="Calibri Light" w:hAnsi="Calibri Light" w:cs="Calibri Light"/>
          <w:color w:val="000000"/>
        </w:rPr>
        <w:t>The EAM wizard summarizes all the information for you to review. Press </w:t>
      </w:r>
      <w:r w:rsidRPr="0012354C">
        <w:rPr>
          <w:rStyle w:val="Strong"/>
          <w:rFonts w:ascii="Calibri Light" w:hAnsi="Calibri Light" w:cs="Calibri Light"/>
          <w:color w:val="000000"/>
        </w:rPr>
        <w:t>Finish. </w:t>
      </w:r>
    </w:p>
    <w:p w14:paraId="6EF4E75F" w14:textId="77777777" w:rsidR="00AE48B7" w:rsidRPr="0012354C" w:rsidRDefault="00AE48B7" w:rsidP="00AA76F5">
      <w:pPr>
        <w:numPr>
          <w:ilvl w:val="0"/>
          <w:numId w:val="24"/>
        </w:numPr>
        <w:shd w:val="clear" w:color="auto" w:fill="FFFFFF"/>
        <w:spacing w:before="100" w:beforeAutospacing="1" w:after="100" w:afterAutospacing="1"/>
        <w:textAlignment w:val="top"/>
        <w:rPr>
          <w:rFonts w:ascii="Calibri Light" w:hAnsi="Calibri Light" w:cs="Calibri Light"/>
          <w:color w:val="000000"/>
        </w:rPr>
      </w:pPr>
      <w:r w:rsidRPr="0012354C">
        <w:rPr>
          <w:rFonts w:ascii="Calibri Light" w:hAnsi="Calibri Light" w:cs="Calibri Light"/>
          <w:color w:val="000000"/>
        </w:rPr>
        <w:t>The Gateway Task for Send Project Resources will execute, the screen will refresh, and a message will appear stating that the task was successful. </w:t>
      </w:r>
    </w:p>
    <w:p w14:paraId="386AAA22" w14:textId="77777777" w:rsidR="0056261A" w:rsidRPr="0056261A" w:rsidRDefault="00AE48B7" w:rsidP="00AA76F5">
      <w:pPr>
        <w:numPr>
          <w:ilvl w:val="0"/>
          <w:numId w:val="24"/>
        </w:numPr>
        <w:shd w:val="clear" w:color="auto" w:fill="FFFFFF"/>
        <w:spacing w:before="100" w:beforeAutospacing="1" w:after="100" w:afterAutospacing="1"/>
        <w:textAlignment w:val="top"/>
        <w:rPr>
          <w:rFonts w:ascii="Calibri Light" w:hAnsi="Calibri Light" w:cs="Calibri Light"/>
          <w:sz w:val="18"/>
          <w:szCs w:val="16"/>
          <w:lang w:val="en-AU"/>
        </w:rPr>
      </w:pPr>
      <w:r w:rsidRPr="0056261A">
        <w:rPr>
          <w:rFonts w:ascii="Calibri Light" w:hAnsi="Calibri Light" w:cs="Calibri Light"/>
          <w:color w:val="000000"/>
        </w:rPr>
        <w:t>To verify that the Training project resources were sent, go to your </w:t>
      </w:r>
      <w:r w:rsidRPr="0056261A">
        <w:rPr>
          <w:rFonts w:ascii="Calibri Light" w:hAnsi="Calibri Light" w:cs="Calibri Light"/>
          <w:b/>
          <w:bCs/>
        </w:rPr>
        <w:t>Agent, </w:t>
      </w:r>
      <w:r w:rsidRPr="0056261A">
        <w:rPr>
          <w:rFonts w:ascii="Calibri Light" w:hAnsi="Calibri Light" w:cs="Calibri Light"/>
          <w:color w:val="000000"/>
        </w:rPr>
        <w:t>click on the </w:t>
      </w:r>
      <w:r w:rsidRPr="0056261A">
        <w:rPr>
          <w:rFonts w:ascii="Calibri Light" w:hAnsi="Calibri Light" w:cs="Calibri Light"/>
          <w:b/>
          <w:bCs/>
        </w:rPr>
        <w:t>Configure </w:t>
      </w:r>
      <w:r w:rsidRPr="0056261A">
        <w:rPr>
          <w:rFonts w:ascii="Calibri Light" w:hAnsi="Calibri Light" w:cs="Calibri Light"/>
          <w:color w:val="000000"/>
        </w:rPr>
        <w:t>tab on the Gateway webpage, and</w:t>
      </w:r>
      <w:r w:rsidRPr="0056261A">
        <w:rPr>
          <w:rFonts w:ascii="Calibri Light" w:hAnsi="Calibri Light" w:cs="Calibri Light"/>
          <w:b/>
          <w:bCs/>
        </w:rPr>
        <w:t> select Projects</w:t>
      </w:r>
      <w:r w:rsidRPr="0056261A">
        <w:rPr>
          <w:rFonts w:ascii="Calibri Light" w:hAnsi="Calibri Light" w:cs="Calibri Light"/>
          <w:color w:val="000000"/>
        </w:rPr>
        <w:t xml:space="preserve">. </w:t>
      </w:r>
    </w:p>
    <w:p w14:paraId="6B4BBFE3" w14:textId="77777777" w:rsidR="00CA62FE" w:rsidRDefault="00CA62FE" w:rsidP="00FD1D8A">
      <w:pPr>
        <w:rPr>
          <w:rFonts w:ascii="Calibri Light" w:hAnsi="Calibri Light" w:cs="Calibri Light"/>
          <w:szCs w:val="18"/>
          <w:lang w:val="en-AU"/>
        </w:rPr>
      </w:pPr>
    </w:p>
    <w:p w14:paraId="76CA7D09" w14:textId="512BAFBD" w:rsidR="005371E3" w:rsidRDefault="005371E3">
      <w:pPr>
        <w:rPr>
          <w:rFonts w:ascii="Calibri Light" w:hAnsi="Calibri Light" w:cs="Calibri Light"/>
          <w:szCs w:val="18"/>
          <w:lang w:val="en-AU"/>
        </w:rPr>
      </w:pPr>
      <w:r>
        <w:rPr>
          <w:rFonts w:ascii="Calibri Light" w:hAnsi="Calibri Light" w:cs="Calibri Light"/>
          <w:szCs w:val="18"/>
          <w:lang w:val="en-AU"/>
        </w:rPr>
        <w:br w:type="page"/>
      </w:r>
    </w:p>
    <w:p w14:paraId="1401CE0A" w14:textId="77777777" w:rsidR="005371E3" w:rsidRDefault="005371E3" w:rsidP="00FD1D8A">
      <w:pPr>
        <w:rPr>
          <w:rFonts w:ascii="Calibri Light" w:hAnsi="Calibri Light" w:cs="Calibri Light"/>
          <w:szCs w:val="18"/>
          <w:lang w:val="en-AU"/>
        </w:rPr>
      </w:pPr>
    </w:p>
    <w:p w14:paraId="1C4716CF" w14:textId="7A1C341B" w:rsidR="00CA62FE" w:rsidRDefault="00CA62FE" w:rsidP="003207D3">
      <w:pPr>
        <w:pStyle w:val="Heading2"/>
      </w:pPr>
      <w:bookmarkStart w:id="29" w:name="_Toc111636621"/>
      <w:r>
        <w:t xml:space="preserve">Step 2 </w:t>
      </w:r>
      <w:r w:rsidR="003216D4">
        <w:t>–</w:t>
      </w:r>
      <w:r>
        <w:t xml:space="preserve"> </w:t>
      </w:r>
      <w:r w:rsidR="003216D4">
        <w:t>Enterprise Administration Module with Git tools</w:t>
      </w:r>
      <w:bookmarkEnd w:id="29"/>
    </w:p>
    <w:p w14:paraId="72C9A04A" w14:textId="77777777" w:rsidR="003216D4" w:rsidRDefault="003216D4" w:rsidP="00FD1D8A">
      <w:pPr>
        <w:rPr>
          <w:rFonts w:ascii="Calibri Light" w:hAnsi="Calibri Light" w:cs="Calibri Light"/>
          <w:szCs w:val="18"/>
          <w:lang w:val="en-AU"/>
        </w:rPr>
      </w:pPr>
    </w:p>
    <w:p w14:paraId="5FB15BC8" w14:textId="77777777" w:rsidR="005371E3" w:rsidRDefault="005371E3">
      <w:pPr>
        <w:rPr>
          <w:rFonts w:ascii="Calibri Light" w:hAnsi="Calibri Light" w:cs="Calibri Light"/>
          <w:szCs w:val="18"/>
          <w:lang w:val="en-AU"/>
        </w:rPr>
      </w:pPr>
      <w:r>
        <w:rPr>
          <w:rFonts w:ascii="Calibri Light" w:hAnsi="Calibri Light" w:cs="Calibri Light"/>
          <w:noProof/>
          <w:szCs w:val="18"/>
          <w:lang w:val="en-AU"/>
        </w:rPr>
        <w:drawing>
          <wp:inline distT="0" distB="0" distL="0" distR="0" wp14:anchorId="6491E0E3" wp14:editId="6F32860D">
            <wp:extent cx="3581400" cy="236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2362200"/>
                    </a:xfrm>
                    <a:prstGeom prst="rect">
                      <a:avLst/>
                    </a:prstGeom>
                    <a:noFill/>
                    <a:ln>
                      <a:noFill/>
                    </a:ln>
                  </pic:spPr>
                </pic:pic>
              </a:graphicData>
            </a:graphic>
          </wp:inline>
        </w:drawing>
      </w:r>
    </w:p>
    <w:p w14:paraId="4ED33995" w14:textId="77777777" w:rsidR="005371E3" w:rsidRDefault="005371E3">
      <w:pPr>
        <w:rPr>
          <w:rFonts w:ascii="Calibri Light" w:hAnsi="Calibri Light" w:cs="Calibri Light"/>
          <w:szCs w:val="18"/>
          <w:lang w:val="en-AU"/>
        </w:rPr>
      </w:pPr>
    </w:p>
    <w:p w14:paraId="288F06F6" w14:textId="220F13CC" w:rsidR="00943E1C" w:rsidRDefault="006D6F03" w:rsidP="0943F91F">
      <w:pPr>
        <w:rPr>
          <w:rFonts w:ascii="Calibri Light" w:hAnsi="Calibri Light" w:cs="Calibri Light"/>
          <w:lang w:val="en-AU"/>
        </w:rPr>
      </w:pPr>
      <w:r w:rsidRPr="0943F91F">
        <w:rPr>
          <w:rFonts w:ascii="Calibri Light" w:hAnsi="Calibri Light" w:cs="Calibri Light"/>
          <w:lang w:val="en-AU"/>
        </w:rPr>
        <w:t xml:space="preserve">In </w:t>
      </w:r>
      <w:r w:rsidRPr="0943F91F">
        <w:rPr>
          <w:rFonts w:ascii="Calibri Light" w:hAnsi="Calibri Light" w:cs="Calibri Light"/>
          <w:b/>
          <w:bCs/>
          <w:lang w:val="en-AU"/>
        </w:rPr>
        <w:t>Step 1</w:t>
      </w:r>
      <w:r w:rsidRPr="0943F91F">
        <w:rPr>
          <w:rFonts w:ascii="Calibri Light" w:hAnsi="Calibri Light" w:cs="Calibri Light"/>
          <w:lang w:val="en-AU"/>
        </w:rPr>
        <w:t xml:space="preserve"> we simply </w:t>
      </w:r>
      <w:r w:rsidR="00B55B77" w:rsidRPr="0943F91F">
        <w:rPr>
          <w:rFonts w:ascii="Calibri Light" w:hAnsi="Calibri Light" w:cs="Calibri Light"/>
          <w:b/>
          <w:bCs/>
          <w:lang w:val="en-AU"/>
        </w:rPr>
        <w:t xml:space="preserve">backed up </w:t>
      </w:r>
      <w:r w:rsidR="00D47729" w:rsidRPr="0943F91F">
        <w:rPr>
          <w:rFonts w:ascii="Calibri Light" w:hAnsi="Calibri Light" w:cs="Calibri Light"/>
          <w:b/>
          <w:bCs/>
          <w:lang w:val="en-AU"/>
        </w:rPr>
        <w:t>the projects and transfer files between Development</w:t>
      </w:r>
      <w:r w:rsidR="00D47729" w:rsidRPr="0943F91F">
        <w:rPr>
          <w:rFonts w:ascii="Calibri Light" w:hAnsi="Calibri Light" w:cs="Calibri Light"/>
          <w:lang w:val="en-AU"/>
        </w:rPr>
        <w:t xml:space="preserve">, Test and </w:t>
      </w:r>
      <w:r w:rsidR="001702B0" w:rsidRPr="0943F91F">
        <w:rPr>
          <w:rFonts w:ascii="Calibri Light" w:hAnsi="Calibri Light" w:cs="Calibri Light"/>
          <w:lang w:val="en-AU"/>
        </w:rPr>
        <w:t xml:space="preserve">Production environment. </w:t>
      </w:r>
      <w:r w:rsidR="00497715" w:rsidRPr="0943F91F">
        <w:rPr>
          <w:rFonts w:ascii="Calibri Light" w:hAnsi="Calibri Light" w:cs="Calibri Light"/>
          <w:lang w:val="en-AU"/>
        </w:rPr>
        <w:t xml:space="preserve">That allows us to </w:t>
      </w:r>
      <w:r w:rsidR="00BC59C5" w:rsidRPr="0943F91F">
        <w:rPr>
          <w:rFonts w:ascii="Calibri Light" w:hAnsi="Calibri Light" w:cs="Calibri Light"/>
          <w:lang w:val="en-AU"/>
        </w:rPr>
        <w:t xml:space="preserve">manage a disaster recovery plan in case of any failures, but no </w:t>
      </w:r>
      <w:r w:rsidR="00280DE4" w:rsidRPr="0943F91F">
        <w:rPr>
          <w:rFonts w:ascii="Calibri Light" w:hAnsi="Calibri Light" w:cs="Calibri Light"/>
          <w:lang w:val="en-AU"/>
        </w:rPr>
        <w:t>change management of any changes</w:t>
      </w:r>
      <w:r w:rsidR="00943E1C" w:rsidRPr="0943F91F">
        <w:rPr>
          <w:rFonts w:ascii="Calibri Light" w:hAnsi="Calibri Light" w:cs="Calibri Light"/>
          <w:lang w:val="en-AU"/>
        </w:rPr>
        <w:t xml:space="preserve"> or added functionality.</w:t>
      </w:r>
    </w:p>
    <w:p w14:paraId="68C8EAAD" w14:textId="65583BF9" w:rsidR="002D7C4A" w:rsidRDefault="00943E1C" w:rsidP="0943F91F">
      <w:pPr>
        <w:rPr>
          <w:rFonts w:ascii="Calibri Light" w:hAnsi="Calibri Light" w:cs="Calibri Light"/>
          <w:lang w:val="en-AU"/>
        </w:rPr>
      </w:pPr>
      <w:r w:rsidRPr="0943F91F">
        <w:rPr>
          <w:rFonts w:ascii="Calibri Light" w:hAnsi="Calibri Light" w:cs="Calibri Light"/>
          <w:lang w:val="en-AU"/>
        </w:rPr>
        <w:t xml:space="preserve">In </w:t>
      </w:r>
      <w:r w:rsidR="00FA0BE7" w:rsidRPr="0943F91F">
        <w:rPr>
          <w:rFonts w:ascii="Calibri Light" w:hAnsi="Calibri Light" w:cs="Calibri Light"/>
          <w:b/>
          <w:bCs/>
          <w:lang w:val="en-AU"/>
        </w:rPr>
        <w:t>Step 2</w:t>
      </w:r>
      <w:r w:rsidR="00FA0BE7" w:rsidRPr="0943F91F">
        <w:rPr>
          <w:rFonts w:ascii="Calibri Light" w:hAnsi="Calibri Light" w:cs="Calibri Light"/>
          <w:lang w:val="en-AU"/>
        </w:rPr>
        <w:t xml:space="preserve"> we will add </w:t>
      </w:r>
      <w:r w:rsidR="00FA0BE7" w:rsidRPr="0943F91F">
        <w:rPr>
          <w:rFonts w:ascii="Calibri Light" w:hAnsi="Calibri Light" w:cs="Calibri Light"/>
          <w:b/>
          <w:bCs/>
          <w:lang w:val="en-AU"/>
        </w:rPr>
        <w:t>Software Change Management</w:t>
      </w:r>
      <w:r w:rsidR="00FA0BE7" w:rsidRPr="0943F91F">
        <w:rPr>
          <w:rFonts w:ascii="Calibri Light" w:hAnsi="Calibri Light" w:cs="Calibri Light"/>
          <w:lang w:val="en-AU"/>
        </w:rPr>
        <w:t xml:space="preserve"> to the Development environment to track </w:t>
      </w:r>
      <w:r w:rsidR="00B07779" w:rsidRPr="0943F91F">
        <w:rPr>
          <w:rFonts w:ascii="Calibri Light" w:hAnsi="Calibri Light" w:cs="Calibri Light"/>
          <w:lang w:val="en-AU"/>
        </w:rPr>
        <w:t>any changes</w:t>
      </w:r>
      <w:r w:rsidR="00A6038D" w:rsidRPr="0943F91F">
        <w:rPr>
          <w:rFonts w:ascii="Calibri Light" w:hAnsi="Calibri Light" w:cs="Calibri Light"/>
          <w:lang w:val="en-AU"/>
        </w:rPr>
        <w:t xml:space="preserve"> and gives us the ability to compare of fall back on different versions during the development phase. </w:t>
      </w:r>
      <w:r w:rsidR="00957933" w:rsidRPr="0943F91F">
        <w:rPr>
          <w:rFonts w:ascii="Calibri Light" w:hAnsi="Calibri Light" w:cs="Calibri Light"/>
          <w:lang w:val="en-AU"/>
        </w:rPr>
        <w:t xml:space="preserve">Software engineers can now work on the same resources and merging the changes into the </w:t>
      </w:r>
      <w:r w:rsidR="002F1175" w:rsidRPr="0943F91F">
        <w:rPr>
          <w:rFonts w:ascii="Calibri Light" w:hAnsi="Calibri Light" w:cs="Calibri Light"/>
          <w:lang w:val="en-AU"/>
        </w:rPr>
        <w:t xml:space="preserve">development </w:t>
      </w:r>
      <w:r w:rsidR="00957933" w:rsidRPr="0943F91F">
        <w:rPr>
          <w:rFonts w:ascii="Calibri Light" w:hAnsi="Calibri Light" w:cs="Calibri Light"/>
          <w:lang w:val="en-AU"/>
        </w:rPr>
        <w:t>project</w:t>
      </w:r>
      <w:r w:rsidR="00B26DA9" w:rsidRPr="0943F91F">
        <w:rPr>
          <w:rFonts w:ascii="Calibri Light" w:hAnsi="Calibri Light" w:cs="Calibri Light"/>
          <w:lang w:val="en-AU"/>
        </w:rPr>
        <w:t xml:space="preserve"> before mov</w:t>
      </w:r>
      <w:r w:rsidR="00911F66" w:rsidRPr="0943F91F">
        <w:rPr>
          <w:rFonts w:ascii="Calibri Light" w:hAnsi="Calibri Light" w:cs="Calibri Light"/>
          <w:lang w:val="en-AU"/>
        </w:rPr>
        <w:t xml:space="preserve">ing the resources to the Testing and Production using the EAM </w:t>
      </w:r>
      <w:r w:rsidR="002F1175" w:rsidRPr="0943F91F">
        <w:rPr>
          <w:rFonts w:ascii="Calibri Light" w:hAnsi="Calibri Light" w:cs="Calibri Light"/>
          <w:lang w:val="en-AU"/>
        </w:rPr>
        <w:t>module.</w:t>
      </w:r>
      <w:r w:rsidR="00B07779" w:rsidRPr="0943F91F">
        <w:rPr>
          <w:rFonts w:ascii="Calibri Light" w:hAnsi="Calibri Light" w:cs="Calibri Light"/>
          <w:lang w:val="en-AU"/>
        </w:rPr>
        <w:t xml:space="preserve"> </w:t>
      </w:r>
    </w:p>
    <w:p w14:paraId="6AC3D25D" w14:textId="77777777" w:rsidR="002D7C4A" w:rsidRDefault="002D7C4A">
      <w:pPr>
        <w:rPr>
          <w:rFonts w:ascii="Calibri Light" w:hAnsi="Calibri Light" w:cs="Calibri Light"/>
          <w:szCs w:val="18"/>
          <w:lang w:val="en-AU"/>
        </w:rPr>
      </w:pPr>
    </w:p>
    <w:p w14:paraId="035E7798" w14:textId="629A5E29" w:rsidR="000C0009" w:rsidRDefault="002D7C4A" w:rsidP="0943F91F">
      <w:pPr>
        <w:rPr>
          <w:rFonts w:ascii="Calibri Light" w:hAnsi="Calibri Light" w:cs="Calibri Light"/>
          <w:lang w:val="en-AU"/>
        </w:rPr>
      </w:pPr>
      <w:r w:rsidRPr="0943F91F">
        <w:rPr>
          <w:rFonts w:ascii="Calibri Light" w:hAnsi="Calibri Light" w:cs="Calibri Light"/>
          <w:lang w:val="en-AU"/>
        </w:rPr>
        <w:t xml:space="preserve">We will use </w:t>
      </w:r>
      <w:r w:rsidRPr="0943F91F">
        <w:rPr>
          <w:rFonts w:ascii="Calibri Light" w:hAnsi="Calibri Light" w:cs="Calibri Light"/>
          <w:b/>
          <w:bCs/>
          <w:lang w:val="en-AU"/>
        </w:rPr>
        <w:t>GitHub</w:t>
      </w:r>
      <w:r w:rsidRPr="0943F91F">
        <w:rPr>
          <w:rFonts w:ascii="Calibri Light" w:hAnsi="Calibri Light" w:cs="Calibri Light"/>
          <w:lang w:val="en-AU"/>
        </w:rPr>
        <w:t xml:space="preserve"> </w:t>
      </w:r>
      <w:r w:rsidR="00F427D1" w:rsidRPr="0943F91F">
        <w:rPr>
          <w:rFonts w:ascii="Calibri Light" w:hAnsi="Calibri Light" w:cs="Calibri Light"/>
          <w:lang w:val="en-AU"/>
        </w:rPr>
        <w:t xml:space="preserve">as </w:t>
      </w:r>
      <w:r w:rsidR="00F86400" w:rsidRPr="0943F91F">
        <w:rPr>
          <w:rFonts w:ascii="Calibri Light" w:hAnsi="Calibri Light" w:cs="Calibri Light"/>
          <w:lang w:val="en-AU"/>
        </w:rPr>
        <w:t>our change management</w:t>
      </w:r>
      <w:r w:rsidR="00F427D1" w:rsidRPr="0943F91F">
        <w:rPr>
          <w:rFonts w:ascii="Calibri Light" w:hAnsi="Calibri Light" w:cs="Calibri Light"/>
          <w:lang w:val="en-AU"/>
        </w:rPr>
        <w:t xml:space="preserve"> tool</w:t>
      </w:r>
      <w:r w:rsidR="00F86400" w:rsidRPr="0943F91F">
        <w:rPr>
          <w:rFonts w:ascii="Calibri Light" w:hAnsi="Calibri Light" w:cs="Calibri Light"/>
          <w:lang w:val="en-AU"/>
        </w:rPr>
        <w:t xml:space="preserve">, but there are </w:t>
      </w:r>
      <w:r w:rsidR="00F427D1" w:rsidRPr="0943F91F">
        <w:rPr>
          <w:rFonts w:ascii="Calibri Light" w:hAnsi="Calibri Light" w:cs="Calibri Light"/>
          <w:lang w:val="en-AU"/>
        </w:rPr>
        <w:t xml:space="preserve">many other tools to choose from. It normally depends on </w:t>
      </w:r>
      <w:r w:rsidR="00634D07" w:rsidRPr="0943F91F">
        <w:rPr>
          <w:rFonts w:ascii="Calibri Light" w:hAnsi="Calibri Light" w:cs="Calibri Light"/>
          <w:lang w:val="en-AU"/>
        </w:rPr>
        <w:t xml:space="preserve">your Company </w:t>
      </w:r>
      <w:r w:rsidR="000266A9" w:rsidRPr="0943F91F">
        <w:rPr>
          <w:rFonts w:ascii="Calibri Light" w:hAnsi="Calibri Light" w:cs="Calibri Light"/>
          <w:lang w:val="en-AU"/>
        </w:rPr>
        <w:t>philosophy</w:t>
      </w:r>
      <w:r w:rsidR="00634D07" w:rsidRPr="0943F91F">
        <w:rPr>
          <w:rFonts w:ascii="Calibri Light" w:hAnsi="Calibri Light" w:cs="Calibri Light"/>
          <w:lang w:val="en-AU"/>
        </w:rPr>
        <w:t xml:space="preserve"> </w:t>
      </w:r>
      <w:r w:rsidR="000266A9" w:rsidRPr="0943F91F">
        <w:rPr>
          <w:rFonts w:ascii="Calibri Light" w:hAnsi="Calibri Light" w:cs="Calibri Light"/>
          <w:lang w:val="en-AU"/>
        </w:rPr>
        <w:t xml:space="preserve">with considerations of brand, </w:t>
      </w:r>
      <w:r w:rsidR="00541260" w:rsidRPr="0943F91F">
        <w:rPr>
          <w:rFonts w:ascii="Calibri Light" w:hAnsi="Calibri Light" w:cs="Calibri Light"/>
          <w:lang w:val="en-AU"/>
        </w:rPr>
        <w:t xml:space="preserve">in the cloud or on premises resources. </w:t>
      </w:r>
      <w:r w:rsidR="000C0009" w:rsidRPr="0943F91F">
        <w:rPr>
          <w:rFonts w:ascii="Calibri Light" w:hAnsi="Calibri Light" w:cs="Calibri Light"/>
          <w:lang w:val="en-AU"/>
        </w:rPr>
        <w:t xml:space="preserve">We will use the </w:t>
      </w:r>
      <w:bookmarkStart w:id="30" w:name="_Int_oiSuApqk"/>
      <w:proofErr w:type="gramStart"/>
      <w:r w:rsidR="000A4DB7" w:rsidRPr="0943F91F">
        <w:rPr>
          <w:rFonts w:ascii="Calibri Light" w:hAnsi="Calibri Light" w:cs="Calibri Light"/>
          <w:lang w:val="en-AU"/>
        </w:rPr>
        <w:t>cloud  ??????????????????????????????????????????????</w:t>
      </w:r>
      <w:bookmarkEnd w:id="30"/>
      <w:proofErr w:type="gramEnd"/>
    </w:p>
    <w:p w14:paraId="295D70E2" w14:textId="77777777" w:rsidR="000A4DB7" w:rsidRDefault="000A4DB7">
      <w:pPr>
        <w:rPr>
          <w:rFonts w:ascii="Calibri Light" w:hAnsi="Calibri Light" w:cs="Calibri Light"/>
          <w:szCs w:val="18"/>
          <w:lang w:val="en-AU"/>
        </w:rPr>
      </w:pPr>
    </w:p>
    <w:p w14:paraId="6F63659A" w14:textId="2692D280" w:rsidR="000A4DB7" w:rsidRDefault="00D9378F" w:rsidP="0943F91F">
      <w:pPr>
        <w:rPr>
          <w:rFonts w:ascii="Calibri Light" w:hAnsi="Calibri Light" w:cs="Calibri Light"/>
          <w:lang w:val="en-AU"/>
        </w:rPr>
      </w:pPr>
      <w:r w:rsidRPr="0943F91F">
        <w:rPr>
          <w:rFonts w:ascii="Calibri Light" w:hAnsi="Calibri Light" w:cs="Calibri Light"/>
          <w:lang w:val="en-AU"/>
        </w:rPr>
        <w:t>See</w:t>
      </w:r>
      <w:r w:rsidR="00BA04E0" w:rsidRPr="0943F91F">
        <w:rPr>
          <w:rFonts w:ascii="Calibri Light" w:hAnsi="Calibri Light" w:cs="Calibri Light"/>
          <w:lang w:val="en-AU"/>
        </w:rPr>
        <w:t xml:space="preserve"> </w:t>
      </w:r>
      <w:r w:rsidR="00BE3A81" w:rsidRPr="0943F91F">
        <w:rPr>
          <w:rFonts w:ascii="Calibri Light" w:hAnsi="Calibri Light" w:cs="Calibri Light"/>
          <w:u w:val="single"/>
          <w:lang w:val="en-AU"/>
        </w:rPr>
        <w:t>Section 6</w:t>
      </w:r>
      <w:r w:rsidR="00BE3A81" w:rsidRPr="0943F91F">
        <w:rPr>
          <w:rFonts w:ascii="Calibri Light" w:hAnsi="Calibri Light" w:cs="Calibri Light"/>
          <w:lang w:val="en-AU"/>
        </w:rPr>
        <w:t xml:space="preserve"> to setup </w:t>
      </w:r>
      <w:r w:rsidRPr="0943F91F">
        <w:rPr>
          <w:rFonts w:ascii="Calibri Light" w:hAnsi="Calibri Light" w:cs="Calibri Light"/>
          <w:lang w:val="en-AU"/>
        </w:rPr>
        <w:t xml:space="preserve">the </w:t>
      </w:r>
      <w:r w:rsidR="00286148" w:rsidRPr="0943F91F">
        <w:rPr>
          <w:rFonts w:ascii="Calibri Light" w:hAnsi="Calibri Light" w:cs="Calibri Light"/>
          <w:lang w:val="en-AU"/>
        </w:rPr>
        <w:t xml:space="preserve">GitHub </w:t>
      </w:r>
      <w:r w:rsidRPr="0943F91F">
        <w:rPr>
          <w:rFonts w:ascii="Calibri Light" w:hAnsi="Calibri Light" w:cs="Calibri Light"/>
          <w:lang w:val="en-AU"/>
        </w:rPr>
        <w:t>accounts and structures.</w:t>
      </w:r>
    </w:p>
    <w:p w14:paraId="008B0515" w14:textId="77777777" w:rsidR="000A4DB7" w:rsidRDefault="000A4DB7">
      <w:pPr>
        <w:rPr>
          <w:rFonts w:ascii="Calibri Light" w:hAnsi="Calibri Light" w:cs="Calibri Light"/>
          <w:szCs w:val="18"/>
          <w:lang w:val="en-AU"/>
        </w:rPr>
      </w:pPr>
    </w:p>
    <w:p w14:paraId="68CEC48D" w14:textId="77777777" w:rsidR="000C0009" w:rsidRDefault="000C0009">
      <w:pPr>
        <w:rPr>
          <w:rFonts w:ascii="Calibri Light" w:hAnsi="Calibri Light" w:cs="Calibri Light"/>
          <w:szCs w:val="18"/>
          <w:lang w:val="en-AU"/>
        </w:rPr>
      </w:pPr>
    </w:p>
    <w:p w14:paraId="7778B7F8" w14:textId="4EB81935" w:rsidR="000C67DD" w:rsidRDefault="000266A9">
      <w:pPr>
        <w:rPr>
          <w:rFonts w:ascii="Calibri Light" w:hAnsi="Calibri Light" w:cs="Calibri Light"/>
          <w:szCs w:val="18"/>
          <w:lang w:val="en-AU"/>
        </w:rPr>
      </w:pPr>
      <w:r>
        <w:rPr>
          <w:rFonts w:ascii="Calibri Light" w:hAnsi="Calibri Light" w:cs="Calibri Light"/>
          <w:szCs w:val="18"/>
          <w:lang w:val="en-AU"/>
        </w:rPr>
        <w:t xml:space="preserve"> </w:t>
      </w:r>
      <w:r w:rsidR="00F427D1">
        <w:rPr>
          <w:rFonts w:ascii="Calibri Light" w:hAnsi="Calibri Light" w:cs="Calibri Light"/>
          <w:szCs w:val="18"/>
          <w:lang w:val="en-AU"/>
        </w:rPr>
        <w:t xml:space="preserve"> </w:t>
      </w:r>
    </w:p>
    <w:p w14:paraId="60AD319B" w14:textId="697DE8C3" w:rsidR="000C67DD" w:rsidRDefault="00416AB3">
      <w:pPr>
        <w:rPr>
          <w:rFonts w:ascii="Calibri Light" w:hAnsi="Calibri Light" w:cs="Calibri Light"/>
          <w:szCs w:val="18"/>
          <w:lang w:val="en-AU"/>
        </w:rPr>
      </w:pPr>
      <w:r>
        <w:rPr>
          <w:noProof/>
          <w:lang w:val="en-AU" w:eastAsia="en-AU"/>
        </w:rPr>
        <w:drawing>
          <wp:inline distT="0" distB="0" distL="0" distR="0" wp14:anchorId="1E57708F" wp14:editId="1B85F11F">
            <wp:extent cx="5989955" cy="332302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12626" cy="3335605"/>
                    </a:xfrm>
                    <a:prstGeom prst="rect">
                      <a:avLst/>
                    </a:prstGeom>
                    <a:noFill/>
                  </pic:spPr>
                </pic:pic>
              </a:graphicData>
            </a:graphic>
          </wp:inline>
        </w:drawing>
      </w:r>
    </w:p>
    <w:p w14:paraId="32B6DEBD" w14:textId="77777777" w:rsidR="00F2170A" w:rsidRDefault="00F2170A">
      <w:pPr>
        <w:rPr>
          <w:rFonts w:ascii="Calibri Light" w:hAnsi="Calibri Light" w:cs="Calibri Light"/>
          <w:szCs w:val="18"/>
          <w:lang w:val="en-AU"/>
        </w:rPr>
      </w:pPr>
    </w:p>
    <w:p w14:paraId="6639DBFA" w14:textId="75430D0D" w:rsidR="00347669" w:rsidRDefault="00B02E0E" w:rsidP="00513E23">
      <w:pPr>
        <w:pStyle w:val="Heading3"/>
      </w:pPr>
      <w:r>
        <w:t>Start with a new project</w:t>
      </w:r>
      <w:r w:rsidR="00513E23">
        <w:t xml:space="preserve"> (Blank Project)</w:t>
      </w:r>
    </w:p>
    <w:p w14:paraId="67808F0B" w14:textId="77777777" w:rsidR="000D7628" w:rsidRPr="001B369B" w:rsidRDefault="000D7628" w:rsidP="000D7628">
      <w:pPr>
        <w:rPr>
          <w:rFonts w:ascii="Calibri Light" w:hAnsi="Calibri Light" w:cs="Calibri Light"/>
          <w:szCs w:val="18"/>
          <w:lang w:val="en-AU"/>
        </w:rPr>
      </w:pPr>
    </w:p>
    <w:p w14:paraId="768339C1" w14:textId="64903738" w:rsidR="000D7628" w:rsidRPr="001B369B" w:rsidRDefault="00577EBC" w:rsidP="00577EBC">
      <w:pPr>
        <w:ind w:left="720"/>
        <w:rPr>
          <w:rFonts w:ascii="Calibri Light" w:hAnsi="Calibri Light" w:cs="Calibri Light"/>
          <w:szCs w:val="18"/>
          <w:lang w:val="en-AU"/>
        </w:rPr>
      </w:pPr>
      <w:r w:rsidRPr="001B369B">
        <w:rPr>
          <w:rFonts w:ascii="Calibri Light" w:hAnsi="Calibri Light" w:cs="Calibri Light"/>
          <w:szCs w:val="18"/>
          <w:lang w:val="en-AU"/>
        </w:rPr>
        <w:t xml:space="preserve">Use this section to start a repository if you </w:t>
      </w:r>
      <w:r w:rsidR="001B369B" w:rsidRPr="001B369B">
        <w:rPr>
          <w:rFonts w:ascii="Calibri Light" w:hAnsi="Calibri Light" w:cs="Calibri Light"/>
          <w:szCs w:val="18"/>
          <w:lang w:val="en-AU"/>
        </w:rPr>
        <w:t xml:space="preserve">have a </w:t>
      </w:r>
      <w:r w:rsidR="001B369B">
        <w:rPr>
          <w:rFonts w:ascii="Calibri Light" w:hAnsi="Calibri Light" w:cs="Calibri Light"/>
          <w:szCs w:val="18"/>
          <w:lang w:val="en-AU"/>
        </w:rPr>
        <w:t xml:space="preserve">blank or new project.  The changes are good that you </w:t>
      </w:r>
      <w:r w:rsidR="00F67E9A">
        <w:rPr>
          <w:rFonts w:ascii="Calibri Light" w:hAnsi="Calibri Light" w:cs="Calibri Light"/>
          <w:szCs w:val="18"/>
          <w:lang w:val="en-AU"/>
        </w:rPr>
        <w:t>already</w:t>
      </w:r>
      <w:r w:rsidR="001B369B">
        <w:rPr>
          <w:rFonts w:ascii="Calibri Light" w:hAnsi="Calibri Light" w:cs="Calibri Light"/>
          <w:szCs w:val="18"/>
          <w:lang w:val="en-AU"/>
        </w:rPr>
        <w:t xml:space="preserve"> </w:t>
      </w:r>
      <w:r w:rsidR="00F67E9A">
        <w:rPr>
          <w:rFonts w:ascii="Calibri Light" w:hAnsi="Calibri Light" w:cs="Calibri Light"/>
          <w:szCs w:val="18"/>
          <w:lang w:val="en-AU"/>
        </w:rPr>
        <w:t xml:space="preserve">have a project </w:t>
      </w:r>
      <w:r w:rsidR="00D0132D">
        <w:rPr>
          <w:rFonts w:ascii="Calibri Light" w:hAnsi="Calibri Light" w:cs="Calibri Light"/>
          <w:szCs w:val="18"/>
          <w:lang w:val="en-AU"/>
        </w:rPr>
        <w:t xml:space="preserve">in your project’s directory.  In that case, go to </w:t>
      </w:r>
      <w:r w:rsidR="007462EE" w:rsidRPr="007462EE">
        <w:rPr>
          <w:rFonts w:ascii="Calibri Light" w:hAnsi="Calibri Light" w:cs="Calibri Light"/>
          <w:b/>
          <w:bCs/>
          <w:szCs w:val="18"/>
          <w:lang w:val="en-AU"/>
        </w:rPr>
        <w:t>Section 8.3.2</w:t>
      </w:r>
    </w:p>
    <w:p w14:paraId="3B215595" w14:textId="77777777" w:rsidR="00347669" w:rsidRDefault="00347669">
      <w:pPr>
        <w:rPr>
          <w:rFonts w:ascii="Calibri Light" w:hAnsi="Calibri Light" w:cs="Calibri Light"/>
          <w:szCs w:val="18"/>
          <w:lang w:val="en-AU"/>
        </w:rPr>
      </w:pPr>
    </w:p>
    <w:p w14:paraId="2534DF04" w14:textId="44A352DE" w:rsidR="00347669" w:rsidRDefault="003F5E36" w:rsidP="001B4583">
      <w:pPr>
        <w:pStyle w:val="ListParagraph"/>
        <w:numPr>
          <w:ilvl w:val="1"/>
          <w:numId w:val="23"/>
        </w:numPr>
        <w:rPr>
          <w:rFonts w:ascii="Calibri Light" w:hAnsi="Calibri Light" w:cs="Calibri Light"/>
          <w:szCs w:val="18"/>
          <w:lang w:val="en-AU"/>
        </w:rPr>
      </w:pPr>
      <w:r w:rsidRPr="001B4583">
        <w:rPr>
          <w:rFonts w:ascii="Calibri Light" w:hAnsi="Calibri Light" w:cs="Calibri Light"/>
          <w:szCs w:val="18"/>
          <w:lang w:val="en-AU"/>
        </w:rPr>
        <w:t>Create a new Project in the Ignition Configuration</w:t>
      </w:r>
      <w:r w:rsidR="00D23FE8" w:rsidRPr="001B4583">
        <w:rPr>
          <w:rFonts w:ascii="Calibri Light" w:hAnsi="Calibri Light" w:cs="Calibri Light"/>
          <w:szCs w:val="18"/>
          <w:lang w:val="en-AU"/>
        </w:rPr>
        <w:t>.</w:t>
      </w:r>
      <w:r w:rsidR="001B4583">
        <w:rPr>
          <w:rFonts w:ascii="Calibri Light" w:hAnsi="Calibri Light" w:cs="Calibri Light"/>
          <w:szCs w:val="18"/>
          <w:lang w:val="en-AU"/>
        </w:rPr>
        <w:t xml:space="preserve">  </w:t>
      </w:r>
      <w:r w:rsidR="00E8161F">
        <w:rPr>
          <w:rFonts w:ascii="Calibri Light" w:hAnsi="Calibri Light" w:cs="Calibri Light"/>
          <w:szCs w:val="18"/>
          <w:lang w:val="en-AU"/>
        </w:rPr>
        <w:t>(</w:t>
      </w:r>
      <w:r w:rsidR="00E8161F" w:rsidRPr="00451CBB">
        <w:rPr>
          <w:rFonts w:ascii="Calibri Light" w:hAnsi="Calibri Light" w:cs="Calibri Light"/>
          <w:b/>
          <w:bCs/>
          <w:szCs w:val="18"/>
          <w:lang w:val="en-AU"/>
        </w:rPr>
        <w:t>Config / Projects / Create new project…</w:t>
      </w:r>
      <w:r w:rsidR="00FE19B7">
        <w:rPr>
          <w:rFonts w:ascii="Calibri Light" w:hAnsi="Calibri Light" w:cs="Calibri Light"/>
          <w:szCs w:val="18"/>
          <w:lang w:val="en-AU"/>
        </w:rPr>
        <w:t>)</w:t>
      </w:r>
    </w:p>
    <w:p w14:paraId="78399F2B" w14:textId="18847AF1" w:rsidR="00FE19B7" w:rsidRDefault="00B94789"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In </w:t>
      </w:r>
      <w:r w:rsidRPr="00451CBB">
        <w:rPr>
          <w:rFonts w:ascii="Calibri Light" w:hAnsi="Calibri Light" w:cs="Calibri Light"/>
          <w:b/>
          <w:bCs/>
          <w:szCs w:val="18"/>
          <w:lang w:val="en-AU"/>
        </w:rPr>
        <w:t>Name</w:t>
      </w:r>
      <w:r>
        <w:rPr>
          <w:rFonts w:ascii="Calibri Light" w:hAnsi="Calibri Light" w:cs="Calibri Light"/>
          <w:szCs w:val="18"/>
          <w:lang w:val="en-AU"/>
        </w:rPr>
        <w:t>, give it your project name. (</w:t>
      </w:r>
      <w:proofErr w:type="spellStart"/>
      <w:r>
        <w:rPr>
          <w:rFonts w:ascii="Calibri Light" w:hAnsi="Calibri Light" w:cs="Calibri Light"/>
          <w:szCs w:val="18"/>
          <w:lang w:val="en-AU"/>
        </w:rPr>
        <w:t>AusCO</w:t>
      </w:r>
      <w:proofErr w:type="spellEnd"/>
      <w:r>
        <w:rPr>
          <w:rFonts w:ascii="Calibri Light" w:hAnsi="Calibri Light" w:cs="Calibri Light"/>
          <w:szCs w:val="18"/>
          <w:lang w:val="en-AU"/>
        </w:rPr>
        <w:t>)</w:t>
      </w:r>
    </w:p>
    <w:p w14:paraId="51CE13B8" w14:textId="76F227C3" w:rsidR="00B94789" w:rsidRDefault="00B94789"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Click </w:t>
      </w:r>
      <w:r w:rsidR="00451CBB" w:rsidRPr="00451CBB">
        <w:rPr>
          <w:rFonts w:ascii="Calibri Light" w:hAnsi="Calibri Light" w:cs="Calibri Light"/>
          <w:b/>
          <w:bCs/>
          <w:szCs w:val="18"/>
          <w:lang w:val="en-AU"/>
        </w:rPr>
        <w:t>Save</w:t>
      </w:r>
      <w:r w:rsidR="00451CBB">
        <w:rPr>
          <w:rFonts w:ascii="Calibri Light" w:hAnsi="Calibri Light" w:cs="Calibri Light"/>
          <w:szCs w:val="18"/>
          <w:lang w:val="en-AU"/>
        </w:rPr>
        <w:t>.</w:t>
      </w:r>
    </w:p>
    <w:p w14:paraId="62617678" w14:textId="2F6470AF" w:rsidR="00822FC4" w:rsidRDefault="000821D3"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Go to </w:t>
      </w:r>
      <w:proofErr w:type="spellStart"/>
      <w:r>
        <w:rPr>
          <w:rFonts w:ascii="Calibri Light" w:hAnsi="Calibri Light" w:cs="Calibri Light"/>
          <w:szCs w:val="18"/>
          <w:lang w:val="en-AU"/>
        </w:rPr>
        <w:t>Github</w:t>
      </w:r>
      <w:proofErr w:type="spellEnd"/>
      <w:r>
        <w:rPr>
          <w:rFonts w:ascii="Calibri Light" w:hAnsi="Calibri Light" w:cs="Calibri Light"/>
          <w:szCs w:val="18"/>
          <w:lang w:val="en-AU"/>
        </w:rPr>
        <w:t xml:space="preserve"> Desktop and create a new repository</w:t>
      </w:r>
      <w:r w:rsidR="00D074F3">
        <w:rPr>
          <w:rFonts w:ascii="Calibri Light" w:hAnsi="Calibri Light" w:cs="Calibri Light"/>
          <w:szCs w:val="18"/>
          <w:lang w:val="en-AU"/>
        </w:rPr>
        <w:t>. (</w:t>
      </w:r>
      <w:r w:rsidR="00D074F3" w:rsidRPr="00D074F3">
        <w:rPr>
          <w:rFonts w:ascii="Calibri Light" w:hAnsi="Calibri Light" w:cs="Calibri Light"/>
          <w:b/>
          <w:bCs/>
          <w:szCs w:val="18"/>
          <w:lang w:val="en-AU"/>
        </w:rPr>
        <w:t>File / New repository…</w:t>
      </w:r>
      <w:r w:rsidR="00D074F3">
        <w:rPr>
          <w:rFonts w:ascii="Calibri Light" w:hAnsi="Calibri Light" w:cs="Calibri Light"/>
          <w:szCs w:val="18"/>
          <w:lang w:val="en-AU"/>
        </w:rPr>
        <w:t>)</w:t>
      </w:r>
    </w:p>
    <w:p w14:paraId="31E328B9" w14:textId="0FB2420D" w:rsidR="00D074F3" w:rsidRDefault="00531084"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Give it the same Name as your Ignition project name</w:t>
      </w:r>
      <w:r w:rsidR="00786671">
        <w:rPr>
          <w:rFonts w:ascii="Calibri Light" w:hAnsi="Calibri Light" w:cs="Calibri Light"/>
          <w:szCs w:val="18"/>
          <w:lang w:val="en-AU"/>
        </w:rPr>
        <w:t>.  (</w:t>
      </w:r>
      <w:proofErr w:type="spellStart"/>
      <w:r w:rsidR="00786671">
        <w:rPr>
          <w:rFonts w:ascii="Calibri Light" w:hAnsi="Calibri Light" w:cs="Calibri Light"/>
          <w:szCs w:val="18"/>
          <w:lang w:val="en-AU"/>
        </w:rPr>
        <w:t>AusCO</w:t>
      </w:r>
      <w:proofErr w:type="spellEnd"/>
      <w:r w:rsidR="00786671">
        <w:rPr>
          <w:rFonts w:ascii="Calibri Light" w:hAnsi="Calibri Light" w:cs="Calibri Light"/>
          <w:szCs w:val="18"/>
          <w:lang w:val="en-AU"/>
        </w:rPr>
        <w:t>)</w:t>
      </w:r>
    </w:p>
    <w:p w14:paraId="48E8689F" w14:textId="67DD2D98" w:rsidR="00786671" w:rsidRDefault="00A046B4"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Add a </w:t>
      </w:r>
      <w:r>
        <w:rPr>
          <w:rFonts w:ascii="Calibri Light" w:hAnsi="Calibri Light" w:cs="Calibri Light"/>
          <w:b/>
          <w:bCs/>
          <w:szCs w:val="18"/>
          <w:lang w:val="en-AU"/>
        </w:rPr>
        <w:t>D</w:t>
      </w:r>
      <w:r w:rsidRPr="00A046B4">
        <w:rPr>
          <w:rFonts w:ascii="Calibri Light" w:hAnsi="Calibri Light" w:cs="Calibri Light"/>
          <w:b/>
          <w:bCs/>
          <w:szCs w:val="18"/>
          <w:lang w:val="en-AU"/>
        </w:rPr>
        <w:t>escription</w:t>
      </w:r>
      <w:r>
        <w:rPr>
          <w:rFonts w:ascii="Calibri Light" w:hAnsi="Calibri Light" w:cs="Calibri Light"/>
          <w:szCs w:val="18"/>
          <w:lang w:val="en-AU"/>
        </w:rPr>
        <w:t xml:space="preserve"> as an option and best practice.</w:t>
      </w:r>
    </w:p>
    <w:p w14:paraId="2B7FDAD9" w14:textId="0DCD6D17" w:rsidR="00A046B4" w:rsidRDefault="00A046B4"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Click </w:t>
      </w:r>
      <w:r w:rsidRPr="008D4710">
        <w:rPr>
          <w:rFonts w:ascii="Calibri Light" w:hAnsi="Calibri Light" w:cs="Calibri Light"/>
          <w:b/>
          <w:bCs/>
          <w:szCs w:val="18"/>
          <w:lang w:val="en-AU"/>
        </w:rPr>
        <w:t>Choose</w:t>
      </w:r>
      <w:r w:rsidR="00D11DD2">
        <w:rPr>
          <w:rFonts w:ascii="Calibri Light" w:hAnsi="Calibri Light" w:cs="Calibri Light"/>
          <w:szCs w:val="18"/>
          <w:lang w:val="en-AU"/>
        </w:rPr>
        <w:t xml:space="preserve"> and browse to the Project directory.  (</w:t>
      </w:r>
      <w:r w:rsidR="00A04141" w:rsidRPr="00A04141">
        <w:rPr>
          <w:rFonts w:ascii="Calibri Light" w:hAnsi="Calibri Light" w:cs="Calibri Light"/>
          <w:szCs w:val="18"/>
          <w:lang w:val="en-AU"/>
        </w:rPr>
        <w:t>C:\Program Files\Inductive Automation\Ignition\data\projects</w:t>
      </w:r>
      <w:r w:rsidR="00A04141">
        <w:rPr>
          <w:rFonts w:ascii="Calibri Light" w:hAnsi="Calibri Light" w:cs="Calibri Light"/>
          <w:szCs w:val="18"/>
          <w:lang w:val="en-AU"/>
        </w:rPr>
        <w:t>)</w:t>
      </w:r>
    </w:p>
    <w:p w14:paraId="3BFEE28C" w14:textId="478B5D0E" w:rsidR="008D4710" w:rsidRDefault="008D4710"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Click </w:t>
      </w:r>
      <w:r w:rsidRPr="00163AAE">
        <w:rPr>
          <w:rFonts w:ascii="Calibri Light" w:hAnsi="Calibri Light" w:cs="Calibri Light"/>
          <w:b/>
          <w:bCs/>
          <w:szCs w:val="18"/>
          <w:lang w:val="en-AU"/>
        </w:rPr>
        <w:t>Initialize this repository with a README</w:t>
      </w:r>
      <w:r w:rsidR="00163AAE">
        <w:rPr>
          <w:rFonts w:ascii="Calibri Light" w:hAnsi="Calibri Light" w:cs="Calibri Light"/>
          <w:b/>
          <w:bCs/>
          <w:szCs w:val="18"/>
          <w:lang w:val="en-AU"/>
        </w:rPr>
        <w:t xml:space="preserve">.  </w:t>
      </w:r>
      <w:r w:rsidR="00163AAE">
        <w:rPr>
          <w:rFonts w:ascii="Calibri Light" w:hAnsi="Calibri Light" w:cs="Calibri Light"/>
          <w:szCs w:val="18"/>
          <w:lang w:val="en-AU"/>
        </w:rPr>
        <w:t xml:space="preserve">You can use this file for further comments about the </w:t>
      </w:r>
      <w:r w:rsidR="00B52516">
        <w:rPr>
          <w:rFonts w:ascii="Calibri Light" w:hAnsi="Calibri Light" w:cs="Calibri Light"/>
          <w:szCs w:val="18"/>
          <w:lang w:val="en-AU"/>
        </w:rPr>
        <w:t>backup or release.</w:t>
      </w:r>
    </w:p>
    <w:p w14:paraId="183B0052" w14:textId="5AEBB00C" w:rsidR="00B52516" w:rsidRDefault="00B52516"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Pick any </w:t>
      </w:r>
      <w:r w:rsidRPr="007D201A">
        <w:rPr>
          <w:rFonts w:ascii="Calibri Light" w:hAnsi="Calibri Light" w:cs="Calibri Light"/>
          <w:b/>
          <w:bCs/>
          <w:szCs w:val="18"/>
          <w:lang w:val="en-AU"/>
        </w:rPr>
        <w:t>Git ignore</w:t>
      </w:r>
      <w:r w:rsidR="007D201A">
        <w:rPr>
          <w:rFonts w:ascii="Calibri Light" w:hAnsi="Calibri Light" w:cs="Calibri Light"/>
          <w:szCs w:val="18"/>
          <w:lang w:val="en-AU"/>
        </w:rPr>
        <w:t xml:space="preserve"> as an example or create one later.</w:t>
      </w:r>
    </w:p>
    <w:p w14:paraId="01AFCCC8" w14:textId="77777777" w:rsidR="00451CBB" w:rsidRPr="00451CBB" w:rsidRDefault="00451CBB" w:rsidP="00451CBB">
      <w:pPr>
        <w:rPr>
          <w:rFonts w:ascii="Calibri Light" w:hAnsi="Calibri Light" w:cs="Calibri Light"/>
          <w:szCs w:val="18"/>
          <w:lang w:val="en-AU"/>
        </w:rPr>
      </w:pPr>
    </w:p>
    <w:p w14:paraId="0F7FB5E8" w14:textId="64B040F7" w:rsidR="00347669" w:rsidRDefault="007472DB">
      <w:pPr>
        <w:rPr>
          <w:rFonts w:ascii="Calibri Light" w:hAnsi="Calibri Light" w:cs="Calibri Light"/>
          <w:szCs w:val="18"/>
          <w:lang w:val="en-AU"/>
        </w:rPr>
      </w:pPr>
      <w:r>
        <w:rPr>
          <w:rFonts w:ascii="Calibri Light" w:hAnsi="Calibri Light" w:cs="Calibri Light"/>
          <w:szCs w:val="18"/>
          <w:lang w:val="en-AU"/>
        </w:rPr>
        <w:tab/>
      </w:r>
      <w:r w:rsidR="007D201A">
        <w:rPr>
          <w:rFonts w:ascii="Calibri Light" w:hAnsi="Calibri Light" w:cs="Calibri Light"/>
          <w:szCs w:val="18"/>
          <w:lang w:val="en-AU"/>
        </w:rPr>
        <w:t xml:space="preserve">                </w:t>
      </w:r>
      <w:r w:rsidR="00AB040D">
        <w:rPr>
          <w:noProof/>
        </w:rPr>
        <w:drawing>
          <wp:inline distT="0" distB="0" distL="0" distR="0" wp14:anchorId="58B93924" wp14:editId="65596C79">
            <wp:extent cx="2269671" cy="2607610"/>
            <wp:effectExtent l="0" t="0" r="0" b="254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56"/>
                    <a:stretch>
                      <a:fillRect/>
                    </a:stretch>
                  </pic:blipFill>
                  <pic:spPr>
                    <a:xfrm>
                      <a:off x="0" y="0"/>
                      <a:ext cx="2281969" cy="2621740"/>
                    </a:xfrm>
                    <a:prstGeom prst="rect">
                      <a:avLst/>
                    </a:prstGeom>
                  </pic:spPr>
                </pic:pic>
              </a:graphicData>
            </a:graphic>
          </wp:inline>
        </w:drawing>
      </w:r>
    </w:p>
    <w:p w14:paraId="4DF10FA8" w14:textId="77777777" w:rsidR="009C3DD4" w:rsidRDefault="009C3DD4">
      <w:pPr>
        <w:rPr>
          <w:rFonts w:ascii="Calibri Light" w:hAnsi="Calibri Light" w:cs="Calibri Light"/>
          <w:szCs w:val="18"/>
          <w:lang w:val="en-AU"/>
        </w:rPr>
      </w:pPr>
    </w:p>
    <w:p w14:paraId="7A7FF994" w14:textId="595DA86D" w:rsidR="007D201A" w:rsidRDefault="009C3DD4" w:rsidP="009C3DD4">
      <w:pPr>
        <w:pStyle w:val="ListParagraph"/>
        <w:numPr>
          <w:ilvl w:val="1"/>
          <w:numId w:val="23"/>
        </w:numPr>
        <w:rPr>
          <w:rFonts w:ascii="Calibri Light" w:hAnsi="Calibri Light" w:cs="Calibri Light"/>
          <w:szCs w:val="18"/>
          <w:lang w:val="en-AU"/>
        </w:rPr>
      </w:pPr>
      <w:r w:rsidRPr="009C3DD4">
        <w:rPr>
          <w:rFonts w:ascii="Calibri Light" w:hAnsi="Calibri Light" w:cs="Calibri Light"/>
          <w:szCs w:val="18"/>
          <w:lang w:val="en-AU"/>
        </w:rPr>
        <w:t xml:space="preserve">Click </w:t>
      </w:r>
      <w:r w:rsidRPr="002A74DF">
        <w:rPr>
          <w:rFonts w:ascii="Calibri Light" w:hAnsi="Calibri Light" w:cs="Calibri Light"/>
          <w:b/>
          <w:bCs/>
          <w:szCs w:val="18"/>
          <w:lang w:val="en-AU"/>
        </w:rPr>
        <w:t>Create repository</w:t>
      </w:r>
      <w:r w:rsidRPr="009C3DD4">
        <w:rPr>
          <w:rFonts w:ascii="Calibri Light" w:hAnsi="Calibri Light" w:cs="Calibri Light"/>
          <w:szCs w:val="18"/>
          <w:lang w:val="en-AU"/>
        </w:rPr>
        <w:t>.</w:t>
      </w:r>
    </w:p>
    <w:p w14:paraId="788FADDE" w14:textId="41D73BC2" w:rsidR="005761A5" w:rsidRDefault="005761A5" w:rsidP="009C3DD4">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Click on </w:t>
      </w:r>
      <w:r w:rsidR="000D7628" w:rsidRPr="000D7628">
        <w:rPr>
          <w:rFonts w:ascii="Calibri Light" w:hAnsi="Calibri Light" w:cs="Calibri Light"/>
          <w:b/>
          <w:bCs/>
          <w:szCs w:val="18"/>
          <w:lang w:val="en-AU"/>
        </w:rPr>
        <w:t>Publish Repository</w:t>
      </w:r>
      <w:r w:rsidR="000D7628">
        <w:rPr>
          <w:rFonts w:ascii="Calibri Light" w:hAnsi="Calibri Light" w:cs="Calibri Light"/>
          <w:szCs w:val="18"/>
          <w:lang w:val="en-AU"/>
        </w:rPr>
        <w:t>.</w:t>
      </w:r>
    </w:p>
    <w:p w14:paraId="425B0F99" w14:textId="510D4F1D" w:rsidR="002A74DF" w:rsidRPr="009C3DD4" w:rsidRDefault="00D92D31" w:rsidP="009C3DD4">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Now you can go into the </w:t>
      </w:r>
      <w:r w:rsidR="005761A5">
        <w:rPr>
          <w:rFonts w:ascii="Calibri Light" w:hAnsi="Calibri Light" w:cs="Calibri Light"/>
          <w:szCs w:val="18"/>
          <w:lang w:val="en-AU"/>
        </w:rPr>
        <w:t xml:space="preserve">Ignition Developer and start </w:t>
      </w:r>
      <w:r w:rsidR="000D7628">
        <w:rPr>
          <w:rFonts w:ascii="Calibri Light" w:hAnsi="Calibri Light" w:cs="Calibri Light"/>
          <w:szCs w:val="18"/>
          <w:lang w:val="en-AU"/>
        </w:rPr>
        <w:t>developing.</w:t>
      </w:r>
    </w:p>
    <w:p w14:paraId="06DE31CE" w14:textId="77777777" w:rsidR="00347669" w:rsidRDefault="00347669">
      <w:pPr>
        <w:rPr>
          <w:rFonts w:ascii="Calibri Light" w:hAnsi="Calibri Light" w:cs="Calibri Light"/>
          <w:szCs w:val="18"/>
          <w:lang w:val="en-AU"/>
        </w:rPr>
      </w:pPr>
    </w:p>
    <w:p w14:paraId="717EF79C" w14:textId="77777777" w:rsidR="00347669" w:rsidRDefault="00347669">
      <w:pPr>
        <w:rPr>
          <w:rFonts w:ascii="Calibri Light" w:hAnsi="Calibri Light" w:cs="Calibri Light"/>
          <w:szCs w:val="18"/>
          <w:lang w:val="en-AU"/>
        </w:rPr>
      </w:pPr>
    </w:p>
    <w:p w14:paraId="4229D8E4" w14:textId="77777777" w:rsidR="00416AB3" w:rsidRDefault="00416AB3">
      <w:pPr>
        <w:rPr>
          <w:rFonts w:ascii="Calibri Light" w:hAnsi="Calibri Light" w:cs="Calibri Light"/>
          <w:szCs w:val="18"/>
          <w:lang w:val="en-AU"/>
        </w:rPr>
      </w:pPr>
    </w:p>
    <w:p w14:paraId="7381D0AC" w14:textId="77777777" w:rsidR="00416AB3" w:rsidRDefault="00416AB3">
      <w:pPr>
        <w:rPr>
          <w:rFonts w:ascii="Calibri Light" w:hAnsi="Calibri Light" w:cs="Calibri Light"/>
          <w:szCs w:val="18"/>
          <w:lang w:val="en-AU"/>
        </w:rPr>
      </w:pPr>
    </w:p>
    <w:p w14:paraId="78153503" w14:textId="77777777" w:rsidR="00416AB3" w:rsidRDefault="00416AB3">
      <w:pPr>
        <w:rPr>
          <w:rFonts w:ascii="Calibri Light" w:hAnsi="Calibri Light" w:cs="Calibri Light"/>
          <w:szCs w:val="18"/>
          <w:lang w:val="en-AU"/>
        </w:rPr>
      </w:pPr>
    </w:p>
    <w:p w14:paraId="322C6170" w14:textId="77777777" w:rsidR="00416AB3" w:rsidRDefault="00416AB3">
      <w:pPr>
        <w:rPr>
          <w:rFonts w:ascii="Calibri Light" w:hAnsi="Calibri Light" w:cs="Calibri Light"/>
          <w:szCs w:val="18"/>
          <w:lang w:val="en-AU"/>
        </w:rPr>
      </w:pPr>
    </w:p>
    <w:p w14:paraId="45689245" w14:textId="77777777" w:rsidR="00416AB3" w:rsidRDefault="00416AB3">
      <w:pPr>
        <w:rPr>
          <w:rFonts w:ascii="Calibri Light" w:hAnsi="Calibri Light" w:cs="Calibri Light"/>
          <w:szCs w:val="18"/>
          <w:lang w:val="en-AU"/>
        </w:rPr>
      </w:pPr>
    </w:p>
    <w:p w14:paraId="67A1068E" w14:textId="77777777" w:rsidR="00416AB3" w:rsidRDefault="00416AB3">
      <w:pPr>
        <w:rPr>
          <w:rFonts w:ascii="Calibri Light" w:hAnsi="Calibri Light" w:cs="Calibri Light"/>
          <w:szCs w:val="18"/>
          <w:lang w:val="en-AU"/>
        </w:rPr>
      </w:pPr>
    </w:p>
    <w:p w14:paraId="154EF96A" w14:textId="77777777" w:rsidR="00416AB3" w:rsidRDefault="00416AB3">
      <w:pPr>
        <w:rPr>
          <w:rFonts w:ascii="Calibri Light" w:hAnsi="Calibri Light" w:cs="Calibri Light"/>
          <w:szCs w:val="18"/>
          <w:lang w:val="en-AU"/>
        </w:rPr>
      </w:pPr>
    </w:p>
    <w:p w14:paraId="1AD17D75" w14:textId="77777777" w:rsidR="00416AB3" w:rsidRDefault="00416AB3">
      <w:pPr>
        <w:rPr>
          <w:rFonts w:ascii="Calibri Light" w:hAnsi="Calibri Light" w:cs="Calibri Light"/>
          <w:szCs w:val="18"/>
          <w:lang w:val="en-AU"/>
        </w:rPr>
      </w:pPr>
    </w:p>
    <w:p w14:paraId="79502352" w14:textId="77777777" w:rsidR="00416AB3" w:rsidRDefault="00416AB3">
      <w:pPr>
        <w:rPr>
          <w:rFonts w:ascii="Calibri Light" w:hAnsi="Calibri Light" w:cs="Calibri Light"/>
          <w:szCs w:val="18"/>
          <w:lang w:val="en-AU"/>
        </w:rPr>
      </w:pPr>
    </w:p>
    <w:p w14:paraId="3A5B3762" w14:textId="77777777" w:rsidR="00416AB3" w:rsidRDefault="00416AB3">
      <w:pPr>
        <w:rPr>
          <w:rFonts w:ascii="Calibri Light" w:hAnsi="Calibri Light" w:cs="Calibri Light"/>
          <w:szCs w:val="18"/>
          <w:lang w:val="en-AU"/>
        </w:rPr>
      </w:pPr>
    </w:p>
    <w:p w14:paraId="7DDB4665" w14:textId="77777777" w:rsidR="00416AB3" w:rsidRDefault="00416AB3">
      <w:pPr>
        <w:rPr>
          <w:rFonts w:ascii="Calibri Light" w:hAnsi="Calibri Light" w:cs="Calibri Light"/>
          <w:szCs w:val="18"/>
          <w:lang w:val="en-AU"/>
        </w:rPr>
      </w:pPr>
    </w:p>
    <w:p w14:paraId="048427D6" w14:textId="77777777" w:rsidR="00416AB3" w:rsidRDefault="00416AB3">
      <w:pPr>
        <w:rPr>
          <w:rFonts w:ascii="Calibri Light" w:hAnsi="Calibri Light" w:cs="Calibri Light"/>
          <w:szCs w:val="18"/>
          <w:lang w:val="en-AU"/>
        </w:rPr>
      </w:pPr>
    </w:p>
    <w:p w14:paraId="42BE546B" w14:textId="77777777" w:rsidR="00416AB3" w:rsidRDefault="00416AB3">
      <w:pPr>
        <w:rPr>
          <w:rFonts w:ascii="Calibri Light" w:hAnsi="Calibri Light" w:cs="Calibri Light"/>
          <w:szCs w:val="18"/>
          <w:lang w:val="en-AU"/>
        </w:rPr>
      </w:pPr>
    </w:p>
    <w:p w14:paraId="2EA73201" w14:textId="77777777" w:rsidR="00416AB3" w:rsidRDefault="00416AB3">
      <w:pPr>
        <w:rPr>
          <w:rFonts w:ascii="Calibri Light" w:hAnsi="Calibri Light" w:cs="Calibri Light"/>
          <w:szCs w:val="18"/>
          <w:lang w:val="en-AU"/>
        </w:rPr>
      </w:pPr>
    </w:p>
    <w:p w14:paraId="22799D91" w14:textId="77777777" w:rsidR="00416AB3" w:rsidRDefault="00416AB3">
      <w:pPr>
        <w:rPr>
          <w:rFonts w:ascii="Calibri Light" w:hAnsi="Calibri Light" w:cs="Calibri Light"/>
          <w:szCs w:val="18"/>
          <w:lang w:val="en-AU"/>
        </w:rPr>
      </w:pPr>
    </w:p>
    <w:p w14:paraId="036C9536" w14:textId="77777777" w:rsidR="00416AB3" w:rsidRDefault="00416AB3">
      <w:pPr>
        <w:rPr>
          <w:rFonts w:ascii="Calibri Light" w:hAnsi="Calibri Light" w:cs="Calibri Light"/>
          <w:szCs w:val="18"/>
          <w:lang w:val="en-AU"/>
        </w:rPr>
      </w:pPr>
    </w:p>
    <w:p w14:paraId="16FA6A12" w14:textId="4DD2ADB3" w:rsidR="000F5AC2" w:rsidRDefault="00E33A95" w:rsidP="003207D3">
      <w:pPr>
        <w:pStyle w:val="Heading3"/>
      </w:pPr>
      <w:bookmarkStart w:id="31" w:name="_Toc111636622"/>
      <w:r>
        <w:lastRenderedPageBreak/>
        <w:t>Start with an existing Ignition project</w:t>
      </w:r>
      <w:bookmarkEnd w:id="31"/>
    </w:p>
    <w:p w14:paraId="7A642FCD" w14:textId="77777777" w:rsidR="00761C2B" w:rsidRDefault="00761C2B" w:rsidP="00761C2B">
      <w:pPr>
        <w:rPr>
          <w:lang w:val="en-AU" w:eastAsia="en-AU"/>
        </w:rPr>
      </w:pPr>
    </w:p>
    <w:p w14:paraId="2DAA8017" w14:textId="1F7FD1A3" w:rsidR="00E33A95" w:rsidRDefault="00FE21CB">
      <w:pPr>
        <w:rPr>
          <w:rFonts w:ascii="Calibri Light" w:hAnsi="Calibri Light" w:cs="Calibri Light"/>
          <w:szCs w:val="18"/>
          <w:lang w:val="en-AU"/>
        </w:rPr>
      </w:pPr>
      <w:r>
        <w:rPr>
          <w:rFonts w:ascii="Calibri Light" w:hAnsi="Calibri Light" w:cs="Calibri Light"/>
          <w:szCs w:val="18"/>
          <w:lang w:val="en-AU"/>
        </w:rPr>
        <w:t xml:space="preserve">Your Ignition project </w:t>
      </w:r>
      <w:r w:rsidR="00D956CE">
        <w:rPr>
          <w:rFonts w:ascii="Calibri Light" w:hAnsi="Calibri Light" w:cs="Calibri Light"/>
          <w:szCs w:val="18"/>
          <w:lang w:val="en-AU"/>
        </w:rPr>
        <w:t xml:space="preserve">files are in: </w:t>
      </w:r>
      <w:r w:rsidR="007A709A" w:rsidRPr="007A709A">
        <w:rPr>
          <w:rFonts w:ascii="Calibri Light" w:hAnsi="Calibri Light" w:cs="Calibri Light"/>
          <w:szCs w:val="18"/>
          <w:lang w:val="en-AU"/>
        </w:rPr>
        <w:t>C:\Program Files\Inductive Automation\Ignition\data\projects\samplequickstart</w:t>
      </w:r>
    </w:p>
    <w:p w14:paraId="3B30B2F0" w14:textId="4900930D" w:rsidR="00B909FD" w:rsidRDefault="00B909FD">
      <w:pPr>
        <w:rPr>
          <w:rFonts w:ascii="Calibri Light" w:hAnsi="Calibri Light" w:cs="Calibri Light"/>
          <w:szCs w:val="18"/>
          <w:lang w:val="en-AU"/>
        </w:rPr>
      </w:pPr>
      <w:r>
        <w:rPr>
          <w:rFonts w:ascii="Calibri Light" w:hAnsi="Calibri Light" w:cs="Calibri Light"/>
          <w:szCs w:val="18"/>
          <w:lang w:val="en-AU"/>
        </w:rPr>
        <w:t xml:space="preserve">Our aim is to </w:t>
      </w:r>
      <w:r w:rsidR="00D53456">
        <w:rPr>
          <w:rFonts w:ascii="Calibri Light" w:hAnsi="Calibri Light" w:cs="Calibri Light"/>
          <w:szCs w:val="18"/>
          <w:lang w:val="en-AU"/>
        </w:rPr>
        <w:t xml:space="preserve">make this our </w:t>
      </w:r>
      <w:r w:rsidR="00D53456" w:rsidRPr="00D53456">
        <w:rPr>
          <w:rFonts w:ascii="Calibri Light" w:hAnsi="Calibri Light" w:cs="Calibri Light"/>
          <w:b/>
          <w:bCs/>
          <w:szCs w:val="18"/>
          <w:lang w:val="en-AU"/>
        </w:rPr>
        <w:t>new Repository</w:t>
      </w:r>
      <w:r w:rsidR="00D53456">
        <w:rPr>
          <w:rFonts w:ascii="Calibri Light" w:hAnsi="Calibri Light" w:cs="Calibri Light"/>
          <w:b/>
          <w:bCs/>
          <w:szCs w:val="18"/>
          <w:lang w:val="en-AU"/>
        </w:rPr>
        <w:t>.</w:t>
      </w:r>
    </w:p>
    <w:p w14:paraId="4A183FF5" w14:textId="77777777" w:rsidR="00221329" w:rsidRDefault="00221329">
      <w:pPr>
        <w:rPr>
          <w:rFonts w:ascii="Calibri Light" w:hAnsi="Calibri Light" w:cs="Calibri Light"/>
          <w:szCs w:val="18"/>
          <w:lang w:val="en-AU"/>
        </w:rPr>
      </w:pPr>
    </w:p>
    <w:p w14:paraId="6D73E79E" w14:textId="59F30E06" w:rsidR="00221329" w:rsidRDefault="00221329" w:rsidP="00AA76F5">
      <w:pPr>
        <w:pStyle w:val="ListParagraph"/>
        <w:numPr>
          <w:ilvl w:val="0"/>
          <w:numId w:val="26"/>
        </w:numPr>
        <w:rPr>
          <w:rFonts w:ascii="Calibri Light" w:hAnsi="Calibri Light" w:cs="Calibri Light"/>
          <w:szCs w:val="18"/>
          <w:lang w:val="en-AU"/>
        </w:rPr>
      </w:pPr>
      <w:r w:rsidRPr="00C43322">
        <w:rPr>
          <w:rFonts w:ascii="Calibri Light" w:hAnsi="Calibri Light" w:cs="Calibri Light"/>
          <w:b/>
          <w:bCs/>
          <w:szCs w:val="18"/>
          <w:lang w:val="en-AU"/>
        </w:rPr>
        <w:t xml:space="preserve">Cut </w:t>
      </w:r>
      <w:r w:rsidR="00714963">
        <w:rPr>
          <w:rFonts w:ascii="Calibri Light" w:hAnsi="Calibri Light" w:cs="Calibri Light"/>
          <w:szCs w:val="18"/>
          <w:lang w:val="en-AU"/>
        </w:rPr>
        <w:t>(</w:t>
      </w:r>
      <w:r w:rsidR="00C43322">
        <w:rPr>
          <w:rFonts w:ascii="Calibri Light" w:hAnsi="Calibri Light" w:cs="Calibri Light"/>
          <w:szCs w:val="18"/>
          <w:lang w:val="en-AU"/>
        </w:rPr>
        <w:t xml:space="preserve">CTL + X) </w:t>
      </w:r>
      <w:r w:rsidR="003D36DA" w:rsidRPr="003D36DA">
        <w:rPr>
          <w:rFonts w:ascii="Calibri Light" w:hAnsi="Calibri Light" w:cs="Calibri Light"/>
          <w:szCs w:val="18"/>
          <w:lang w:val="en-AU"/>
        </w:rPr>
        <w:t xml:space="preserve">the </w:t>
      </w:r>
      <w:proofErr w:type="spellStart"/>
      <w:r w:rsidR="00403391">
        <w:rPr>
          <w:rFonts w:ascii="Calibri Light" w:hAnsi="Calibri Light" w:cs="Calibri Light"/>
          <w:szCs w:val="18"/>
          <w:lang w:val="en-AU"/>
        </w:rPr>
        <w:t>AusCO</w:t>
      </w:r>
      <w:proofErr w:type="spellEnd"/>
      <w:r w:rsidR="003D36DA">
        <w:rPr>
          <w:rFonts w:ascii="Calibri Light" w:hAnsi="Calibri Light" w:cs="Calibri Light"/>
          <w:szCs w:val="18"/>
          <w:lang w:val="en-AU"/>
        </w:rPr>
        <w:t xml:space="preserve"> directory </w:t>
      </w:r>
      <w:r w:rsidR="00714963">
        <w:rPr>
          <w:rFonts w:ascii="Calibri Light" w:hAnsi="Calibri Light" w:cs="Calibri Light"/>
          <w:szCs w:val="18"/>
          <w:lang w:val="en-AU"/>
        </w:rPr>
        <w:t>from the projects and paste it somewhere save.</w:t>
      </w:r>
    </w:p>
    <w:p w14:paraId="2B11814B" w14:textId="3A176E6D" w:rsidR="00C43322" w:rsidRDefault="00723B18" w:rsidP="0943F91F">
      <w:pPr>
        <w:pStyle w:val="ListParagraph"/>
        <w:numPr>
          <w:ilvl w:val="0"/>
          <w:numId w:val="26"/>
        </w:numPr>
        <w:rPr>
          <w:rFonts w:ascii="Calibri Light" w:hAnsi="Calibri Light" w:cs="Calibri Light"/>
          <w:lang w:val="en-AU"/>
        </w:rPr>
      </w:pPr>
      <w:r w:rsidRPr="0943F91F">
        <w:rPr>
          <w:rFonts w:ascii="Calibri Light" w:hAnsi="Calibri Light" w:cs="Calibri Light"/>
          <w:lang w:val="en-AU"/>
        </w:rPr>
        <w:t xml:space="preserve">Click on </w:t>
      </w:r>
      <w:r w:rsidR="00ED6947" w:rsidRPr="0071539B">
        <w:rPr>
          <w:rFonts w:ascii="Calibri Light" w:hAnsi="Calibri Light" w:cs="Calibri Light"/>
          <w:b/>
          <w:bCs/>
          <w:lang w:val="en-AU"/>
        </w:rPr>
        <w:t xml:space="preserve">File / </w:t>
      </w:r>
      <w:r w:rsidR="008A56B5" w:rsidRPr="0071539B">
        <w:rPr>
          <w:rFonts w:ascii="Calibri Light" w:hAnsi="Calibri Light" w:cs="Calibri Light"/>
          <w:b/>
          <w:bCs/>
          <w:lang w:val="en-AU"/>
        </w:rPr>
        <w:t>New Repository</w:t>
      </w:r>
      <w:r w:rsidR="008A56B5" w:rsidRPr="0943F91F">
        <w:rPr>
          <w:rFonts w:ascii="Calibri Light" w:hAnsi="Calibri Light" w:cs="Calibri Light"/>
          <w:lang w:val="en-AU"/>
        </w:rPr>
        <w:t xml:space="preserve"> </w:t>
      </w:r>
      <w:r w:rsidRPr="0943F91F">
        <w:rPr>
          <w:rFonts w:ascii="Calibri Light" w:hAnsi="Calibri Light" w:cs="Calibri Light"/>
          <w:lang w:val="en-AU"/>
        </w:rPr>
        <w:t>in GitHub Desktop.</w:t>
      </w:r>
    </w:p>
    <w:p w14:paraId="76F0CEE9" w14:textId="1B37E992" w:rsidR="00723B18" w:rsidRDefault="001D0DDD" w:rsidP="0943F91F">
      <w:pPr>
        <w:pStyle w:val="ListParagraph"/>
        <w:numPr>
          <w:ilvl w:val="0"/>
          <w:numId w:val="26"/>
        </w:numPr>
        <w:rPr>
          <w:rFonts w:ascii="Calibri Light" w:hAnsi="Calibri Light" w:cs="Calibri Light"/>
          <w:lang w:val="en-AU"/>
        </w:rPr>
      </w:pPr>
      <w:r w:rsidRPr="0943F91F">
        <w:rPr>
          <w:rFonts w:ascii="Calibri Light" w:hAnsi="Calibri Light" w:cs="Calibri Light"/>
          <w:lang w:val="en-AU"/>
        </w:rPr>
        <w:t xml:space="preserve">Make sure the </w:t>
      </w:r>
      <w:r w:rsidR="00D86E44" w:rsidRPr="0943F91F">
        <w:rPr>
          <w:rFonts w:ascii="Calibri Light" w:hAnsi="Calibri Light" w:cs="Calibri Light"/>
          <w:b/>
          <w:bCs/>
          <w:lang w:val="en-AU"/>
        </w:rPr>
        <w:t>N</w:t>
      </w:r>
      <w:r w:rsidRPr="0943F91F">
        <w:rPr>
          <w:rFonts w:ascii="Calibri Light" w:hAnsi="Calibri Light" w:cs="Calibri Light"/>
          <w:b/>
          <w:bCs/>
          <w:lang w:val="en-AU"/>
        </w:rPr>
        <w:t>ame</w:t>
      </w:r>
      <w:r w:rsidRPr="0943F91F">
        <w:rPr>
          <w:rFonts w:ascii="Calibri Light" w:hAnsi="Calibri Light" w:cs="Calibri Light"/>
          <w:lang w:val="en-AU"/>
        </w:rPr>
        <w:t xml:space="preserve"> is the same as your project name. </w:t>
      </w:r>
      <w:r w:rsidR="002B5FFD" w:rsidRPr="0943F91F">
        <w:rPr>
          <w:rFonts w:ascii="Calibri Light" w:hAnsi="Calibri Light" w:cs="Calibri Light"/>
          <w:lang w:val="en-AU"/>
        </w:rPr>
        <w:t>(</w:t>
      </w:r>
      <w:proofErr w:type="spellStart"/>
      <w:r w:rsidR="00790D4E">
        <w:rPr>
          <w:rFonts w:ascii="Calibri Light" w:hAnsi="Calibri Light" w:cs="Calibri Light"/>
          <w:lang w:val="en-AU"/>
        </w:rPr>
        <w:t>AusCO</w:t>
      </w:r>
      <w:proofErr w:type="spellEnd"/>
      <w:r w:rsidR="002B5FFD" w:rsidRPr="0943F91F">
        <w:rPr>
          <w:rFonts w:ascii="Calibri Light" w:hAnsi="Calibri Light" w:cs="Calibri Light"/>
          <w:lang w:val="en-AU"/>
        </w:rPr>
        <w:t>)</w:t>
      </w:r>
    </w:p>
    <w:p w14:paraId="3440B0E6" w14:textId="02C8A459" w:rsidR="001630EB" w:rsidRDefault="002B5FFD" w:rsidP="00E306B9">
      <w:pPr>
        <w:pStyle w:val="ListParagraph"/>
        <w:ind w:left="1080"/>
        <w:rPr>
          <w:rFonts w:ascii="Calibri Light" w:hAnsi="Calibri Light" w:cs="Calibri Light"/>
          <w:szCs w:val="18"/>
          <w:lang w:val="en-AU"/>
        </w:rPr>
      </w:pPr>
      <w:r>
        <w:rPr>
          <w:rFonts w:ascii="Calibri Light" w:hAnsi="Calibri Light" w:cs="Calibri Light"/>
          <w:szCs w:val="18"/>
          <w:lang w:val="en-AU"/>
        </w:rPr>
        <w:t xml:space="preserve">Give your repository a meaningful </w:t>
      </w:r>
      <w:r w:rsidR="00D86E44" w:rsidRPr="00D86E44">
        <w:rPr>
          <w:rFonts w:ascii="Calibri Light" w:hAnsi="Calibri Light" w:cs="Calibri Light"/>
          <w:b/>
          <w:bCs/>
          <w:szCs w:val="18"/>
          <w:lang w:val="en-AU"/>
        </w:rPr>
        <w:t>D</w:t>
      </w:r>
      <w:r w:rsidRPr="00D86E44">
        <w:rPr>
          <w:rFonts w:ascii="Calibri Light" w:hAnsi="Calibri Light" w:cs="Calibri Light"/>
          <w:b/>
          <w:bCs/>
          <w:szCs w:val="18"/>
          <w:lang w:val="en-AU"/>
        </w:rPr>
        <w:t>escription</w:t>
      </w:r>
      <w:r>
        <w:rPr>
          <w:rFonts w:ascii="Calibri Light" w:hAnsi="Calibri Light" w:cs="Calibri Light"/>
          <w:szCs w:val="18"/>
          <w:lang w:val="en-AU"/>
        </w:rPr>
        <w:t>.</w:t>
      </w:r>
      <w:r w:rsidR="000D738C">
        <w:rPr>
          <w:rFonts w:ascii="Calibri Light" w:hAnsi="Calibri Light" w:cs="Calibri Light"/>
          <w:szCs w:val="18"/>
          <w:lang w:val="en-AU"/>
        </w:rPr>
        <w:t xml:space="preserve">           </w:t>
      </w:r>
    </w:p>
    <w:p w14:paraId="14165ADA" w14:textId="62D6A1E0" w:rsidR="0095063B" w:rsidRPr="002B5FFD" w:rsidRDefault="0095063B" w:rsidP="0943F91F">
      <w:pPr>
        <w:pStyle w:val="ListParagraph"/>
        <w:ind w:left="1080"/>
        <w:rPr>
          <w:rFonts w:ascii="Calibri Light" w:hAnsi="Calibri Light" w:cs="Calibri Light"/>
          <w:lang w:val="en-AU"/>
        </w:rPr>
      </w:pPr>
      <w:r w:rsidRPr="0943F91F">
        <w:rPr>
          <w:rFonts w:ascii="Calibri Light" w:hAnsi="Calibri Light" w:cs="Calibri Light"/>
          <w:lang w:val="en-AU"/>
        </w:rPr>
        <w:t xml:space="preserve">The </w:t>
      </w:r>
      <w:r w:rsidRPr="0943F91F">
        <w:rPr>
          <w:rFonts w:ascii="Calibri Light" w:hAnsi="Calibri Light" w:cs="Calibri Light"/>
          <w:b/>
          <w:bCs/>
          <w:lang w:val="en-AU"/>
        </w:rPr>
        <w:t>Local path</w:t>
      </w:r>
      <w:r w:rsidRPr="0943F91F">
        <w:rPr>
          <w:rFonts w:ascii="Calibri Light" w:hAnsi="Calibri Light" w:cs="Calibri Light"/>
          <w:lang w:val="en-AU"/>
        </w:rPr>
        <w:t xml:space="preserve"> is: C:\Program Files\Inductive Automation\Ignition\data\projects</w:t>
      </w:r>
    </w:p>
    <w:p w14:paraId="28D2BB95" w14:textId="3C68F4F1" w:rsidR="006E184F" w:rsidRDefault="006E184F">
      <w:pPr>
        <w:rPr>
          <w:rFonts w:ascii="Calibri Light" w:hAnsi="Calibri Light" w:cs="Calibri Light"/>
          <w:szCs w:val="18"/>
          <w:lang w:val="en-AU"/>
        </w:rPr>
      </w:pPr>
    </w:p>
    <w:p w14:paraId="16D95639" w14:textId="068EBC5D" w:rsidR="001630EB" w:rsidRDefault="0095063B">
      <w:pPr>
        <w:rPr>
          <w:rFonts w:ascii="Calibri Light" w:hAnsi="Calibri Light" w:cs="Calibri Light"/>
          <w:szCs w:val="18"/>
          <w:lang w:val="en-AU"/>
        </w:rPr>
      </w:pPr>
      <w:r>
        <w:rPr>
          <w:rFonts w:ascii="Calibri Light" w:hAnsi="Calibri Light" w:cs="Calibri Light"/>
          <w:szCs w:val="18"/>
          <w:lang w:val="en-AU"/>
        </w:rPr>
        <w:t xml:space="preserve">          </w:t>
      </w:r>
      <w:r w:rsidR="00B11DFB">
        <w:rPr>
          <w:rFonts w:ascii="Calibri Light" w:hAnsi="Calibri Light" w:cs="Calibri Light"/>
          <w:szCs w:val="18"/>
          <w:lang w:val="en-AU"/>
        </w:rPr>
        <w:t xml:space="preserve">   </w:t>
      </w:r>
      <w:r>
        <w:rPr>
          <w:rFonts w:ascii="Calibri Light" w:hAnsi="Calibri Light" w:cs="Calibri Light"/>
          <w:szCs w:val="18"/>
          <w:lang w:val="en-AU"/>
        </w:rPr>
        <w:t xml:space="preserve">   </w:t>
      </w:r>
      <w:r w:rsidR="0008690A">
        <w:rPr>
          <w:noProof/>
        </w:rPr>
        <w:drawing>
          <wp:inline distT="0" distB="0" distL="0" distR="0" wp14:anchorId="6595685B" wp14:editId="41299B2D">
            <wp:extent cx="2079172" cy="1214077"/>
            <wp:effectExtent l="0" t="0" r="0" b="571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57"/>
                    <a:stretch>
                      <a:fillRect/>
                    </a:stretch>
                  </pic:blipFill>
                  <pic:spPr>
                    <a:xfrm>
                      <a:off x="0" y="0"/>
                      <a:ext cx="2091207" cy="1221104"/>
                    </a:xfrm>
                    <a:prstGeom prst="rect">
                      <a:avLst/>
                    </a:prstGeom>
                  </pic:spPr>
                </pic:pic>
              </a:graphicData>
            </a:graphic>
          </wp:inline>
        </w:drawing>
      </w:r>
    </w:p>
    <w:p w14:paraId="2B9A20C9" w14:textId="519CBBB4" w:rsidR="001630EB" w:rsidRDefault="001630EB">
      <w:pPr>
        <w:rPr>
          <w:rFonts w:ascii="Calibri Light" w:hAnsi="Calibri Light" w:cs="Calibri Light"/>
          <w:szCs w:val="18"/>
          <w:lang w:val="en-AU"/>
        </w:rPr>
      </w:pPr>
    </w:p>
    <w:p w14:paraId="31AB9C55" w14:textId="77777777" w:rsidR="00B11DFB" w:rsidRPr="00B11DFB" w:rsidRDefault="001630EB" w:rsidP="00AA76F5">
      <w:pPr>
        <w:pStyle w:val="ListParagraph"/>
        <w:numPr>
          <w:ilvl w:val="0"/>
          <w:numId w:val="26"/>
        </w:numPr>
        <w:rPr>
          <w:rFonts w:ascii="Calibri Light" w:hAnsi="Calibri Light" w:cs="Calibri Light"/>
          <w:szCs w:val="18"/>
          <w:lang w:val="en-AU"/>
        </w:rPr>
      </w:pPr>
      <w:r>
        <w:rPr>
          <w:rFonts w:ascii="Calibri Light" w:hAnsi="Calibri Light" w:cs="Calibri Light"/>
          <w:szCs w:val="18"/>
          <w:lang w:val="en-AU"/>
        </w:rPr>
        <w:t xml:space="preserve">Click </w:t>
      </w:r>
      <w:r w:rsidR="0095063B" w:rsidRPr="0095063B">
        <w:rPr>
          <w:rFonts w:ascii="Calibri Light" w:hAnsi="Calibri Light" w:cs="Calibri Light"/>
          <w:b/>
          <w:bCs/>
          <w:szCs w:val="18"/>
          <w:lang w:val="en-AU"/>
        </w:rPr>
        <w:t>S</w:t>
      </w:r>
      <w:r w:rsidRPr="0095063B">
        <w:rPr>
          <w:rFonts w:ascii="Calibri Light" w:hAnsi="Calibri Light" w:cs="Calibri Light"/>
          <w:b/>
          <w:bCs/>
          <w:szCs w:val="18"/>
          <w:lang w:val="en-AU"/>
        </w:rPr>
        <w:t xml:space="preserve">elect </w:t>
      </w:r>
      <w:r w:rsidR="0095063B" w:rsidRPr="0095063B">
        <w:rPr>
          <w:rFonts w:ascii="Calibri Light" w:hAnsi="Calibri Light" w:cs="Calibri Light"/>
          <w:b/>
          <w:bCs/>
          <w:szCs w:val="18"/>
          <w:lang w:val="en-AU"/>
        </w:rPr>
        <w:t>F</w:t>
      </w:r>
      <w:r w:rsidRPr="0095063B">
        <w:rPr>
          <w:rFonts w:ascii="Calibri Light" w:hAnsi="Calibri Light" w:cs="Calibri Light"/>
          <w:b/>
          <w:bCs/>
          <w:szCs w:val="18"/>
          <w:lang w:val="en-AU"/>
        </w:rPr>
        <w:t>older</w:t>
      </w:r>
    </w:p>
    <w:p w14:paraId="5F16E7D2" w14:textId="77777777" w:rsidR="00B11DFB" w:rsidRPr="00B11DFB" w:rsidRDefault="00B11DFB" w:rsidP="00B11DFB">
      <w:pPr>
        <w:pStyle w:val="ListParagraph"/>
        <w:ind w:left="1080"/>
        <w:rPr>
          <w:rFonts w:ascii="Calibri Light" w:hAnsi="Calibri Light" w:cs="Calibri Light"/>
          <w:szCs w:val="18"/>
          <w:lang w:val="en-AU"/>
        </w:rPr>
      </w:pPr>
    </w:p>
    <w:p w14:paraId="5A0F5134" w14:textId="3C4285E1" w:rsidR="00D46076" w:rsidRDefault="00440516" w:rsidP="00B11DFB">
      <w:pPr>
        <w:pStyle w:val="ListParagraph"/>
        <w:ind w:left="1080"/>
        <w:rPr>
          <w:rFonts w:ascii="Calibri Light" w:hAnsi="Calibri Light" w:cs="Calibri Light"/>
          <w:szCs w:val="18"/>
          <w:lang w:val="en-AU"/>
        </w:rPr>
      </w:pPr>
      <w:r>
        <w:rPr>
          <w:noProof/>
        </w:rPr>
        <w:drawing>
          <wp:inline distT="0" distB="0" distL="0" distR="0" wp14:anchorId="3E5437EB" wp14:editId="3FF20E3C">
            <wp:extent cx="1578428" cy="1819312"/>
            <wp:effectExtent l="0" t="0" r="3175"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8"/>
                    <a:stretch>
                      <a:fillRect/>
                    </a:stretch>
                  </pic:blipFill>
                  <pic:spPr>
                    <a:xfrm>
                      <a:off x="0" y="0"/>
                      <a:ext cx="1588089" cy="1830447"/>
                    </a:xfrm>
                    <a:prstGeom prst="rect">
                      <a:avLst/>
                    </a:prstGeom>
                  </pic:spPr>
                </pic:pic>
              </a:graphicData>
            </a:graphic>
          </wp:inline>
        </w:drawing>
      </w:r>
    </w:p>
    <w:p w14:paraId="5E1DFB76" w14:textId="77777777" w:rsidR="000B693C" w:rsidRPr="0095063B" w:rsidRDefault="000B693C" w:rsidP="00B11DFB">
      <w:pPr>
        <w:pStyle w:val="ListParagraph"/>
        <w:ind w:left="1080"/>
        <w:rPr>
          <w:rFonts w:ascii="Calibri Light" w:hAnsi="Calibri Light" w:cs="Calibri Light"/>
          <w:szCs w:val="18"/>
          <w:lang w:val="en-AU"/>
        </w:rPr>
      </w:pPr>
    </w:p>
    <w:p w14:paraId="247AF343" w14:textId="3266021A" w:rsidR="000B693C" w:rsidRPr="00293C7A" w:rsidRDefault="000B693C" w:rsidP="00293C7A">
      <w:pPr>
        <w:pStyle w:val="ListParagraph"/>
        <w:numPr>
          <w:ilvl w:val="0"/>
          <w:numId w:val="26"/>
        </w:numPr>
        <w:rPr>
          <w:rFonts w:ascii="Calibri Light" w:hAnsi="Calibri Light" w:cs="Calibri Light"/>
          <w:szCs w:val="18"/>
          <w:lang w:val="en-AU"/>
        </w:rPr>
      </w:pPr>
      <w:r w:rsidRPr="00293C7A">
        <w:rPr>
          <w:rFonts w:ascii="Calibri Light" w:hAnsi="Calibri Light" w:cs="Calibri Light"/>
          <w:szCs w:val="18"/>
          <w:lang w:val="en-AU"/>
        </w:rPr>
        <w:t xml:space="preserve">Click </w:t>
      </w:r>
      <w:r w:rsidRPr="00293C7A">
        <w:rPr>
          <w:rFonts w:ascii="Calibri Light" w:hAnsi="Calibri Light" w:cs="Calibri Light"/>
          <w:b/>
          <w:bCs/>
          <w:szCs w:val="18"/>
          <w:lang w:val="en-AU"/>
        </w:rPr>
        <w:t xml:space="preserve">Initialize this repository with a README.  </w:t>
      </w:r>
      <w:r w:rsidRPr="00293C7A">
        <w:rPr>
          <w:rFonts w:ascii="Calibri Light" w:hAnsi="Calibri Light" w:cs="Calibri Light"/>
          <w:szCs w:val="18"/>
          <w:lang w:val="en-AU"/>
        </w:rPr>
        <w:t>You can use this file for further comments about the backup or release.</w:t>
      </w:r>
    </w:p>
    <w:p w14:paraId="33048AE2" w14:textId="300D70E3" w:rsidR="000B693C" w:rsidRDefault="000B693C" w:rsidP="00FE7810">
      <w:pPr>
        <w:pStyle w:val="ListParagraph"/>
        <w:numPr>
          <w:ilvl w:val="0"/>
          <w:numId w:val="26"/>
        </w:numPr>
        <w:rPr>
          <w:rFonts w:ascii="Calibri Light" w:hAnsi="Calibri Light" w:cs="Calibri Light"/>
          <w:szCs w:val="18"/>
          <w:lang w:val="en-AU"/>
        </w:rPr>
      </w:pPr>
      <w:r w:rsidRPr="00FE7810">
        <w:rPr>
          <w:rFonts w:ascii="Calibri Light" w:hAnsi="Calibri Light" w:cs="Calibri Light"/>
          <w:szCs w:val="18"/>
          <w:lang w:val="en-AU"/>
        </w:rPr>
        <w:t xml:space="preserve">Pick any </w:t>
      </w:r>
      <w:r w:rsidRPr="00FE7810">
        <w:rPr>
          <w:rFonts w:ascii="Calibri Light" w:hAnsi="Calibri Light" w:cs="Calibri Light"/>
          <w:b/>
          <w:bCs/>
          <w:szCs w:val="18"/>
          <w:lang w:val="en-AU"/>
        </w:rPr>
        <w:t>Git ignore</w:t>
      </w:r>
      <w:r w:rsidRPr="00FE7810">
        <w:rPr>
          <w:rFonts w:ascii="Calibri Light" w:hAnsi="Calibri Light" w:cs="Calibri Light"/>
          <w:szCs w:val="18"/>
          <w:lang w:val="en-AU"/>
        </w:rPr>
        <w:t xml:space="preserve"> as an example or create one later.</w:t>
      </w:r>
    </w:p>
    <w:p w14:paraId="746B176A" w14:textId="2DA90559" w:rsidR="00A80DC4" w:rsidRPr="00A80DC4" w:rsidRDefault="00BD1FE3" w:rsidP="00A80DC4">
      <w:pPr>
        <w:pStyle w:val="ListParagraph"/>
        <w:numPr>
          <w:ilvl w:val="0"/>
          <w:numId w:val="26"/>
        </w:numPr>
        <w:rPr>
          <w:rFonts w:ascii="Calibri Light" w:hAnsi="Calibri Light" w:cs="Calibri Light"/>
          <w:szCs w:val="18"/>
          <w:lang w:val="en-AU"/>
        </w:rPr>
      </w:pPr>
      <w:r>
        <w:rPr>
          <w:rFonts w:ascii="Calibri Light" w:hAnsi="Calibri Light" w:cs="Calibri Light"/>
          <w:szCs w:val="18"/>
          <w:lang w:val="en-AU"/>
        </w:rPr>
        <w:t xml:space="preserve">Click </w:t>
      </w:r>
      <w:r w:rsidRPr="00BD1FE3">
        <w:rPr>
          <w:rFonts w:ascii="Calibri Light" w:hAnsi="Calibri Light" w:cs="Calibri Light"/>
          <w:b/>
          <w:bCs/>
          <w:szCs w:val="18"/>
          <w:lang w:val="en-AU"/>
        </w:rPr>
        <w:t>Create repository</w:t>
      </w:r>
      <w:r>
        <w:rPr>
          <w:rFonts w:ascii="Calibri Light" w:hAnsi="Calibri Light" w:cs="Calibri Light"/>
          <w:szCs w:val="18"/>
          <w:lang w:val="en-AU"/>
        </w:rPr>
        <w:t>.</w:t>
      </w:r>
    </w:p>
    <w:p w14:paraId="3C1F39BD" w14:textId="68BA28ED" w:rsidR="00293C7A" w:rsidRDefault="00293C7A" w:rsidP="00FE7810">
      <w:pPr>
        <w:pStyle w:val="ListParagraph"/>
        <w:numPr>
          <w:ilvl w:val="0"/>
          <w:numId w:val="26"/>
        </w:numPr>
        <w:rPr>
          <w:rFonts w:ascii="Calibri Light" w:hAnsi="Calibri Light" w:cs="Calibri Light"/>
          <w:szCs w:val="18"/>
          <w:lang w:val="en-AU"/>
        </w:rPr>
      </w:pPr>
      <w:r>
        <w:rPr>
          <w:rFonts w:ascii="Calibri Light" w:hAnsi="Calibri Light" w:cs="Calibri Light"/>
          <w:szCs w:val="18"/>
          <w:lang w:val="en-AU"/>
        </w:rPr>
        <w:t xml:space="preserve">Copy all the files you saved back under the </w:t>
      </w:r>
      <w:r w:rsidR="005F5E16" w:rsidRPr="0943F91F">
        <w:rPr>
          <w:rFonts w:ascii="Calibri Light" w:hAnsi="Calibri Light" w:cs="Calibri Light"/>
          <w:lang w:val="en-AU"/>
        </w:rPr>
        <w:t>C:\Program Files\Inductive Automation\Ignition\data\</w:t>
      </w:r>
      <w:r w:rsidR="005F5E16" w:rsidRPr="005F5E16">
        <w:rPr>
          <w:rFonts w:ascii="Calibri Light" w:hAnsi="Calibri Light" w:cs="Calibri Light"/>
          <w:lang w:val="en-AU"/>
        </w:rPr>
        <w:t>projects</w:t>
      </w:r>
      <w:r w:rsidR="005F5E16" w:rsidRPr="005F5E16">
        <w:rPr>
          <w:rFonts w:ascii="Calibri Light" w:hAnsi="Calibri Light" w:cs="Calibri Light"/>
          <w:szCs w:val="18"/>
          <w:lang w:val="en-AU"/>
        </w:rPr>
        <w:t>\</w:t>
      </w:r>
      <w:proofErr w:type="spellStart"/>
      <w:r w:rsidR="00A80DC4" w:rsidRPr="005F5E16">
        <w:rPr>
          <w:rFonts w:ascii="Calibri Light" w:hAnsi="Calibri Light" w:cs="Calibri Light"/>
          <w:szCs w:val="18"/>
          <w:lang w:val="en-AU"/>
        </w:rPr>
        <w:t>AusCO</w:t>
      </w:r>
      <w:proofErr w:type="spellEnd"/>
      <w:r w:rsidRPr="005F5E16">
        <w:rPr>
          <w:rFonts w:ascii="Calibri Light" w:hAnsi="Calibri Light" w:cs="Calibri Light"/>
          <w:szCs w:val="18"/>
          <w:lang w:val="en-AU"/>
        </w:rPr>
        <w:t>.</w:t>
      </w:r>
    </w:p>
    <w:p w14:paraId="3EA93244" w14:textId="241CF822" w:rsidR="009C2DC0" w:rsidRPr="00610264" w:rsidRDefault="0003169E" w:rsidP="001C5329">
      <w:pPr>
        <w:pStyle w:val="ListParagraph"/>
        <w:numPr>
          <w:ilvl w:val="0"/>
          <w:numId w:val="26"/>
        </w:numPr>
        <w:rPr>
          <w:rFonts w:ascii="Calibri Light" w:hAnsi="Calibri Light" w:cs="Calibri Light"/>
          <w:szCs w:val="18"/>
          <w:lang w:val="en-AU"/>
        </w:rPr>
      </w:pPr>
      <w:r w:rsidRPr="00610264">
        <w:rPr>
          <w:rFonts w:ascii="Calibri Light" w:hAnsi="Calibri Light" w:cs="Calibri Light"/>
          <w:szCs w:val="18"/>
          <w:lang w:val="en-AU"/>
        </w:rPr>
        <w:t xml:space="preserve">Edit </w:t>
      </w:r>
      <w:r w:rsidR="008C19BF">
        <w:rPr>
          <w:rFonts w:ascii="Calibri Light" w:hAnsi="Calibri Light" w:cs="Calibri Light"/>
          <w:szCs w:val="18"/>
          <w:lang w:val="en-AU"/>
        </w:rPr>
        <w:t xml:space="preserve">and </w:t>
      </w:r>
      <w:r w:rsidR="008C19BF" w:rsidRPr="008C19BF">
        <w:rPr>
          <w:rFonts w:ascii="Calibri Light" w:hAnsi="Calibri Light" w:cs="Calibri Light"/>
          <w:b/>
          <w:bCs/>
          <w:szCs w:val="18"/>
          <w:lang w:val="en-AU"/>
        </w:rPr>
        <w:t>Save</w:t>
      </w:r>
      <w:r w:rsidR="008C19BF">
        <w:rPr>
          <w:rFonts w:ascii="Calibri Light" w:hAnsi="Calibri Light" w:cs="Calibri Light"/>
          <w:szCs w:val="18"/>
          <w:lang w:val="en-AU"/>
        </w:rPr>
        <w:t xml:space="preserve"> </w:t>
      </w:r>
      <w:proofErr w:type="gramStart"/>
      <w:r w:rsidRPr="00610264">
        <w:rPr>
          <w:rFonts w:ascii="Calibri Light" w:hAnsi="Calibri Light" w:cs="Calibri Light"/>
          <w:szCs w:val="18"/>
          <w:lang w:val="en-AU"/>
        </w:rPr>
        <w:t xml:space="preserve">the </w:t>
      </w:r>
      <w:r w:rsidRPr="00610264">
        <w:rPr>
          <w:rFonts w:ascii="Calibri Light" w:hAnsi="Calibri Light" w:cs="Calibri Light"/>
          <w:b/>
          <w:bCs/>
          <w:szCs w:val="18"/>
          <w:lang w:val="en-AU"/>
        </w:rPr>
        <w:t>.ignore</w:t>
      </w:r>
      <w:proofErr w:type="gramEnd"/>
      <w:r w:rsidRPr="00610264">
        <w:rPr>
          <w:rFonts w:ascii="Calibri Light" w:hAnsi="Calibri Light" w:cs="Calibri Light"/>
          <w:szCs w:val="18"/>
          <w:lang w:val="en-AU"/>
        </w:rPr>
        <w:t xml:space="preserve"> file.  </w:t>
      </w:r>
      <w:r w:rsidR="00E3401D" w:rsidRPr="00610264">
        <w:rPr>
          <w:rFonts w:ascii="Calibri Light" w:hAnsi="Calibri Light" w:cs="Calibri Light"/>
          <w:szCs w:val="18"/>
          <w:lang w:val="en-AU"/>
        </w:rPr>
        <w:t xml:space="preserve"> </w:t>
      </w:r>
      <w:r w:rsidR="008C19BF">
        <w:rPr>
          <w:rFonts w:ascii="Calibri Light" w:hAnsi="Calibri Light" w:cs="Calibri Light"/>
          <w:szCs w:val="18"/>
          <w:lang w:val="en-AU"/>
        </w:rPr>
        <w:t>(</w:t>
      </w:r>
      <w:r w:rsidR="00E3401D" w:rsidRPr="00610264">
        <w:rPr>
          <w:rFonts w:ascii="Calibri Light" w:hAnsi="Calibri Light" w:cs="Calibri Light"/>
          <w:szCs w:val="18"/>
          <w:lang w:val="en-AU"/>
        </w:rPr>
        <w:t xml:space="preserve">Delete everything and add </w:t>
      </w:r>
      <w:r w:rsidR="003568CE" w:rsidRPr="00610264">
        <w:rPr>
          <w:rFonts w:ascii="Calibri Light" w:hAnsi="Calibri Light" w:cs="Calibri Light"/>
          <w:i/>
          <w:iCs/>
          <w:szCs w:val="18"/>
          <w:lang w:val="en-AU"/>
        </w:rPr>
        <w:t>.resources/</w:t>
      </w:r>
      <w:r w:rsidR="0002643A" w:rsidRPr="00610264">
        <w:rPr>
          <w:rFonts w:ascii="Calibri Light" w:hAnsi="Calibri Light" w:cs="Calibri Light"/>
          <w:szCs w:val="18"/>
          <w:lang w:val="en-AU"/>
        </w:rPr>
        <w:t xml:space="preserve">.  </w:t>
      </w:r>
      <w:r w:rsidR="001B5A7F" w:rsidRPr="00610264">
        <w:rPr>
          <w:rFonts w:ascii="Calibri Light" w:hAnsi="Calibri Light" w:cs="Calibri Light"/>
          <w:szCs w:val="18"/>
          <w:lang w:val="en-AU"/>
        </w:rPr>
        <w:t>You don’t want that directory committed to the repository</w:t>
      </w:r>
      <w:r w:rsidR="00610264">
        <w:rPr>
          <w:rFonts w:ascii="Calibri Light" w:hAnsi="Calibri Light" w:cs="Calibri Light"/>
          <w:szCs w:val="18"/>
          <w:lang w:val="en-AU"/>
        </w:rPr>
        <w:t xml:space="preserve"> </w:t>
      </w:r>
      <w:r w:rsidR="001B5A7F" w:rsidRPr="00610264">
        <w:rPr>
          <w:rFonts w:ascii="Calibri Light" w:hAnsi="Calibri Light" w:cs="Calibri Light"/>
          <w:szCs w:val="18"/>
          <w:lang w:val="en-AU"/>
        </w:rPr>
        <w:t>since it will be unique for each system.</w:t>
      </w:r>
      <w:r w:rsidR="008C19BF">
        <w:rPr>
          <w:rFonts w:ascii="Calibri Light" w:hAnsi="Calibri Light" w:cs="Calibri Light"/>
          <w:szCs w:val="18"/>
          <w:lang w:val="en-AU"/>
        </w:rPr>
        <w:t>)</w:t>
      </w:r>
    </w:p>
    <w:p w14:paraId="0E5BD3FA" w14:textId="77777777" w:rsidR="00FC602E" w:rsidRDefault="00FC602E" w:rsidP="009C2DC0">
      <w:pPr>
        <w:rPr>
          <w:rFonts w:ascii="Calibri Light" w:hAnsi="Calibri Light" w:cs="Calibri Light"/>
          <w:szCs w:val="18"/>
          <w:lang w:val="en-AU"/>
        </w:rPr>
      </w:pPr>
    </w:p>
    <w:p w14:paraId="7A3A0E0A" w14:textId="409D32DD" w:rsidR="009C2DC0" w:rsidRDefault="009C2DC0" w:rsidP="009C2DC0">
      <w:pPr>
        <w:rPr>
          <w:rFonts w:ascii="Calibri Light" w:hAnsi="Calibri Light" w:cs="Calibri Light"/>
          <w:szCs w:val="18"/>
          <w:lang w:val="en-AU"/>
        </w:rPr>
      </w:pPr>
      <w:r>
        <w:rPr>
          <w:rFonts w:ascii="Calibri Light" w:hAnsi="Calibri Light" w:cs="Calibri Light"/>
          <w:szCs w:val="18"/>
          <w:lang w:val="en-AU"/>
        </w:rPr>
        <w:t xml:space="preserve">               </w:t>
      </w:r>
      <w:r w:rsidR="008C19BF">
        <w:rPr>
          <w:noProof/>
        </w:rPr>
        <w:drawing>
          <wp:inline distT="0" distB="0" distL="0" distR="0" wp14:anchorId="69B525B8" wp14:editId="77B1074A">
            <wp:extent cx="2280557" cy="1241411"/>
            <wp:effectExtent l="0" t="0" r="571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9"/>
                    <a:stretch>
                      <a:fillRect/>
                    </a:stretch>
                  </pic:blipFill>
                  <pic:spPr>
                    <a:xfrm>
                      <a:off x="0" y="0"/>
                      <a:ext cx="2298992" cy="1251446"/>
                    </a:xfrm>
                    <a:prstGeom prst="rect">
                      <a:avLst/>
                    </a:prstGeom>
                  </pic:spPr>
                </pic:pic>
              </a:graphicData>
            </a:graphic>
          </wp:inline>
        </w:drawing>
      </w:r>
    </w:p>
    <w:p w14:paraId="4F3CE701" w14:textId="77777777" w:rsidR="00EE0B97" w:rsidRDefault="00EE0B97" w:rsidP="009C2DC0">
      <w:pPr>
        <w:rPr>
          <w:rFonts w:ascii="Calibri Light" w:hAnsi="Calibri Light" w:cs="Calibri Light"/>
          <w:szCs w:val="18"/>
          <w:lang w:val="en-AU"/>
        </w:rPr>
      </w:pPr>
    </w:p>
    <w:p w14:paraId="6609DA74" w14:textId="77777777" w:rsidR="00EE0B97" w:rsidRDefault="00EE0B97" w:rsidP="009C2DC0">
      <w:pPr>
        <w:rPr>
          <w:rFonts w:ascii="Calibri Light" w:hAnsi="Calibri Light" w:cs="Calibri Light"/>
          <w:szCs w:val="18"/>
          <w:lang w:val="en-AU"/>
        </w:rPr>
      </w:pPr>
    </w:p>
    <w:p w14:paraId="7E726743" w14:textId="77777777" w:rsidR="00EE0B97" w:rsidRDefault="00EE0B97" w:rsidP="009C2DC0">
      <w:pPr>
        <w:rPr>
          <w:rFonts w:ascii="Calibri Light" w:hAnsi="Calibri Light" w:cs="Calibri Light"/>
          <w:szCs w:val="18"/>
          <w:lang w:val="en-AU"/>
        </w:rPr>
      </w:pPr>
    </w:p>
    <w:p w14:paraId="74616CAC" w14:textId="77777777" w:rsidR="00EE0B97" w:rsidRDefault="00EE0B97" w:rsidP="009C2DC0">
      <w:pPr>
        <w:rPr>
          <w:rFonts w:ascii="Calibri Light" w:hAnsi="Calibri Light" w:cs="Calibri Light"/>
          <w:szCs w:val="18"/>
          <w:lang w:val="en-AU"/>
        </w:rPr>
      </w:pPr>
    </w:p>
    <w:p w14:paraId="190660B1" w14:textId="77777777" w:rsidR="00EE0B97" w:rsidRDefault="00EE0B97" w:rsidP="009C2DC0">
      <w:pPr>
        <w:rPr>
          <w:rFonts w:ascii="Calibri Light" w:hAnsi="Calibri Light" w:cs="Calibri Light"/>
          <w:szCs w:val="18"/>
          <w:lang w:val="en-AU"/>
        </w:rPr>
      </w:pPr>
    </w:p>
    <w:p w14:paraId="374A655C" w14:textId="77777777" w:rsidR="00293C7A" w:rsidRPr="000B693C" w:rsidRDefault="00293C7A" w:rsidP="000B693C">
      <w:pPr>
        <w:rPr>
          <w:rFonts w:ascii="Calibri Light" w:hAnsi="Calibri Light" w:cs="Calibri Light"/>
          <w:szCs w:val="18"/>
          <w:lang w:val="en-AU"/>
        </w:rPr>
      </w:pPr>
    </w:p>
    <w:p w14:paraId="567B5F34" w14:textId="568B5169" w:rsidR="007E44F6" w:rsidRDefault="007E44F6" w:rsidP="0943F91F">
      <w:pPr>
        <w:ind w:firstLine="720"/>
        <w:rPr>
          <w:rFonts w:ascii="Calibri Light" w:hAnsi="Calibri Light" w:cs="Calibri Light"/>
          <w:lang w:val="en-AU"/>
        </w:rPr>
      </w:pPr>
      <w:r w:rsidRPr="0943F91F">
        <w:rPr>
          <w:rFonts w:ascii="Calibri Light" w:hAnsi="Calibri Light" w:cs="Calibri Light"/>
          <w:lang w:val="en-AU"/>
        </w:rPr>
        <w:t xml:space="preserve">You will </w:t>
      </w:r>
      <w:r w:rsidR="00D762C6" w:rsidRPr="0943F91F">
        <w:rPr>
          <w:rFonts w:ascii="Calibri Light" w:hAnsi="Calibri Light" w:cs="Calibri Light"/>
          <w:lang w:val="en-AU"/>
        </w:rPr>
        <w:t xml:space="preserve">notice </w:t>
      </w:r>
      <w:r w:rsidRPr="0943F91F">
        <w:rPr>
          <w:rFonts w:ascii="Calibri Light" w:hAnsi="Calibri Light" w:cs="Calibri Light"/>
          <w:lang w:val="en-AU"/>
        </w:rPr>
        <w:t xml:space="preserve">all the </w:t>
      </w:r>
      <w:r w:rsidR="00D762C6" w:rsidRPr="0943F91F">
        <w:rPr>
          <w:rFonts w:ascii="Calibri Light" w:hAnsi="Calibri Light" w:cs="Calibri Light"/>
          <w:lang w:val="en-AU"/>
        </w:rPr>
        <w:t xml:space="preserve">new files </w:t>
      </w:r>
      <w:r w:rsidR="00790B4C" w:rsidRPr="0943F91F">
        <w:rPr>
          <w:rFonts w:ascii="Calibri Light" w:hAnsi="Calibri Light" w:cs="Calibri Light"/>
          <w:lang w:val="en-AU"/>
        </w:rPr>
        <w:t>inside GitHub Desktop.</w:t>
      </w:r>
    </w:p>
    <w:p w14:paraId="3DF21831" w14:textId="77777777" w:rsidR="00EE0B97" w:rsidRDefault="00EE0B97" w:rsidP="0943F91F">
      <w:pPr>
        <w:ind w:firstLine="720"/>
        <w:rPr>
          <w:rFonts w:ascii="Calibri Light" w:hAnsi="Calibri Light" w:cs="Calibri Light"/>
          <w:lang w:val="en-AU"/>
        </w:rPr>
      </w:pPr>
    </w:p>
    <w:p w14:paraId="38D89B61" w14:textId="5650A46D" w:rsidR="00EE0B97" w:rsidRDefault="00EE0B97" w:rsidP="0943F91F">
      <w:pPr>
        <w:ind w:firstLine="720"/>
        <w:rPr>
          <w:rFonts w:ascii="Calibri Light" w:hAnsi="Calibri Light" w:cs="Calibri Light"/>
          <w:lang w:val="en-AU"/>
        </w:rPr>
      </w:pPr>
      <w:r>
        <w:rPr>
          <w:noProof/>
        </w:rPr>
        <w:drawing>
          <wp:inline distT="0" distB="0" distL="0" distR="0" wp14:anchorId="6EC0C6CE" wp14:editId="5926F6D5">
            <wp:extent cx="2457271" cy="1877785"/>
            <wp:effectExtent l="0" t="0" r="635" b="8255"/>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pic:cNvPicPr/>
                  </pic:nvPicPr>
                  <pic:blipFill>
                    <a:blip r:embed="rId60"/>
                    <a:stretch>
                      <a:fillRect/>
                    </a:stretch>
                  </pic:blipFill>
                  <pic:spPr>
                    <a:xfrm>
                      <a:off x="0" y="0"/>
                      <a:ext cx="2466387" cy="1884751"/>
                    </a:xfrm>
                    <a:prstGeom prst="rect">
                      <a:avLst/>
                    </a:prstGeom>
                  </pic:spPr>
                </pic:pic>
              </a:graphicData>
            </a:graphic>
          </wp:inline>
        </w:drawing>
      </w:r>
    </w:p>
    <w:p w14:paraId="09661A44" w14:textId="77777777" w:rsidR="00790B4C" w:rsidRDefault="00790B4C" w:rsidP="00790B4C">
      <w:pPr>
        <w:ind w:firstLine="720"/>
        <w:rPr>
          <w:rFonts w:ascii="Calibri Light" w:hAnsi="Calibri Light" w:cs="Calibri Light"/>
          <w:szCs w:val="18"/>
          <w:lang w:val="en-AU"/>
        </w:rPr>
      </w:pPr>
    </w:p>
    <w:p w14:paraId="01AFC7D8" w14:textId="78BB1F00" w:rsidR="00790B4C" w:rsidRPr="00790B4C" w:rsidRDefault="00CC29EC" w:rsidP="00FE7810">
      <w:pPr>
        <w:pStyle w:val="ListParagraph"/>
        <w:numPr>
          <w:ilvl w:val="0"/>
          <w:numId w:val="26"/>
        </w:numPr>
        <w:rPr>
          <w:rFonts w:ascii="Calibri Light" w:hAnsi="Calibri Light" w:cs="Calibri Light"/>
          <w:lang w:val="en-AU"/>
        </w:rPr>
      </w:pPr>
      <w:r w:rsidRPr="0943F91F">
        <w:rPr>
          <w:rFonts w:ascii="Calibri Light" w:hAnsi="Calibri Light" w:cs="Calibri Light"/>
          <w:lang w:val="en-AU"/>
        </w:rPr>
        <w:t xml:space="preserve">Add a </w:t>
      </w:r>
      <w:r w:rsidRPr="0943F91F">
        <w:rPr>
          <w:rFonts w:ascii="Calibri Light" w:hAnsi="Calibri Light" w:cs="Calibri Light"/>
          <w:b/>
          <w:bCs/>
          <w:lang w:val="en-AU"/>
        </w:rPr>
        <w:t>short descriptive name</w:t>
      </w:r>
      <w:r w:rsidRPr="0943F91F">
        <w:rPr>
          <w:rFonts w:ascii="Calibri Light" w:hAnsi="Calibri Light" w:cs="Calibri Light"/>
          <w:lang w:val="en-AU"/>
        </w:rPr>
        <w:t xml:space="preserve"> and </w:t>
      </w:r>
      <w:r w:rsidRPr="0943F91F">
        <w:rPr>
          <w:rFonts w:ascii="Calibri Light" w:hAnsi="Calibri Light" w:cs="Calibri Light"/>
          <w:b/>
          <w:bCs/>
          <w:lang w:val="en-AU"/>
        </w:rPr>
        <w:t>comments</w:t>
      </w:r>
      <w:r w:rsidRPr="0943F91F">
        <w:rPr>
          <w:rFonts w:ascii="Calibri Light" w:hAnsi="Calibri Light" w:cs="Calibri Light"/>
          <w:lang w:val="en-AU"/>
        </w:rPr>
        <w:t xml:space="preserve"> a</w:t>
      </w:r>
      <w:r w:rsidR="00D4687B" w:rsidRPr="0943F91F">
        <w:rPr>
          <w:rFonts w:ascii="Calibri Light" w:hAnsi="Calibri Light" w:cs="Calibri Light"/>
          <w:lang w:val="en-AU"/>
        </w:rPr>
        <w:t xml:space="preserve">t the bottom left inside the GitHub Desktop, </w:t>
      </w:r>
    </w:p>
    <w:p w14:paraId="602075AC" w14:textId="77777777" w:rsidR="007E44F6" w:rsidRDefault="007E44F6">
      <w:pPr>
        <w:rPr>
          <w:rFonts w:ascii="Calibri Light" w:hAnsi="Calibri Light" w:cs="Calibri Light"/>
          <w:szCs w:val="18"/>
          <w:lang w:val="en-AU"/>
        </w:rPr>
      </w:pPr>
    </w:p>
    <w:p w14:paraId="6282AB7D" w14:textId="77777777" w:rsidR="005B5187" w:rsidRDefault="005B5187">
      <w:pPr>
        <w:rPr>
          <w:rFonts w:ascii="Calibri Light" w:hAnsi="Calibri Light" w:cs="Calibri Light"/>
          <w:szCs w:val="18"/>
          <w:lang w:val="en-AU"/>
        </w:rPr>
      </w:pPr>
    </w:p>
    <w:p w14:paraId="37CF5ABD" w14:textId="77777777" w:rsidR="00E3715E" w:rsidRDefault="00E3715E">
      <w:pPr>
        <w:rPr>
          <w:rFonts w:ascii="Calibri Light" w:hAnsi="Calibri Light" w:cs="Calibri Light"/>
          <w:szCs w:val="18"/>
          <w:lang w:val="en-AU"/>
        </w:rPr>
      </w:pPr>
      <w:r>
        <w:rPr>
          <w:rFonts w:ascii="Calibri Light" w:hAnsi="Calibri Light" w:cs="Calibri Light"/>
          <w:szCs w:val="18"/>
          <w:lang w:val="en-AU"/>
        </w:rPr>
        <w:t xml:space="preserve">               </w:t>
      </w:r>
      <w:r w:rsidR="006870AA">
        <w:rPr>
          <w:noProof/>
        </w:rPr>
        <w:drawing>
          <wp:inline distT="0" distB="0" distL="0" distR="0" wp14:anchorId="76689D0B" wp14:editId="36534F2D">
            <wp:extent cx="2243703" cy="1741170"/>
            <wp:effectExtent l="0" t="0" r="4445"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61"/>
                    <a:stretch>
                      <a:fillRect/>
                    </a:stretch>
                  </pic:blipFill>
                  <pic:spPr>
                    <a:xfrm>
                      <a:off x="0" y="0"/>
                      <a:ext cx="2246441" cy="1743295"/>
                    </a:xfrm>
                    <a:prstGeom prst="rect">
                      <a:avLst/>
                    </a:prstGeom>
                  </pic:spPr>
                </pic:pic>
              </a:graphicData>
            </a:graphic>
          </wp:inline>
        </w:drawing>
      </w:r>
    </w:p>
    <w:p w14:paraId="303CCF72" w14:textId="77777777" w:rsidR="00DC52F3" w:rsidRDefault="00DC52F3">
      <w:pPr>
        <w:rPr>
          <w:rFonts w:ascii="Calibri Light" w:hAnsi="Calibri Light" w:cs="Calibri Light"/>
          <w:szCs w:val="18"/>
          <w:lang w:val="en-AU"/>
        </w:rPr>
      </w:pPr>
    </w:p>
    <w:p w14:paraId="77B93BB7" w14:textId="77777777" w:rsidR="00DC52F3" w:rsidRDefault="00DC52F3" w:rsidP="00FE7810">
      <w:pPr>
        <w:pStyle w:val="ListParagraph"/>
        <w:numPr>
          <w:ilvl w:val="0"/>
          <w:numId w:val="26"/>
        </w:numPr>
        <w:rPr>
          <w:rFonts w:ascii="Calibri Light" w:hAnsi="Calibri Light" w:cs="Calibri Light"/>
          <w:szCs w:val="18"/>
          <w:lang w:val="en-AU"/>
        </w:rPr>
      </w:pPr>
      <w:r w:rsidRPr="00DC52F3">
        <w:rPr>
          <w:rFonts w:ascii="Calibri Light" w:hAnsi="Calibri Light" w:cs="Calibri Light"/>
          <w:szCs w:val="18"/>
          <w:lang w:val="en-AU"/>
        </w:rPr>
        <w:t xml:space="preserve">Click </w:t>
      </w:r>
      <w:r w:rsidRPr="00DC52F3">
        <w:rPr>
          <w:rFonts w:ascii="Calibri Light" w:hAnsi="Calibri Light" w:cs="Calibri Light"/>
          <w:b/>
          <w:bCs/>
          <w:szCs w:val="18"/>
          <w:lang w:val="en-AU"/>
        </w:rPr>
        <w:t>Commit to main</w:t>
      </w:r>
    </w:p>
    <w:p w14:paraId="0B6A7DC4" w14:textId="77777777" w:rsidR="00DC52F3" w:rsidRDefault="00DC52F3" w:rsidP="00DC52F3">
      <w:pPr>
        <w:rPr>
          <w:rFonts w:ascii="Calibri Light" w:hAnsi="Calibri Light" w:cs="Calibri Light"/>
          <w:szCs w:val="18"/>
          <w:lang w:val="en-AU"/>
        </w:rPr>
      </w:pPr>
    </w:p>
    <w:p w14:paraId="0EA7A368" w14:textId="597408CB" w:rsidR="00DC52F3" w:rsidRDefault="00E91C85" w:rsidP="0943F91F">
      <w:pPr>
        <w:ind w:left="720"/>
        <w:rPr>
          <w:rFonts w:ascii="Calibri Light" w:hAnsi="Calibri Light" w:cs="Calibri Light"/>
          <w:lang w:val="en-AU"/>
        </w:rPr>
      </w:pPr>
      <w:r w:rsidRPr="0943F91F">
        <w:rPr>
          <w:rFonts w:ascii="Calibri Light" w:hAnsi="Calibri Light" w:cs="Calibri Light"/>
          <w:lang w:val="en-AU"/>
        </w:rPr>
        <w:t xml:space="preserve">Your changes are now all in the </w:t>
      </w:r>
      <w:r w:rsidRPr="0943F91F">
        <w:rPr>
          <w:rFonts w:ascii="Calibri Light" w:hAnsi="Calibri Light" w:cs="Calibri Light"/>
          <w:b/>
          <w:bCs/>
          <w:lang w:val="en-AU"/>
        </w:rPr>
        <w:t>Staging area</w:t>
      </w:r>
      <w:r w:rsidR="00196B13" w:rsidRPr="0943F91F">
        <w:rPr>
          <w:rFonts w:ascii="Calibri Light" w:hAnsi="Calibri Light" w:cs="Calibri Light"/>
          <w:lang w:val="en-AU"/>
        </w:rPr>
        <w:t xml:space="preserve"> in your </w:t>
      </w:r>
      <w:r w:rsidR="00196B13" w:rsidRPr="0943F91F">
        <w:rPr>
          <w:rFonts w:ascii="Calibri Light" w:hAnsi="Calibri Light" w:cs="Calibri Light"/>
          <w:b/>
          <w:bCs/>
          <w:lang w:val="en-AU"/>
        </w:rPr>
        <w:t xml:space="preserve">local </w:t>
      </w:r>
      <w:r w:rsidR="00274417" w:rsidRPr="0943F91F">
        <w:rPr>
          <w:rFonts w:ascii="Calibri Light" w:hAnsi="Calibri Light" w:cs="Calibri Light"/>
          <w:b/>
          <w:bCs/>
          <w:lang w:val="en-AU"/>
        </w:rPr>
        <w:t>repository</w:t>
      </w:r>
      <w:r w:rsidR="00274417" w:rsidRPr="0943F91F">
        <w:rPr>
          <w:rFonts w:ascii="Calibri Light" w:hAnsi="Calibri Light" w:cs="Calibri Light"/>
          <w:lang w:val="en-AU"/>
        </w:rPr>
        <w:t xml:space="preserve"> and GitHub Desktop keep track of any further changes. </w:t>
      </w:r>
      <w:r w:rsidR="00F55C26" w:rsidRPr="0943F91F">
        <w:rPr>
          <w:rFonts w:ascii="Calibri Light" w:hAnsi="Calibri Light" w:cs="Calibri Light"/>
          <w:lang w:val="en-AU"/>
        </w:rPr>
        <w:t xml:space="preserve">This is our </w:t>
      </w:r>
      <w:r w:rsidR="00F55C26" w:rsidRPr="0943F91F">
        <w:rPr>
          <w:rFonts w:ascii="Calibri Light" w:hAnsi="Calibri Light" w:cs="Calibri Light"/>
          <w:b/>
          <w:bCs/>
          <w:lang w:val="en-AU"/>
        </w:rPr>
        <w:t>first step</w:t>
      </w:r>
      <w:r w:rsidR="00F55C26" w:rsidRPr="0943F91F">
        <w:rPr>
          <w:rFonts w:ascii="Calibri Light" w:hAnsi="Calibri Light" w:cs="Calibri Light"/>
          <w:lang w:val="en-AU"/>
        </w:rPr>
        <w:t xml:space="preserve"> towards Software Change Management</w:t>
      </w:r>
      <w:r w:rsidR="000456B8" w:rsidRPr="0943F91F">
        <w:rPr>
          <w:rFonts w:ascii="Calibri Light" w:hAnsi="Calibri Light" w:cs="Calibri Light"/>
          <w:lang w:val="en-AU"/>
        </w:rPr>
        <w:t>, managing our changes.</w:t>
      </w:r>
    </w:p>
    <w:p w14:paraId="0ABDE0EA" w14:textId="77777777" w:rsidR="00B52D37" w:rsidRDefault="00B52D37" w:rsidP="00E91C85">
      <w:pPr>
        <w:ind w:left="720"/>
        <w:rPr>
          <w:rFonts w:ascii="Calibri Light" w:hAnsi="Calibri Light" w:cs="Calibri Light"/>
          <w:szCs w:val="18"/>
          <w:lang w:val="en-AU"/>
        </w:rPr>
      </w:pPr>
    </w:p>
    <w:p w14:paraId="532E3661" w14:textId="276C3D28" w:rsidR="00B52D37" w:rsidRDefault="004A1100" w:rsidP="0943F91F">
      <w:pPr>
        <w:ind w:left="720"/>
        <w:rPr>
          <w:rFonts w:ascii="Calibri Light" w:hAnsi="Calibri Light" w:cs="Calibri Light"/>
          <w:lang w:val="en-AU"/>
        </w:rPr>
      </w:pPr>
      <w:r w:rsidRPr="0943F91F">
        <w:rPr>
          <w:rFonts w:ascii="Calibri Light" w:hAnsi="Calibri Light" w:cs="Calibri Light"/>
          <w:lang w:val="en-AU"/>
        </w:rPr>
        <w:t xml:space="preserve">Normally you work in a bigger team and not the only </w:t>
      </w:r>
      <w:r w:rsidR="0052594A" w:rsidRPr="0943F91F">
        <w:rPr>
          <w:rFonts w:ascii="Calibri Light" w:hAnsi="Calibri Light" w:cs="Calibri Light"/>
          <w:lang w:val="en-AU"/>
        </w:rPr>
        <w:t xml:space="preserve">engineer working on the project. We can </w:t>
      </w:r>
      <w:r w:rsidR="0052594A" w:rsidRPr="0943F91F">
        <w:rPr>
          <w:rFonts w:ascii="Calibri Light" w:hAnsi="Calibri Light" w:cs="Calibri Light"/>
          <w:b/>
          <w:bCs/>
          <w:lang w:val="en-AU"/>
        </w:rPr>
        <w:t>s</w:t>
      </w:r>
      <w:r w:rsidR="005E161E" w:rsidRPr="0943F91F">
        <w:rPr>
          <w:rFonts w:ascii="Calibri Light" w:hAnsi="Calibri Light" w:cs="Calibri Light"/>
          <w:b/>
          <w:bCs/>
          <w:lang w:val="en-AU"/>
        </w:rPr>
        <w:t>hare the resources</w:t>
      </w:r>
      <w:r w:rsidR="005E161E" w:rsidRPr="0943F91F">
        <w:rPr>
          <w:rFonts w:ascii="Calibri Light" w:hAnsi="Calibri Light" w:cs="Calibri Light"/>
          <w:lang w:val="en-AU"/>
        </w:rPr>
        <w:t xml:space="preserve"> with other </w:t>
      </w:r>
      <w:r w:rsidR="006F1E0A" w:rsidRPr="0943F91F">
        <w:rPr>
          <w:rFonts w:ascii="Calibri Light" w:hAnsi="Calibri Light" w:cs="Calibri Light"/>
          <w:lang w:val="en-AU"/>
        </w:rPr>
        <w:t>colleagues</w:t>
      </w:r>
      <w:r w:rsidR="005E161E" w:rsidRPr="0943F91F">
        <w:rPr>
          <w:rFonts w:ascii="Calibri Light" w:hAnsi="Calibri Light" w:cs="Calibri Light"/>
          <w:lang w:val="en-AU"/>
        </w:rPr>
        <w:t xml:space="preserve"> </w:t>
      </w:r>
      <w:r w:rsidR="006D5B05" w:rsidRPr="0943F91F">
        <w:rPr>
          <w:rFonts w:ascii="Calibri Light" w:hAnsi="Calibri Light" w:cs="Calibri Light"/>
          <w:lang w:val="en-AU"/>
        </w:rPr>
        <w:t>in the team.</w:t>
      </w:r>
    </w:p>
    <w:p w14:paraId="6F652BE5" w14:textId="0D7E5476" w:rsidR="006D5B05" w:rsidRDefault="006D5B05" w:rsidP="0943F91F">
      <w:pPr>
        <w:ind w:left="720"/>
        <w:rPr>
          <w:rFonts w:ascii="Calibri Light" w:hAnsi="Calibri Light" w:cs="Calibri Light"/>
          <w:lang w:val="en-AU"/>
        </w:rPr>
      </w:pPr>
      <w:r w:rsidRPr="0943F91F">
        <w:rPr>
          <w:rFonts w:ascii="Calibri Light" w:hAnsi="Calibri Light" w:cs="Calibri Light"/>
          <w:lang w:val="en-AU"/>
        </w:rPr>
        <w:t xml:space="preserve">Secondly, </w:t>
      </w:r>
      <w:r w:rsidR="00AB4DEB" w:rsidRPr="0943F91F">
        <w:rPr>
          <w:rFonts w:ascii="Calibri Light" w:hAnsi="Calibri Light" w:cs="Calibri Light"/>
          <w:lang w:val="en-AU"/>
        </w:rPr>
        <w:t xml:space="preserve">it is a good idea to </w:t>
      </w:r>
      <w:bookmarkStart w:id="32" w:name="_Int_BWJ900sC"/>
      <w:r w:rsidR="00AB4DEB" w:rsidRPr="0943F91F">
        <w:rPr>
          <w:rFonts w:ascii="Calibri Light" w:hAnsi="Calibri Light" w:cs="Calibri Light"/>
          <w:b/>
          <w:bCs/>
          <w:lang w:val="en-AU"/>
        </w:rPr>
        <w:t>backup</w:t>
      </w:r>
      <w:bookmarkEnd w:id="32"/>
      <w:r w:rsidR="00AB4DEB" w:rsidRPr="0943F91F">
        <w:rPr>
          <w:rFonts w:ascii="Calibri Light" w:hAnsi="Calibri Light" w:cs="Calibri Light"/>
          <w:b/>
          <w:bCs/>
          <w:lang w:val="en-AU"/>
        </w:rPr>
        <w:t xml:space="preserve"> your work</w:t>
      </w:r>
      <w:r w:rsidR="00AB4DEB" w:rsidRPr="0943F91F">
        <w:rPr>
          <w:rFonts w:ascii="Calibri Light" w:hAnsi="Calibri Light" w:cs="Calibri Light"/>
          <w:lang w:val="en-AU"/>
        </w:rPr>
        <w:t xml:space="preserve"> and </w:t>
      </w:r>
      <w:r w:rsidR="00AB4DEB" w:rsidRPr="0943F91F">
        <w:rPr>
          <w:rFonts w:ascii="Calibri Light" w:hAnsi="Calibri Light" w:cs="Calibri Light"/>
          <w:b/>
          <w:bCs/>
          <w:lang w:val="en-AU"/>
        </w:rPr>
        <w:t xml:space="preserve">store it </w:t>
      </w:r>
      <w:r w:rsidR="00EC71FF" w:rsidRPr="0943F91F">
        <w:rPr>
          <w:rFonts w:ascii="Calibri Light" w:hAnsi="Calibri Light" w:cs="Calibri Light"/>
          <w:b/>
          <w:bCs/>
          <w:lang w:val="en-AU"/>
        </w:rPr>
        <w:t xml:space="preserve">in </w:t>
      </w:r>
      <w:r w:rsidR="009C5C75" w:rsidRPr="0943F91F">
        <w:rPr>
          <w:rFonts w:ascii="Calibri Light" w:hAnsi="Calibri Light" w:cs="Calibri Light"/>
          <w:b/>
          <w:bCs/>
          <w:lang w:val="en-AU"/>
        </w:rPr>
        <w:t xml:space="preserve">a different </w:t>
      </w:r>
      <w:r w:rsidR="00EC71FF" w:rsidRPr="0943F91F">
        <w:rPr>
          <w:rFonts w:ascii="Calibri Light" w:hAnsi="Calibri Light" w:cs="Calibri Light"/>
          <w:b/>
          <w:bCs/>
          <w:lang w:val="en-AU"/>
        </w:rPr>
        <w:t>drive</w:t>
      </w:r>
      <w:r w:rsidR="00EC71FF" w:rsidRPr="0943F91F">
        <w:rPr>
          <w:rFonts w:ascii="Calibri Light" w:hAnsi="Calibri Light" w:cs="Calibri Light"/>
          <w:lang w:val="en-AU"/>
        </w:rPr>
        <w:t xml:space="preserve"> or space. </w:t>
      </w:r>
      <w:r w:rsidR="009C5C75" w:rsidRPr="0943F91F">
        <w:rPr>
          <w:rFonts w:ascii="Calibri Light" w:hAnsi="Calibri Light" w:cs="Calibri Light"/>
          <w:lang w:val="en-AU"/>
        </w:rPr>
        <w:t xml:space="preserve">For that we will use </w:t>
      </w:r>
      <w:r w:rsidR="00435810" w:rsidRPr="0943F91F">
        <w:rPr>
          <w:rFonts w:ascii="Calibri Light" w:hAnsi="Calibri Light" w:cs="Calibri Light"/>
          <w:lang w:val="en-AU"/>
        </w:rPr>
        <w:t xml:space="preserve">the </w:t>
      </w:r>
      <w:r w:rsidR="00435810" w:rsidRPr="0943F91F">
        <w:rPr>
          <w:rFonts w:ascii="Calibri Light" w:hAnsi="Calibri Light" w:cs="Calibri Light"/>
          <w:b/>
          <w:bCs/>
          <w:lang w:val="en-AU"/>
        </w:rPr>
        <w:t>Online GitHub repository</w:t>
      </w:r>
      <w:r w:rsidR="00435810" w:rsidRPr="0943F91F">
        <w:rPr>
          <w:rFonts w:ascii="Calibri Light" w:hAnsi="Calibri Light" w:cs="Calibri Light"/>
          <w:lang w:val="en-AU"/>
        </w:rPr>
        <w:t>.</w:t>
      </w:r>
    </w:p>
    <w:p w14:paraId="623FB03B" w14:textId="6EAF2FF0" w:rsidR="00610BB9" w:rsidRDefault="00610BB9" w:rsidP="008F6DBE">
      <w:pPr>
        <w:rPr>
          <w:rFonts w:ascii="Calibri Light" w:hAnsi="Calibri Light" w:cs="Calibri Light"/>
          <w:szCs w:val="18"/>
          <w:lang w:val="en-AU"/>
        </w:rPr>
      </w:pPr>
    </w:p>
    <w:p w14:paraId="176577D4" w14:textId="77777777" w:rsidR="008F6DBE" w:rsidRDefault="008F6DBE" w:rsidP="008F6DBE">
      <w:pPr>
        <w:rPr>
          <w:rFonts w:ascii="Calibri Light" w:hAnsi="Calibri Light" w:cs="Calibri Light"/>
          <w:szCs w:val="18"/>
          <w:lang w:val="en-AU"/>
        </w:rPr>
      </w:pPr>
    </w:p>
    <w:p w14:paraId="239CE5F5" w14:textId="19FF1F76" w:rsidR="008F6DBE" w:rsidRDefault="008F6DBE" w:rsidP="003207D3">
      <w:pPr>
        <w:pStyle w:val="Heading3"/>
      </w:pPr>
      <w:bookmarkStart w:id="33" w:name="_Toc111636623"/>
      <w:r>
        <w:t xml:space="preserve">Send my </w:t>
      </w:r>
      <w:r w:rsidR="00E74F19">
        <w:t>project resources to the Online GitHub Repository</w:t>
      </w:r>
      <w:bookmarkEnd w:id="33"/>
    </w:p>
    <w:p w14:paraId="05CD2D40" w14:textId="77777777" w:rsidR="00E74F19" w:rsidRDefault="00E74F19" w:rsidP="008F6DBE">
      <w:pPr>
        <w:rPr>
          <w:rFonts w:ascii="Calibri Light" w:hAnsi="Calibri Light" w:cs="Calibri Light"/>
          <w:szCs w:val="18"/>
          <w:lang w:val="en-AU"/>
        </w:rPr>
      </w:pPr>
    </w:p>
    <w:p w14:paraId="74FAC173" w14:textId="115DE76A" w:rsidR="00610BB9" w:rsidRDefault="00E74F19" w:rsidP="0943F91F">
      <w:pPr>
        <w:ind w:left="720"/>
        <w:rPr>
          <w:rFonts w:ascii="Calibri Light" w:hAnsi="Calibri Light" w:cs="Calibri Light"/>
          <w:lang w:val="en-AU"/>
        </w:rPr>
      </w:pPr>
      <w:r w:rsidRPr="0943F91F">
        <w:rPr>
          <w:rFonts w:ascii="Calibri Light" w:hAnsi="Calibri Light" w:cs="Calibri Light"/>
          <w:lang w:val="en-AU"/>
        </w:rPr>
        <w:t xml:space="preserve">On the GitHub Desktop, you will notice the “Blue area” indicating you have </w:t>
      </w:r>
      <w:r w:rsidRPr="0943F91F">
        <w:rPr>
          <w:rFonts w:ascii="Calibri Light" w:hAnsi="Calibri Light" w:cs="Calibri Light"/>
          <w:b/>
          <w:bCs/>
          <w:lang w:val="en-AU"/>
        </w:rPr>
        <w:t>local commits</w:t>
      </w:r>
      <w:r w:rsidRPr="0943F91F">
        <w:rPr>
          <w:rFonts w:ascii="Calibri Light" w:hAnsi="Calibri Light" w:cs="Calibri Light"/>
          <w:lang w:val="en-AU"/>
        </w:rPr>
        <w:t xml:space="preserve"> </w:t>
      </w:r>
      <w:r w:rsidR="002A4C0E" w:rsidRPr="0943F91F">
        <w:rPr>
          <w:rFonts w:ascii="Calibri Light" w:hAnsi="Calibri Light" w:cs="Calibri Light"/>
          <w:lang w:val="en-AU"/>
        </w:rPr>
        <w:t xml:space="preserve">that is on your local repository but not yet updated in the </w:t>
      </w:r>
      <w:r w:rsidR="0099553E" w:rsidRPr="0943F91F">
        <w:rPr>
          <w:rFonts w:ascii="Calibri Light" w:hAnsi="Calibri Light" w:cs="Calibri Light"/>
          <w:lang w:val="en-AU"/>
        </w:rPr>
        <w:t>Online GitHub repository.</w:t>
      </w:r>
    </w:p>
    <w:p w14:paraId="6900F5EE" w14:textId="77777777" w:rsidR="00610BB9" w:rsidRDefault="00610BB9" w:rsidP="005E161E">
      <w:pPr>
        <w:ind w:left="720"/>
        <w:rPr>
          <w:rFonts w:ascii="Calibri Light" w:hAnsi="Calibri Light" w:cs="Calibri Light"/>
          <w:szCs w:val="18"/>
          <w:lang w:val="en-AU"/>
        </w:rPr>
      </w:pPr>
    </w:p>
    <w:p w14:paraId="61393575" w14:textId="77777777" w:rsidR="00196B13" w:rsidRDefault="00196B13" w:rsidP="00E91C85">
      <w:pPr>
        <w:ind w:left="720"/>
        <w:rPr>
          <w:rFonts w:ascii="Calibri Light" w:hAnsi="Calibri Light" w:cs="Calibri Light"/>
          <w:szCs w:val="18"/>
          <w:lang w:val="en-AU"/>
        </w:rPr>
      </w:pPr>
    </w:p>
    <w:p w14:paraId="726CD644" w14:textId="3B9D9A70" w:rsidR="00297425" w:rsidRDefault="00007D95">
      <w:pPr>
        <w:rPr>
          <w:rFonts w:ascii="Calibri Light" w:hAnsi="Calibri Light" w:cs="Calibri Light"/>
          <w:szCs w:val="18"/>
          <w:lang w:val="en-AU"/>
        </w:rPr>
      </w:pPr>
      <w:r>
        <w:rPr>
          <w:rFonts w:ascii="Calibri Light" w:hAnsi="Calibri Light" w:cs="Calibri Light"/>
          <w:szCs w:val="18"/>
          <w:lang w:val="en-AU"/>
        </w:rPr>
        <w:lastRenderedPageBreak/>
        <w:t xml:space="preserve">               </w:t>
      </w:r>
      <w:r w:rsidR="00C61E13">
        <w:rPr>
          <w:rFonts w:ascii="Calibri Light" w:hAnsi="Calibri Light" w:cs="Calibri Light"/>
          <w:noProof/>
          <w:szCs w:val="18"/>
          <w:lang w:val="en-AU"/>
        </w:rPr>
        <w:drawing>
          <wp:inline distT="0" distB="0" distL="0" distR="0" wp14:anchorId="532511CB" wp14:editId="04B84391">
            <wp:extent cx="3113314" cy="21192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31440" cy="2131539"/>
                    </a:xfrm>
                    <a:prstGeom prst="rect">
                      <a:avLst/>
                    </a:prstGeom>
                    <a:noFill/>
                    <a:ln>
                      <a:noFill/>
                    </a:ln>
                  </pic:spPr>
                </pic:pic>
              </a:graphicData>
            </a:graphic>
          </wp:inline>
        </w:drawing>
      </w:r>
    </w:p>
    <w:p w14:paraId="3922B00A" w14:textId="134B3A8B" w:rsidR="00396D98" w:rsidRDefault="00396D98">
      <w:pPr>
        <w:rPr>
          <w:rFonts w:ascii="Calibri Light" w:hAnsi="Calibri Light" w:cs="Calibri Light"/>
          <w:szCs w:val="18"/>
          <w:lang w:val="en-AU"/>
        </w:rPr>
      </w:pPr>
    </w:p>
    <w:p w14:paraId="61324B54" w14:textId="76BF8391" w:rsidR="00396D98" w:rsidRDefault="00503E8B" w:rsidP="0943F91F">
      <w:pPr>
        <w:pStyle w:val="ListParagraph"/>
        <w:numPr>
          <w:ilvl w:val="0"/>
          <w:numId w:val="27"/>
        </w:numPr>
        <w:rPr>
          <w:rFonts w:ascii="Calibri Light" w:hAnsi="Calibri Light" w:cs="Calibri Light"/>
          <w:lang w:val="en-AU"/>
        </w:rPr>
      </w:pPr>
      <w:r w:rsidRPr="0943F91F">
        <w:rPr>
          <w:rFonts w:ascii="Calibri Light" w:hAnsi="Calibri Light" w:cs="Calibri Light"/>
          <w:lang w:val="en-AU"/>
        </w:rPr>
        <w:t xml:space="preserve">Click on </w:t>
      </w:r>
      <w:r w:rsidRPr="0943F91F">
        <w:rPr>
          <w:rFonts w:ascii="Calibri Light" w:hAnsi="Calibri Light" w:cs="Calibri Light"/>
          <w:b/>
          <w:bCs/>
          <w:lang w:val="en-AU"/>
        </w:rPr>
        <w:t>Push origin</w:t>
      </w:r>
      <w:r w:rsidRPr="0943F91F">
        <w:rPr>
          <w:rFonts w:ascii="Calibri Light" w:hAnsi="Calibri Light" w:cs="Calibri Light"/>
          <w:lang w:val="en-AU"/>
        </w:rPr>
        <w:t xml:space="preserve"> to send </w:t>
      </w:r>
      <w:r w:rsidR="00194D6E" w:rsidRPr="0943F91F">
        <w:rPr>
          <w:rFonts w:ascii="Calibri Light" w:hAnsi="Calibri Light" w:cs="Calibri Light"/>
          <w:lang w:val="en-AU"/>
        </w:rPr>
        <w:t xml:space="preserve">an update with all the changes to the </w:t>
      </w:r>
      <w:r w:rsidR="00194D6E" w:rsidRPr="00C61E13">
        <w:rPr>
          <w:rFonts w:ascii="Calibri Light" w:hAnsi="Calibri Light" w:cs="Calibri Light"/>
          <w:b/>
          <w:bCs/>
          <w:lang w:val="en-AU"/>
        </w:rPr>
        <w:t>Online GitHub</w:t>
      </w:r>
      <w:r w:rsidR="00194D6E" w:rsidRPr="0943F91F">
        <w:rPr>
          <w:rFonts w:ascii="Calibri Light" w:hAnsi="Calibri Light" w:cs="Calibri Light"/>
          <w:lang w:val="en-AU"/>
        </w:rPr>
        <w:t>.</w:t>
      </w:r>
    </w:p>
    <w:p w14:paraId="5F0A3E75" w14:textId="391F79C5" w:rsidR="00166CF7" w:rsidRDefault="004220A8" w:rsidP="00166CF7">
      <w:pPr>
        <w:ind w:left="720" w:firstLine="360"/>
        <w:rPr>
          <w:rFonts w:ascii="Calibri Light" w:hAnsi="Calibri Light" w:cs="Calibri Light"/>
          <w:lang w:val="en-AU"/>
        </w:rPr>
      </w:pPr>
      <w:r>
        <w:rPr>
          <w:rFonts w:ascii="Calibri Light" w:hAnsi="Calibri Light" w:cs="Calibri Light"/>
          <w:lang w:val="en-AU"/>
        </w:rPr>
        <w:t>A</w:t>
      </w:r>
      <w:r w:rsidR="00230C6B">
        <w:rPr>
          <w:rFonts w:ascii="Calibri Light" w:hAnsi="Calibri Light" w:cs="Calibri Light"/>
          <w:lang w:val="en-AU"/>
        </w:rPr>
        <w:t xml:space="preserve"> popup appear</w:t>
      </w:r>
      <w:r w:rsidR="00166CF7">
        <w:rPr>
          <w:rFonts w:ascii="Calibri Light" w:hAnsi="Calibri Light" w:cs="Calibri Light"/>
          <w:lang w:val="en-AU"/>
        </w:rPr>
        <w:t>s</w:t>
      </w:r>
      <w:r>
        <w:rPr>
          <w:rFonts w:ascii="Calibri Light" w:hAnsi="Calibri Light" w:cs="Calibri Light"/>
          <w:lang w:val="en-AU"/>
        </w:rPr>
        <w:t xml:space="preserve"> with your first </w:t>
      </w:r>
      <w:r w:rsidR="00173E0B">
        <w:rPr>
          <w:rFonts w:ascii="Calibri Light" w:hAnsi="Calibri Light" w:cs="Calibri Light"/>
          <w:lang w:val="en-AU"/>
        </w:rPr>
        <w:t xml:space="preserve">publishing to confirm and edit your Online </w:t>
      </w:r>
      <w:proofErr w:type="spellStart"/>
      <w:r w:rsidR="00173E0B">
        <w:rPr>
          <w:rFonts w:ascii="Calibri Light" w:hAnsi="Calibri Light" w:cs="Calibri Light"/>
          <w:lang w:val="en-AU"/>
        </w:rPr>
        <w:t>Github</w:t>
      </w:r>
      <w:proofErr w:type="spellEnd"/>
      <w:r w:rsidR="00173E0B">
        <w:rPr>
          <w:rFonts w:ascii="Calibri Light" w:hAnsi="Calibri Light" w:cs="Calibri Light"/>
          <w:lang w:val="en-AU"/>
        </w:rPr>
        <w:t xml:space="preserve"> name.</w:t>
      </w:r>
    </w:p>
    <w:p w14:paraId="1E614594" w14:textId="5A9280A5" w:rsidR="00173E0B" w:rsidRDefault="00D85B4A" w:rsidP="00D85B4A">
      <w:pPr>
        <w:pStyle w:val="ListParagraph"/>
        <w:numPr>
          <w:ilvl w:val="0"/>
          <w:numId w:val="27"/>
        </w:numPr>
        <w:rPr>
          <w:rFonts w:ascii="Calibri Light" w:hAnsi="Calibri Light" w:cs="Calibri Light"/>
          <w:lang w:val="en-AU"/>
        </w:rPr>
      </w:pPr>
      <w:r>
        <w:rPr>
          <w:rFonts w:ascii="Calibri Light" w:hAnsi="Calibri Light" w:cs="Calibri Light"/>
          <w:lang w:val="en-AU"/>
        </w:rPr>
        <w:t xml:space="preserve">Give it a </w:t>
      </w:r>
      <w:r w:rsidR="00DB55C3" w:rsidRPr="00DB55C3">
        <w:rPr>
          <w:rFonts w:ascii="Calibri Light" w:hAnsi="Calibri Light" w:cs="Calibri Light"/>
          <w:b/>
          <w:bCs/>
          <w:lang w:val="en-AU"/>
        </w:rPr>
        <w:t>N</w:t>
      </w:r>
      <w:r w:rsidRPr="00DB55C3">
        <w:rPr>
          <w:rFonts w:ascii="Calibri Light" w:hAnsi="Calibri Light" w:cs="Calibri Light"/>
          <w:b/>
          <w:bCs/>
          <w:lang w:val="en-AU"/>
        </w:rPr>
        <w:t>ame</w:t>
      </w:r>
      <w:r>
        <w:rPr>
          <w:rFonts w:ascii="Calibri Light" w:hAnsi="Calibri Light" w:cs="Calibri Light"/>
          <w:lang w:val="en-AU"/>
        </w:rPr>
        <w:t xml:space="preserve">:  </w:t>
      </w:r>
      <w:proofErr w:type="spellStart"/>
      <w:r>
        <w:rPr>
          <w:rFonts w:ascii="Calibri Light" w:hAnsi="Calibri Light" w:cs="Calibri Light"/>
          <w:lang w:val="en-AU"/>
        </w:rPr>
        <w:t>AusCO</w:t>
      </w:r>
      <w:proofErr w:type="spellEnd"/>
    </w:p>
    <w:p w14:paraId="611AE3E6" w14:textId="521286DA" w:rsidR="00D85B4A" w:rsidRDefault="00D85B4A" w:rsidP="00D85B4A">
      <w:pPr>
        <w:pStyle w:val="ListParagraph"/>
        <w:ind w:left="1080"/>
        <w:rPr>
          <w:rFonts w:ascii="Calibri Light" w:hAnsi="Calibri Light" w:cs="Calibri Light"/>
          <w:lang w:val="en-AU"/>
        </w:rPr>
      </w:pPr>
      <w:r>
        <w:rPr>
          <w:rFonts w:ascii="Calibri Light" w:hAnsi="Calibri Light" w:cs="Calibri Light"/>
          <w:lang w:val="en-AU"/>
        </w:rPr>
        <w:t xml:space="preserve">Meaningful </w:t>
      </w:r>
      <w:r w:rsidR="00DB55C3">
        <w:rPr>
          <w:rFonts w:ascii="Calibri Light" w:hAnsi="Calibri Light" w:cs="Calibri Light"/>
          <w:b/>
          <w:bCs/>
          <w:lang w:val="en-AU"/>
        </w:rPr>
        <w:t>D</w:t>
      </w:r>
      <w:r w:rsidRPr="00DB55C3">
        <w:rPr>
          <w:rFonts w:ascii="Calibri Light" w:hAnsi="Calibri Light" w:cs="Calibri Light"/>
          <w:b/>
          <w:bCs/>
          <w:lang w:val="en-AU"/>
        </w:rPr>
        <w:t>escription</w:t>
      </w:r>
      <w:r>
        <w:rPr>
          <w:rFonts w:ascii="Calibri Light" w:hAnsi="Calibri Light" w:cs="Calibri Light"/>
          <w:lang w:val="en-AU"/>
        </w:rPr>
        <w:t xml:space="preserve"> as </w:t>
      </w:r>
      <w:r w:rsidR="00DB55C3">
        <w:rPr>
          <w:rFonts w:ascii="Calibri Light" w:hAnsi="Calibri Light" w:cs="Calibri Light"/>
          <w:lang w:val="en-AU"/>
        </w:rPr>
        <w:t>good practice.</w:t>
      </w:r>
    </w:p>
    <w:p w14:paraId="4AD6DEA2" w14:textId="7FC0F8E3" w:rsidR="00A14996" w:rsidRPr="00D85B4A" w:rsidRDefault="00A14996" w:rsidP="00A14996">
      <w:pPr>
        <w:pStyle w:val="ListParagraph"/>
        <w:numPr>
          <w:ilvl w:val="0"/>
          <w:numId w:val="27"/>
        </w:numPr>
        <w:rPr>
          <w:rFonts w:ascii="Calibri Light" w:hAnsi="Calibri Light" w:cs="Calibri Light"/>
          <w:lang w:val="en-AU"/>
        </w:rPr>
      </w:pPr>
      <w:r>
        <w:rPr>
          <w:rFonts w:ascii="Calibri Light" w:hAnsi="Calibri Light" w:cs="Calibri Light"/>
          <w:lang w:val="en-AU"/>
        </w:rPr>
        <w:t xml:space="preserve">Unselect </w:t>
      </w:r>
      <w:r w:rsidR="00004235" w:rsidRPr="00004235">
        <w:rPr>
          <w:rFonts w:ascii="Calibri Light" w:hAnsi="Calibri Light" w:cs="Calibri Light"/>
          <w:b/>
          <w:bCs/>
          <w:lang w:val="en-AU"/>
        </w:rPr>
        <w:t>Keep this code private</w:t>
      </w:r>
      <w:r w:rsidR="00004235">
        <w:rPr>
          <w:rFonts w:ascii="Calibri Light" w:hAnsi="Calibri Light" w:cs="Calibri Light"/>
          <w:lang w:val="en-AU"/>
        </w:rPr>
        <w:t xml:space="preserve"> if you plan to share the repository.</w:t>
      </w:r>
    </w:p>
    <w:p w14:paraId="47B19476" w14:textId="70E4AAC3" w:rsidR="00250BF8" w:rsidRDefault="00DB55C3" w:rsidP="00166CF7">
      <w:pPr>
        <w:pStyle w:val="ListParagraph"/>
        <w:numPr>
          <w:ilvl w:val="0"/>
          <w:numId w:val="27"/>
        </w:numPr>
        <w:rPr>
          <w:rFonts w:ascii="Calibri Light" w:hAnsi="Calibri Light" w:cs="Calibri Light"/>
          <w:lang w:val="en-AU"/>
        </w:rPr>
      </w:pPr>
      <w:r>
        <w:rPr>
          <w:rFonts w:ascii="Calibri Light" w:hAnsi="Calibri Light" w:cs="Calibri Light"/>
          <w:lang w:val="en-AU"/>
        </w:rPr>
        <w:t xml:space="preserve">Click </w:t>
      </w:r>
      <w:r w:rsidRPr="00FF0218">
        <w:rPr>
          <w:rFonts w:ascii="Calibri Light" w:hAnsi="Calibri Light" w:cs="Calibri Light"/>
          <w:b/>
          <w:bCs/>
          <w:lang w:val="en-AU"/>
        </w:rPr>
        <w:t>Publish repository</w:t>
      </w:r>
      <w:r w:rsidR="00FF0218">
        <w:rPr>
          <w:rFonts w:ascii="Calibri Light" w:hAnsi="Calibri Light" w:cs="Calibri Light"/>
          <w:lang w:val="en-AU"/>
        </w:rPr>
        <w:t>.</w:t>
      </w:r>
    </w:p>
    <w:p w14:paraId="02684BF1" w14:textId="77777777" w:rsidR="00166CF7" w:rsidRDefault="00166CF7" w:rsidP="00166CF7">
      <w:pPr>
        <w:rPr>
          <w:rFonts w:ascii="Calibri Light" w:hAnsi="Calibri Light" w:cs="Calibri Light"/>
          <w:lang w:val="en-AU"/>
        </w:rPr>
      </w:pPr>
    </w:p>
    <w:p w14:paraId="66943B7B" w14:textId="48D10B6B" w:rsidR="00166CF7" w:rsidRDefault="00166CF7" w:rsidP="00166CF7">
      <w:pPr>
        <w:rPr>
          <w:rFonts w:ascii="Calibri Light" w:hAnsi="Calibri Light" w:cs="Calibri Light"/>
          <w:lang w:val="en-AU"/>
        </w:rPr>
      </w:pPr>
      <w:r>
        <w:rPr>
          <w:rFonts w:ascii="Calibri Light" w:hAnsi="Calibri Light" w:cs="Calibri Light"/>
          <w:lang w:val="en-AU"/>
        </w:rPr>
        <w:t xml:space="preserve">               </w:t>
      </w:r>
      <w:r w:rsidR="00A14996">
        <w:rPr>
          <w:noProof/>
        </w:rPr>
        <w:drawing>
          <wp:inline distT="0" distB="0" distL="0" distR="0" wp14:anchorId="16AFE516" wp14:editId="3F9CA29C">
            <wp:extent cx="2324100" cy="1643471"/>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63"/>
                    <a:stretch>
                      <a:fillRect/>
                    </a:stretch>
                  </pic:blipFill>
                  <pic:spPr>
                    <a:xfrm>
                      <a:off x="0" y="0"/>
                      <a:ext cx="2330183" cy="1647772"/>
                    </a:xfrm>
                    <a:prstGeom prst="rect">
                      <a:avLst/>
                    </a:prstGeom>
                  </pic:spPr>
                </pic:pic>
              </a:graphicData>
            </a:graphic>
          </wp:inline>
        </w:drawing>
      </w:r>
    </w:p>
    <w:p w14:paraId="057A0532" w14:textId="77777777" w:rsidR="00FF0218" w:rsidRPr="00166CF7" w:rsidRDefault="00FF0218" w:rsidP="00166CF7">
      <w:pPr>
        <w:rPr>
          <w:rFonts w:ascii="Calibri Light" w:hAnsi="Calibri Light" w:cs="Calibri Light"/>
          <w:lang w:val="en-AU"/>
        </w:rPr>
      </w:pPr>
    </w:p>
    <w:p w14:paraId="34ED668A" w14:textId="77777777" w:rsidR="00086D68" w:rsidRDefault="00086D68" w:rsidP="0943F91F">
      <w:pPr>
        <w:ind w:left="720"/>
        <w:rPr>
          <w:rFonts w:ascii="Calibri Light" w:hAnsi="Calibri Light" w:cs="Calibri Light"/>
          <w:lang w:val="en-AU"/>
        </w:rPr>
      </w:pPr>
    </w:p>
    <w:p w14:paraId="04EDFD99" w14:textId="6E318468" w:rsidR="00086D68" w:rsidRDefault="001067F8" w:rsidP="001067F8">
      <w:pPr>
        <w:pStyle w:val="Heading3"/>
      </w:pPr>
      <w:r>
        <w:t>Proposed SCM procedure</w:t>
      </w:r>
    </w:p>
    <w:p w14:paraId="4183203E" w14:textId="77777777" w:rsidR="001067F8" w:rsidRDefault="001067F8" w:rsidP="0943F91F">
      <w:pPr>
        <w:ind w:left="720"/>
        <w:rPr>
          <w:rFonts w:ascii="Calibri Light" w:hAnsi="Calibri Light" w:cs="Calibri Light"/>
          <w:lang w:val="en-AU"/>
        </w:rPr>
      </w:pPr>
    </w:p>
    <w:p w14:paraId="5AB8ADF4" w14:textId="57316169" w:rsidR="001067F8" w:rsidRDefault="00162395" w:rsidP="0943F91F">
      <w:pPr>
        <w:ind w:left="720"/>
        <w:rPr>
          <w:rFonts w:ascii="Calibri Light" w:hAnsi="Calibri Light" w:cs="Calibri Light"/>
          <w:lang w:val="en-AU"/>
        </w:rPr>
      </w:pPr>
      <w:r>
        <w:rPr>
          <w:rFonts w:ascii="Calibri Light" w:hAnsi="Calibri Light" w:cs="Calibri Light"/>
          <w:lang w:val="en-AU"/>
        </w:rPr>
        <w:t xml:space="preserve">Let us add some more meat to the procedure </w:t>
      </w:r>
      <w:r w:rsidR="00D54ED4">
        <w:rPr>
          <w:rFonts w:ascii="Calibri Light" w:hAnsi="Calibri Light" w:cs="Calibri Light"/>
          <w:lang w:val="en-AU"/>
        </w:rPr>
        <w:t xml:space="preserve">which will allow more control and </w:t>
      </w:r>
      <w:r w:rsidR="00872752">
        <w:rPr>
          <w:rFonts w:ascii="Calibri Light" w:hAnsi="Calibri Light" w:cs="Calibri Light"/>
          <w:lang w:val="en-AU"/>
        </w:rPr>
        <w:t xml:space="preserve">information that will help </w:t>
      </w:r>
      <w:r w:rsidR="003854B5">
        <w:rPr>
          <w:rFonts w:ascii="Calibri Light" w:hAnsi="Calibri Light" w:cs="Calibri Light"/>
          <w:lang w:val="en-AU"/>
        </w:rPr>
        <w:t>tracking and manage changes.</w:t>
      </w:r>
    </w:p>
    <w:p w14:paraId="0EBCD580" w14:textId="77777777" w:rsidR="00B21A77" w:rsidRDefault="00B21A77" w:rsidP="0943F91F">
      <w:pPr>
        <w:ind w:left="720"/>
        <w:rPr>
          <w:rFonts w:ascii="Calibri Light" w:hAnsi="Calibri Light" w:cs="Calibri Light"/>
          <w:lang w:val="en-AU"/>
        </w:rPr>
      </w:pPr>
    </w:p>
    <w:p w14:paraId="4E370AD2" w14:textId="2739548B" w:rsidR="00B21A77" w:rsidRDefault="00D03372" w:rsidP="00D03372">
      <w:pPr>
        <w:pStyle w:val="ListParagraph"/>
        <w:numPr>
          <w:ilvl w:val="0"/>
          <w:numId w:val="36"/>
        </w:numPr>
        <w:rPr>
          <w:rFonts w:ascii="Calibri Light" w:hAnsi="Calibri Light" w:cs="Calibri Light"/>
          <w:lang w:val="en-AU"/>
        </w:rPr>
      </w:pPr>
      <w:r>
        <w:rPr>
          <w:rFonts w:ascii="Calibri Light" w:hAnsi="Calibri Light" w:cs="Calibri Light"/>
          <w:lang w:val="en-AU"/>
        </w:rPr>
        <w:t xml:space="preserve">Add </w:t>
      </w:r>
      <w:r w:rsidR="00B21A77">
        <w:rPr>
          <w:rFonts w:ascii="Calibri Light" w:hAnsi="Calibri Light" w:cs="Calibri Light"/>
          <w:lang w:val="en-AU"/>
        </w:rPr>
        <w:t>e-mail information.</w:t>
      </w:r>
      <w:r w:rsidR="0078663A">
        <w:rPr>
          <w:rFonts w:ascii="Calibri Light" w:hAnsi="Calibri Light" w:cs="Calibri Light"/>
          <w:lang w:val="en-AU"/>
        </w:rPr>
        <w:t xml:space="preserve">  See Appendix </w:t>
      </w:r>
      <w:r w:rsidR="00843225">
        <w:rPr>
          <w:rFonts w:ascii="Calibri Light" w:hAnsi="Calibri Light" w:cs="Calibri Light"/>
          <w:lang w:val="en-AU"/>
        </w:rPr>
        <w:t>10.3</w:t>
      </w:r>
      <w:r w:rsidR="0078663A">
        <w:rPr>
          <w:rFonts w:ascii="Calibri Light" w:hAnsi="Calibri Light" w:cs="Calibri Light"/>
          <w:lang w:val="en-AU"/>
        </w:rPr>
        <w:t xml:space="preserve"> to add your email.</w:t>
      </w:r>
    </w:p>
    <w:p w14:paraId="1343F03B" w14:textId="2BCC7AD9" w:rsidR="008F4B39" w:rsidRDefault="008F4B39" w:rsidP="00D03372">
      <w:pPr>
        <w:pStyle w:val="ListParagraph"/>
        <w:numPr>
          <w:ilvl w:val="0"/>
          <w:numId w:val="36"/>
        </w:numPr>
        <w:rPr>
          <w:rFonts w:ascii="Calibri Light" w:hAnsi="Calibri Light" w:cs="Calibri Light"/>
          <w:lang w:val="en-AU"/>
        </w:rPr>
      </w:pPr>
      <w:r>
        <w:rPr>
          <w:rFonts w:ascii="Calibri Light" w:hAnsi="Calibri Light" w:cs="Calibri Light"/>
          <w:lang w:val="en-AU"/>
        </w:rPr>
        <w:t xml:space="preserve">Start by using </w:t>
      </w:r>
      <w:r w:rsidR="00D50F77" w:rsidRPr="00146F7C">
        <w:rPr>
          <w:rFonts w:ascii="Calibri Light" w:hAnsi="Calibri Light" w:cs="Calibri Light"/>
          <w:b/>
          <w:bCs/>
          <w:lang w:val="en-AU"/>
        </w:rPr>
        <w:t>Issues</w:t>
      </w:r>
      <w:r w:rsidR="00F67747">
        <w:rPr>
          <w:rFonts w:ascii="Calibri Light" w:hAnsi="Calibri Light" w:cs="Calibri Light"/>
          <w:lang w:val="en-AU"/>
        </w:rPr>
        <w:t xml:space="preserve"> and track the change from the </w:t>
      </w:r>
      <w:r w:rsidR="00146F7C">
        <w:rPr>
          <w:rFonts w:ascii="Calibri Light" w:hAnsi="Calibri Light" w:cs="Calibri Light"/>
          <w:lang w:val="en-AU"/>
        </w:rPr>
        <w:t xml:space="preserve">change </w:t>
      </w:r>
      <w:r w:rsidR="00F67747" w:rsidRPr="00132FAB">
        <w:rPr>
          <w:rFonts w:ascii="Calibri Light" w:hAnsi="Calibri Light" w:cs="Calibri Light"/>
          <w:b/>
          <w:bCs/>
          <w:lang w:val="en-AU"/>
        </w:rPr>
        <w:t>request</w:t>
      </w:r>
      <w:r w:rsidR="00F67747">
        <w:rPr>
          <w:rFonts w:ascii="Calibri Light" w:hAnsi="Calibri Light" w:cs="Calibri Light"/>
          <w:lang w:val="en-AU"/>
        </w:rPr>
        <w:t xml:space="preserve"> to </w:t>
      </w:r>
      <w:r w:rsidR="00432CAE" w:rsidRPr="00432CAE">
        <w:rPr>
          <w:rFonts w:ascii="Calibri Light" w:hAnsi="Calibri Light" w:cs="Calibri Light"/>
          <w:b/>
          <w:bCs/>
          <w:lang w:val="en-AU"/>
        </w:rPr>
        <w:t>completion</w:t>
      </w:r>
      <w:r w:rsidR="00146F7C">
        <w:rPr>
          <w:rFonts w:ascii="Calibri Light" w:hAnsi="Calibri Light" w:cs="Calibri Light"/>
          <w:lang w:val="en-AU"/>
        </w:rPr>
        <w:t>.</w:t>
      </w:r>
    </w:p>
    <w:p w14:paraId="3ACE1BE9" w14:textId="598BE1F9" w:rsidR="00D03372" w:rsidRDefault="00B21A77" w:rsidP="00D03372">
      <w:pPr>
        <w:pStyle w:val="ListParagraph"/>
        <w:numPr>
          <w:ilvl w:val="0"/>
          <w:numId w:val="36"/>
        </w:numPr>
        <w:rPr>
          <w:rFonts w:ascii="Calibri Light" w:hAnsi="Calibri Light" w:cs="Calibri Light"/>
          <w:lang w:val="en-AU"/>
        </w:rPr>
      </w:pPr>
      <w:r>
        <w:rPr>
          <w:rFonts w:ascii="Calibri Light" w:hAnsi="Calibri Light" w:cs="Calibri Light"/>
          <w:lang w:val="en-AU"/>
        </w:rPr>
        <w:t>Use branches for any changes.</w:t>
      </w:r>
      <w:r w:rsidR="00D03372">
        <w:rPr>
          <w:rFonts w:ascii="Calibri Light" w:hAnsi="Calibri Light" w:cs="Calibri Light"/>
          <w:lang w:val="en-AU"/>
        </w:rPr>
        <w:tab/>
      </w:r>
    </w:p>
    <w:p w14:paraId="5A1558C6" w14:textId="77777777" w:rsidR="00AA2157" w:rsidRDefault="00AA2157" w:rsidP="00AA2157">
      <w:pPr>
        <w:rPr>
          <w:rFonts w:ascii="Calibri Light" w:hAnsi="Calibri Light" w:cs="Calibri Light"/>
          <w:lang w:val="en-AU"/>
        </w:rPr>
      </w:pPr>
    </w:p>
    <w:p w14:paraId="5BF56BC8" w14:textId="4923B15B" w:rsidR="00AA2157" w:rsidRDefault="00CB4F5B" w:rsidP="0033743F">
      <w:pPr>
        <w:pStyle w:val="Heading4"/>
        <w:rPr>
          <w:lang w:val="en-AU"/>
        </w:rPr>
      </w:pPr>
      <w:r>
        <w:rPr>
          <w:lang w:val="en-AU"/>
        </w:rPr>
        <w:t>Create an Issue</w:t>
      </w:r>
    </w:p>
    <w:p w14:paraId="654013EE" w14:textId="77777777" w:rsidR="0033743F" w:rsidRDefault="0033743F" w:rsidP="0033743F">
      <w:pPr>
        <w:rPr>
          <w:lang w:val="en-AU"/>
        </w:rPr>
      </w:pPr>
    </w:p>
    <w:p w14:paraId="29DCD830" w14:textId="4EB9CAEA" w:rsidR="0033743F" w:rsidRDefault="000E4FD4" w:rsidP="00D721E7">
      <w:pPr>
        <w:pStyle w:val="ListParagraph"/>
        <w:numPr>
          <w:ilvl w:val="0"/>
          <w:numId w:val="39"/>
        </w:numPr>
        <w:rPr>
          <w:rFonts w:ascii="Calibri Light" w:hAnsi="Calibri Light" w:cs="Calibri Light"/>
          <w:lang w:val="en-AU"/>
        </w:rPr>
      </w:pPr>
      <w:r w:rsidRPr="00D721E7">
        <w:rPr>
          <w:rFonts w:ascii="Calibri Light" w:hAnsi="Calibri Light" w:cs="Calibri Light"/>
          <w:lang w:val="en-AU"/>
        </w:rPr>
        <w:t xml:space="preserve">Go to </w:t>
      </w:r>
      <w:r w:rsidR="00D721E7" w:rsidRPr="00D721E7">
        <w:rPr>
          <w:rFonts w:ascii="Calibri Light" w:hAnsi="Calibri Light" w:cs="Calibri Light"/>
          <w:lang w:val="en-AU"/>
        </w:rPr>
        <w:t xml:space="preserve">your </w:t>
      </w:r>
      <w:r w:rsidR="00D721E7" w:rsidRPr="00D721E7">
        <w:rPr>
          <w:rFonts w:ascii="Calibri Light" w:hAnsi="Calibri Light" w:cs="Calibri Light"/>
          <w:b/>
          <w:bCs/>
          <w:lang w:val="en-AU"/>
        </w:rPr>
        <w:t>GitHub Online</w:t>
      </w:r>
      <w:r w:rsidR="00D721E7" w:rsidRPr="00D721E7">
        <w:rPr>
          <w:rFonts w:ascii="Calibri Light" w:hAnsi="Calibri Light" w:cs="Calibri Light"/>
          <w:lang w:val="en-AU"/>
        </w:rPr>
        <w:t xml:space="preserve"> ( </w:t>
      </w:r>
      <w:hyperlink r:id="rId64" w:history="1">
        <w:r w:rsidR="00D721E7" w:rsidRPr="00D721E7">
          <w:rPr>
            <w:rFonts w:ascii="Calibri Light" w:hAnsi="Calibri Light" w:cs="Calibri Light"/>
            <w:lang w:val="en-AU"/>
          </w:rPr>
          <w:t>https://github.com/Careldejager/AusCO</w:t>
        </w:r>
      </w:hyperlink>
      <w:r w:rsidR="00D721E7" w:rsidRPr="00D721E7">
        <w:rPr>
          <w:rFonts w:ascii="Calibri Light" w:hAnsi="Calibri Light" w:cs="Calibri Light"/>
          <w:lang w:val="en-AU"/>
        </w:rPr>
        <w:t xml:space="preserve"> )</w:t>
      </w:r>
    </w:p>
    <w:p w14:paraId="580369B7" w14:textId="07DA73F4" w:rsidR="00D721E7" w:rsidRDefault="00D721E7" w:rsidP="00D721E7">
      <w:pPr>
        <w:pStyle w:val="ListParagraph"/>
        <w:numPr>
          <w:ilvl w:val="0"/>
          <w:numId w:val="39"/>
        </w:numPr>
        <w:rPr>
          <w:rFonts w:ascii="Calibri Light" w:hAnsi="Calibri Light" w:cs="Calibri Light"/>
          <w:lang w:val="en-AU"/>
        </w:rPr>
      </w:pPr>
      <w:r>
        <w:rPr>
          <w:rFonts w:ascii="Calibri Light" w:hAnsi="Calibri Light" w:cs="Calibri Light"/>
          <w:lang w:val="en-AU"/>
        </w:rPr>
        <w:t xml:space="preserve">Click on </w:t>
      </w:r>
      <w:r w:rsidRPr="00D721E7">
        <w:rPr>
          <w:rFonts w:ascii="Calibri Light" w:hAnsi="Calibri Light" w:cs="Calibri Light"/>
          <w:b/>
          <w:bCs/>
          <w:lang w:val="en-AU"/>
        </w:rPr>
        <w:t>Issue</w:t>
      </w:r>
      <w:r>
        <w:rPr>
          <w:rFonts w:ascii="Calibri Light" w:hAnsi="Calibri Light" w:cs="Calibri Light"/>
          <w:lang w:val="en-AU"/>
        </w:rPr>
        <w:t>.</w:t>
      </w:r>
    </w:p>
    <w:p w14:paraId="0B07293D" w14:textId="2161634D" w:rsidR="00D721E7" w:rsidRDefault="007E2F9E" w:rsidP="00D721E7">
      <w:pPr>
        <w:pStyle w:val="ListParagraph"/>
        <w:numPr>
          <w:ilvl w:val="0"/>
          <w:numId w:val="39"/>
        </w:numPr>
        <w:rPr>
          <w:rFonts w:ascii="Calibri Light" w:hAnsi="Calibri Light" w:cs="Calibri Light"/>
          <w:lang w:val="en-AU"/>
        </w:rPr>
      </w:pPr>
      <w:r>
        <w:rPr>
          <w:rFonts w:ascii="Calibri Light" w:hAnsi="Calibri Light" w:cs="Calibri Light"/>
          <w:lang w:val="en-AU"/>
        </w:rPr>
        <w:t xml:space="preserve">Complete the </w:t>
      </w:r>
      <w:r w:rsidR="00FA4BB4">
        <w:rPr>
          <w:rFonts w:ascii="Calibri Light" w:hAnsi="Calibri Light" w:cs="Calibri Light"/>
          <w:lang w:val="en-AU"/>
        </w:rPr>
        <w:t xml:space="preserve">form and click </w:t>
      </w:r>
      <w:r w:rsidR="00FA4BB4" w:rsidRPr="00E47976">
        <w:rPr>
          <w:rFonts w:ascii="Calibri Light" w:hAnsi="Calibri Light" w:cs="Calibri Light"/>
          <w:b/>
          <w:bCs/>
          <w:lang w:val="en-AU"/>
        </w:rPr>
        <w:t>Submit new issue</w:t>
      </w:r>
      <w:r w:rsidR="00FA4BB4">
        <w:rPr>
          <w:rFonts w:ascii="Calibri Light" w:hAnsi="Calibri Light" w:cs="Calibri Light"/>
          <w:lang w:val="en-AU"/>
        </w:rPr>
        <w:t>.</w:t>
      </w:r>
    </w:p>
    <w:p w14:paraId="58FB77D6" w14:textId="77777777" w:rsidR="00BB41CF" w:rsidRDefault="00BB41CF" w:rsidP="00BB41CF">
      <w:pPr>
        <w:rPr>
          <w:rFonts w:ascii="Calibri Light" w:hAnsi="Calibri Light" w:cs="Calibri Light"/>
          <w:lang w:val="en-AU"/>
        </w:rPr>
      </w:pPr>
    </w:p>
    <w:p w14:paraId="67CEDCE1" w14:textId="7CF1DC58" w:rsidR="00BB41CF" w:rsidRDefault="00BD7064" w:rsidP="00BB41CF">
      <w:pPr>
        <w:rPr>
          <w:rFonts w:ascii="Calibri Light" w:hAnsi="Calibri Light" w:cs="Calibri Light"/>
          <w:lang w:val="en-AU"/>
        </w:rPr>
      </w:pPr>
      <w:r>
        <w:rPr>
          <w:noProof/>
        </w:rPr>
        <w:lastRenderedPageBreak/>
        <w:drawing>
          <wp:inline distT="0" distB="0" distL="0" distR="0" wp14:anchorId="659F07A4" wp14:editId="0A5722E6">
            <wp:extent cx="4120243" cy="1725323"/>
            <wp:effectExtent l="0" t="0" r="0" b="8255"/>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65"/>
                    <a:stretch>
                      <a:fillRect/>
                    </a:stretch>
                  </pic:blipFill>
                  <pic:spPr>
                    <a:xfrm>
                      <a:off x="0" y="0"/>
                      <a:ext cx="4134591" cy="1731331"/>
                    </a:xfrm>
                    <a:prstGeom prst="rect">
                      <a:avLst/>
                    </a:prstGeom>
                  </pic:spPr>
                </pic:pic>
              </a:graphicData>
            </a:graphic>
          </wp:inline>
        </w:drawing>
      </w:r>
    </w:p>
    <w:p w14:paraId="0DB3BB2D" w14:textId="77777777" w:rsidR="00FF3862" w:rsidRDefault="00FF3862" w:rsidP="00BB41CF">
      <w:pPr>
        <w:rPr>
          <w:rFonts w:ascii="Calibri Light" w:hAnsi="Calibri Light" w:cs="Calibri Light"/>
          <w:lang w:val="en-AU"/>
        </w:rPr>
      </w:pPr>
    </w:p>
    <w:p w14:paraId="4AF31E8D" w14:textId="48530966" w:rsidR="00FF3862" w:rsidRPr="00FF3862" w:rsidRDefault="00FF3862" w:rsidP="00FF3862">
      <w:pPr>
        <w:pStyle w:val="Heading4"/>
        <w:rPr>
          <w:lang w:val="en-AU"/>
        </w:rPr>
      </w:pPr>
      <w:r w:rsidRPr="00FF3862">
        <w:rPr>
          <w:lang w:val="en-AU"/>
        </w:rPr>
        <w:t>Create a new branch</w:t>
      </w:r>
    </w:p>
    <w:p w14:paraId="1CA7C19F" w14:textId="77777777" w:rsidR="00FF3862" w:rsidRDefault="00FF3862" w:rsidP="00BB41CF">
      <w:pPr>
        <w:rPr>
          <w:rFonts w:ascii="Calibri Light" w:hAnsi="Calibri Light" w:cs="Calibri Light"/>
          <w:lang w:val="en-AU"/>
        </w:rPr>
      </w:pPr>
    </w:p>
    <w:p w14:paraId="4A98F570" w14:textId="77777777" w:rsidR="009D7D62" w:rsidRDefault="00625DDA" w:rsidP="00916883">
      <w:pPr>
        <w:pStyle w:val="ListParagraph"/>
        <w:numPr>
          <w:ilvl w:val="0"/>
          <w:numId w:val="41"/>
        </w:numPr>
        <w:rPr>
          <w:rFonts w:ascii="Calibri Light" w:hAnsi="Calibri Light" w:cs="Calibri Light"/>
          <w:lang w:val="en-AU"/>
        </w:rPr>
      </w:pPr>
      <w:r>
        <w:rPr>
          <w:rFonts w:ascii="Calibri Light" w:hAnsi="Calibri Light" w:cs="Calibri Light"/>
          <w:lang w:val="en-AU"/>
        </w:rPr>
        <w:t xml:space="preserve">Always make sure you have the latest copy from the Online master before starting any new jobs.  </w:t>
      </w:r>
      <w:r w:rsidR="003B638E">
        <w:rPr>
          <w:rFonts w:ascii="Calibri Light" w:hAnsi="Calibri Light" w:cs="Calibri Light"/>
          <w:lang w:val="en-AU"/>
        </w:rPr>
        <w:t xml:space="preserve">Click on </w:t>
      </w:r>
      <w:r w:rsidR="003B638E" w:rsidRPr="009D7D62">
        <w:rPr>
          <w:rFonts w:ascii="Calibri Light" w:hAnsi="Calibri Light" w:cs="Calibri Light"/>
          <w:b/>
          <w:bCs/>
          <w:lang w:val="en-AU"/>
        </w:rPr>
        <w:t xml:space="preserve">Fetch </w:t>
      </w:r>
      <w:r w:rsidR="009D7D62" w:rsidRPr="009D7D62">
        <w:rPr>
          <w:rFonts w:ascii="Calibri Light" w:hAnsi="Calibri Light" w:cs="Calibri Light"/>
          <w:b/>
          <w:bCs/>
          <w:lang w:val="en-AU"/>
        </w:rPr>
        <w:t>origin</w:t>
      </w:r>
      <w:r w:rsidR="003B638E">
        <w:rPr>
          <w:rFonts w:ascii="Calibri Light" w:hAnsi="Calibri Light" w:cs="Calibri Light"/>
          <w:lang w:val="en-AU"/>
        </w:rPr>
        <w:t xml:space="preserve"> to update </w:t>
      </w:r>
      <w:r w:rsidR="009D7D62">
        <w:rPr>
          <w:rFonts w:ascii="Calibri Light" w:hAnsi="Calibri Light" w:cs="Calibri Light"/>
          <w:lang w:val="en-AU"/>
        </w:rPr>
        <w:t>your repository.</w:t>
      </w:r>
    </w:p>
    <w:p w14:paraId="262F151A" w14:textId="77777777" w:rsidR="009D7D62" w:rsidRDefault="009D7D62" w:rsidP="009D7D62">
      <w:pPr>
        <w:pStyle w:val="ListParagraph"/>
        <w:ind w:left="1800"/>
        <w:rPr>
          <w:rFonts w:ascii="Calibri Light" w:hAnsi="Calibri Light" w:cs="Calibri Light"/>
          <w:lang w:val="en-AU"/>
        </w:rPr>
      </w:pPr>
    </w:p>
    <w:p w14:paraId="5D68F890" w14:textId="4FC16DAA" w:rsidR="00FF3862" w:rsidRDefault="00346DDF" w:rsidP="00916883">
      <w:pPr>
        <w:pStyle w:val="ListParagraph"/>
        <w:numPr>
          <w:ilvl w:val="0"/>
          <w:numId w:val="41"/>
        </w:numPr>
        <w:rPr>
          <w:rFonts w:ascii="Calibri Light" w:hAnsi="Calibri Light" w:cs="Calibri Light"/>
          <w:lang w:val="en-AU"/>
        </w:rPr>
      </w:pPr>
      <w:r w:rsidRPr="00916883">
        <w:rPr>
          <w:rFonts w:ascii="Calibri Light" w:hAnsi="Calibri Light" w:cs="Calibri Light"/>
          <w:lang w:val="en-AU"/>
        </w:rPr>
        <w:t xml:space="preserve">Click on </w:t>
      </w:r>
      <w:r w:rsidR="000736F4" w:rsidRPr="00916883">
        <w:rPr>
          <w:rFonts w:ascii="Calibri Light" w:hAnsi="Calibri Light" w:cs="Calibri Light"/>
          <w:b/>
          <w:bCs/>
          <w:lang w:val="en-AU"/>
        </w:rPr>
        <w:t>Current branch</w:t>
      </w:r>
      <w:r w:rsidR="000736F4" w:rsidRPr="00916883">
        <w:rPr>
          <w:rFonts w:ascii="Calibri Light" w:hAnsi="Calibri Light" w:cs="Calibri Light"/>
          <w:lang w:val="en-AU"/>
        </w:rPr>
        <w:t xml:space="preserve"> i</w:t>
      </w:r>
      <w:r w:rsidRPr="00916883">
        <w:rPr>
          <w:rFonts w:ascii="Calibri Light" w:hAnsi="Calibri Light" w:cs="Calibri Light"/>
          <w:lang w:val="en-AU"/>
        </w:rPr>
        <w:t>n your GitHub Desktop</w:t>
      </w:r>
      <w:r w:rsidR="000736F4" w:rsidRPr="00916883">
        <w:rPr>
          <w:rFonts w:ascii="Calibri Light" w:hAnsi="Calibri Light" w:cs="Calibri Light"/>
          <w:lang w:val="en-AU"/>
        </w:rPr>
        <w:t xml:space="preserve">.  </w:t>
      </w:r>
      <w:r w:rsidR="00916883">
        <w:rPr>
          <w:rFonts w:ascii="Calibri Light" w:hAnsi="Calibri Light" w:cs="Calibri Light"/>
          <w:lang w:val="en-AU"/>
        </w:rPr>
        <w:t>Y</w:t>
      </w:r>
      <w:r w:rsidR="00916883" w:rsidRPr="00916883">
        <w:rPr>
          <w:rFonts w:ascii="Calibri Light" w:hAnsi="Calibri Light" w:cs="Calibri Light"/>
          <w:lang w:val="en-AU"/>
        </w:rPr>
        <w:t xml:space="preserve">ou are on the </w:t>
      </w:r>
      <w:r w:rsidR="00916883" w:rsidRPr="00916883">
        <w:rPr>
          <w:rFonts w:ascii="Calibri Light" w:hAnsi="Calibri Light" w:cs="Calibri Light"/>
          <w:b/>
          <w:bCs/>
          <w:lang w:val="en-AU"/>
        </w:rPr>
        <w:t>main</w:t>
      </w:r>
      <w:r w:rsidR="00916883" w:rsidRPr="00916883">
        <w:rPr>
          <w:rFonts w:ascii="Calibri Light" w:hAnsi="Calibri Light" w:cs="Calibri Light"/>
          <w:lang w:val="en-AU"/>
        </w:rPr>
        <w:t xml:space="preserve"> branch.</w:t>
      </w:r>
    </w:p>
    <w:p w14:paraId="4F3BB3CF" w14:textId="0E9584DE" w:rsidR="00916883" w:rsidRDefault="0076014F" w:rsidP="00916883">
      <w:pPr>
        <w:pStyle w:val="ListParagraph"/>
        <w:numPr>
          <w:ilvl w:val="0"/>
          <w:numId w:val="41"/>
        </w:numPr>
        <w:rPr>
          <w:rFonts w:ascii="Calibri Light" w:hAnsi="Calibri Light" w:cs="Calibri Light"/>
          <w:lang w:val="en-AU"/>
        </w:rPr>
      </w:pPr>
      <w:r>
        <w:rPr>
          <w:rFonts w:ascii="Calibri Light" w:hAnsi="Calibri Light" w:cs="Calibri Light"/>
          <w:lang w:val="en-AU"/>
        </w:rPr>
        <w:t xml:space="preserve">Click on </w:t>
      </w:r>
      <w:r w:rsidRPr="00274613">
        <w:rPr>
          <w:rFonts w:ascii="Calibri Light" w:hAnsi="Calibri Light" w:cs="Calibri Light"/>
          <w:b/>
          <w:bCs/>
          <w:lang w:val="en-AU"/>
        </w:rPr>
        <w:t xml:space="preserve">New </w:t>
      </w:r>
      <w:r w:rsidR="00274613" w:rsidRPr="00274613">
        <w:rPr>
          <w:rFonts w:ascii="Calibri Light" w:hAnsi="Calibri Light" w:cs="Calibri Light"/>
          <w:b/>
          <w:bCs/>
          <w:lang w:val="en-AU"/>
        </w:rPr>
        <w:t>branch</w:t>
      </w:r>
      <w:r w:rsidR="00274613">
        <w:rPr>
          <w:rFonts w:ascii="Calibri Light" w:hAnsi="Calibri Light" w:cs="Calibri Light"/>
          <w:lang w:val="en-AU"/>
        </w:rPr>
        <w:t>.</w:t>
      </w:r>
    </w:p>
    <w:p w14:paraId="27924488" w14:textId="6BEBFCE5" w:rsidR="00D36E26" w:rsidRDefault="008919BE" w:rsidP="00916883">
      <w:pPr>
        <w:pStyle w:val="ListParagraph"/>
        <w:numPr>
          <w:ilvl w:val="0"/>
          <w:numId w:val="41"/>
        </w:numPr>
        <w:rPr>
          <w:rFonts w:ascii="Calibri Light" w:hAnsi="Calibri Light" w:cs="Calibri Light"/>
          <w:lang w:val="en-AU"/>
        </w:rPr>
      </w:pPr>
      <w:r>
        <w:rPr>
          <w:rFonts w:ascii="Calibri Light" w:hAnsi="Calibri Light" w:cs="Calibri Light"/>
          <w:lang w:val="en-AU"/>
        </w:rPr>
        <w:t xml:space="preserve">Give the branch a </w:t>
      </w:r>
      <w:r w:rsidRPr="008919BE">
        <w:rPr>
          <w:rFonts w:ascii="Calibri Light" w:hAnsi="Calibri Light" w:cs="Calibri Light"/>
          <w:b/>
          <w:bCs/>
          <w:lang w:val="en-AU"/>
        </w:rPr>
        <w:t>Name</w:t>
      </w:r>
      <w:r>
        <w:rPr>
          <w:rFonts w:ascii="Calibri Light" w:hAnsi="Calibri Light" w:cs="Calibri Light"/>
          <w:lang w:val="en-AU"/>
        </w:rPr>
        <w:t>.  (We call it the same as the SR number)</w:t>
      </w:r>
    </w:p>
    <w:p w14:paraId="4DAFF8D8" w14:textId="77777777" w:rsidR="00D36E26" w:rsidRDefault="00D36E26" w:rsidP="00D36E26">
      <w:pPr>
        <w:rPr>
          <w:rFonts w:ascii="Calibri Light" w:hAnsi="Calibri Light" w:cs="Calibri Light"/>
          <w:lang w:val="en-AU"/>
        </w:rPr>
      </w:pPr>
    </w:p>
    <w:p w14:paraId="3BEDD4F1" w14:textId="77777777" w:rsidR="00D36E26" w:rsidRDefault="00D36E26" w:rsidP="00D36E26">
      <w:pPr>
        <w:rPr>
          <w:rFonts w:ascii="Calibri Light" w:hAnsi="Calibri Light" w:cs="Calibri Light"/>
          <w:lang w:val="en-AU"/>
        </w:rPr>
      </w:pPr>
    </w:p>
    <w:p w14:paraId="0E0BB14F" w14:textId="4A5BFFA7" w:rsidR="00D36E26" w:rsidRDefault="00D36E26" w:rsidP="00D36E26">
      <w:pPr>
        <w:rPr>
          <w:rFonts w:ascii="Calibri Light" w:hAnsi="Calibri Light" w:cs="Calibri Light"/>
          <w:lang w:val="en-AU"/>
        </w:rPr>
      </w:pPr>
      <w:r>
        <w:rPr>
          <w:rFonts w:ascii="Calibri Light" w:hAnsi="Calibri Light" w:cs="Calibri Light"/>
          <w:lang w:val="en-AU"/>
        </w:rPr>
        <w:t xml:space="preserve">                                </w:t>
      </w:r>
      <w:r>
        <w:rPr>
          <w:noProof/>
        </w:rPr>
        <w:drawing>
          <wp:inline distT="0" distB="0" distL="0" distR="0" wp14:anchorId="779850D8" wp14:editId="028596B0">
            <wp:extent cx="3124200" cy="1960530"/>
            <wp:effectExtent l="0" t="0" r="0" b="190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66"/>
                    <a:stretch>
                      <a:fillRect/>
                    </a:stretch>
                  </pic:blipFill>
                  <pic:spPr>
                    <a:xfrm>
                      <a:off x="0" y="0"/>
                      <a:ext cx="3131707" cy="1965241"/>
                    </a:xfrm>
                    <a:prstGeom prst="rect">
                      <a:avLst/>
                    </a:prstGeom>
                  </pic:spPr>
                </pic:pic>
              </a:graphicData>
            </a:graphic>
          </wp:inline>
        </w:drawing>
      </w:r>
    </w:p>
    <w:p w14:paraId="7B03394C" w14:textId="77777777" w:rsidR="008919BE" w:rsidRDefault="008919BE" w:rsidP="00D36E26">
      <w:pPr>
        <w:rPr>
          <w:rFonts w:ascii="Calibri Light" w:hAnsi="Calibri Light" w:cs="Calibri Light"/>
          <w:lang w:val="en-AU"/>
        </w:rPr>
      </w:pPr>
    </w:p>
    <w:p w14:paraId="0DCCE71B" w14:textId="4782FF0A" w:rsidR="008919BE" w:rsidRPr="004B59F9" w:rsidRDefault="004B59F9" w:rsidP="004B59F9">
      <w:pPr>
        <w:pStyle w:val="ListParagraph"/>
        <w:numPr>
          <w:ilvl w:val="0"/>
          <w:numId w:val="41"/>
        </w:numPr>
        <w:rPr>
          <w:rFonts w:ascii="Calibri Light" w:hAnsi="Calibri Light" w:cs="Calibri Light"/>
          <w:lang w:val="en-AU"/>
        </w:rPr>
      </w:pPr>
      <w:r w:rsidRPr="004B59F9">
        <w:rPr>
          <w:rFonts w:ascii="Calibri Light" w:hAnsi="Calibri Light" w:cs="Calibri Light"/>
          <w:lang w:val="en-AU"/>
        </w:rPr>
        <w:t xml:space="preserve">Click </w:t>
      </w:r>
      <w:r w:rsidRPr="004B59F9">
        <w:rPr>
          <w:rFonts w:ascii="Calibri Light" w:hAnsi="Calibri Light" w:cs="Calibri Light"/>
          <w:b/>
          <w:bCs/>
          <w:lang w:val="en-AU"/>
        </w:rPr>
        <w:t>Create branch</w:t>
      </w:r>
      <w:r w:rsidRPr="004B59F9">
        <w:rPr>
          <w:rFonts w:ascii="Calibri Light" w:hAnsi="Calibri Light" w:cs="Calibri Light"/>
          <w:lang w:val="en-AU"/>
        </w:rPr>
        <w:t>.</w:t>
      </w:r>
    </w:p>
    <w:p w14:paraId="3BA12972" w14:textId="77777777" w:rsidR="00FF3862" w:rsidRDefault="00FF3862" w:rsidP="00BB41CF">
      <w:pPr>
        <w:rPr>
          <w:rFonts w:ascii="Calibri Light" w:hAnsi="Calibri Light" w:cs="Calibri Light"/>
          <w:lang w:val="en-AU"/>
        </w:rPr>
      </w:pPr>
    </w:p>
    <w:p w14:paraId="75F88126" w14:textId="6ED142BC" w:rsidR="00E47976" w:rsidRDefault="00A87608" w:rsidP="00916883">
      <w:pPr>
        <w:pStyle w:val="ListParagraph"/>
        <w:numPr>
          <w:ilvl w:val="0"/>
          <w:numId w:val="41"/>
        </w:numPr>
        <w:rPr>
          <w:rFonts w:ascii="Calibri Light" w:hAnsi="Calibri Light" w:cs="Calibri Light"/>
          <w:lang w:val="en-AU"/>
        </w:rPr>
      </w:pPr>
      <w:r w:rsidRPr="003D0663">
        <w:rPr>
          <w:rFonts w:ascii="Calibri Light" w:hAnsi="Calibri Light" w:cs="Calibri Light"/>
          <w:lang w:val="en-AU"/>
        </w:rPr>
        <w:t xml:space="preserve">Go to your Ignition developer and </w:t>
      </w:r>
      <w:r w:rsidR="003D0663" w:rsidRPr="003D0663">
        <w:rPr>
          <w:rFonts w:ascii="Calibri Light" w:hAnsi="Calibri Light" w:cs="Calibri Light"/>
          <w:lang w:val="en-AU"/>
        </w:rPr>
        <w:t>make the changes as requested in SR0001</w:t>
      </w:r>
      <w:r w:rsidR="003D0663">
        <w:rPr>
          <w:rFonts w:ascii="Calibri Light" w:hAnsi="Calibri Light" w:cs="Calibri Light"/>
          <w:lang w:val="en-AU"/>
        </w:rPr>
        <w:t>.</w:t>
      </w:r>
      <w:r w:rsidR="005940BF">
        <w:rPr>
          <w:rFonts w:ascii="Calibri Light" w:hAnsi="Calibri Light" w:cs="Calibri Light"/>
          <w:lang w:val="en-AU"/>
        </w:rPr>
        <w:t xml:space="preserve"> Make sure you </w:t>
      </w:r>
      <w:r w:rsidR="005940BF" w:rsidRPr="005940BF">
        <w:rPr>
          <w:rFonts w:ascii="Calibri Light" w:hAnsi="Calibri Light" w:cs="Calibri Light"/>
          <w:b/>
          <w:bCs/>
          <w:lang w:val="en-AU"/>
        </w:rPr>
        <w:t>save the changes</w:t>
      </w:r>
      <w:r w:rsidR="008D2190">
        <w:rPr>
          <w:rFonts w:ascii="Calibri Light" w:hAnsi="Calibri Light" w:cs="Calibri Light"/>
          <w:lang w:val="en-AU"/>
        </w:rPr>
        <w:t xml:space="preserve"> after your changes</w:t>
      </w:r>
      <w:r w:rsidR="008B79B2">
        <w:rPr>
          <w:rFonts w:ascii="Calibri Light" w:hAnsi="Calibri Light" w:cs="Calibri Light"/>
          <w:lang w:val="en-AU"/>
        </w:rPr>
        <w:t>.</w:t>
      </w:r>
    </w:p>
    <w:p w14:paraId="30C16F2B" w14:textId="77777777" w:rsidR="008B79B2" w:rsidRPr="008B79B2" w:rsidRDefault="008B79B2" w:rsidP="008B79B2">
      <w:pPr>
        <w:rPr>
          <w:rFonts w:ascii="Calibri Light" w:hAnsi="Calibri Light" w:cs="Calibri Light"/>
          <w:lang w:val="en-AU"/>
        </w:rPr>
      </w:pPr>
    </w:p>
    <w:p w14:paraId="4D49E7BD" w14:textId="15EDB067" w:rsidR="00BD7064" w:rsidRDefault="0042490C" w:rsidP="00BB41CF">
      <w:pPr>
        <w:rPr>
          <w:rFonts w:ascii="Calibri Light" w:hAnsi="Calibri Light" w:cs="Calibri Light"/>
          <w:lang w:val="en-AU"/>
        </w:rPr>
      </w:pPr>
      <w:r>
        <w:rPr>
          <w:rFonts w:ascii="Calibri Light" w:hAnsi="Calibri Light" w:cs="Calibri Light"/>
          <w:lang w:val="en-AU"/>
        </w:rPr>
        <w:t xml:space="preserve">                                 </w:t>
      </w:r>
      <w:r>
        <w:rPr>
          <w:noProof/>
        </w:rPr>
        <w:drawing>
          <wp:inline distT="0" distB="0" distL="0" distR="0" wp14:anchorId="783BF487" wp14:editId="01E94E03">
            <wp:extent cx="1670957" cy="1716841"/>
            <wp:effectExtent l="0" t="0" r="5715" b="0"/>
            <wp:docPr id="75" name="Picture 7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radar chart&#10;&#10;Description automatically generated"/>
                    <pic:cNvPicPr/>
                  </pic:nvPicPr>
                  <pic:blipFill>
                    <a:blip r:embed="rId67"/>
                    <a:stretch>
                      <a:fillRect/>
                    </a:stretch>
                  </pic:blipFill>
                  <pic:spPr>
                    <a:xfrm>
                      <a:off x="0" y="0"/>
                      <a:ext cx="1677739" cy="1723809"/>
                    </a:xfrm>
                    <a:prstGeom prst="rect">
                      <a:avLst/>
                    </a:prstGeom>
                  </pic:spPr>
                </pic:pic>
              </a:graphicData>
            </a:graphic>
          </wp:inline>
        </w:drawing>
      </w:r>
    </w:p>
    <w:p w14:paraId="04A6FCE3" w14:textId="77777777" w:rsidR="0042490C" w:rsidRDefault="0042490C" w:rsidP="00BB41CF">
      <w:pPr>
        <w:rPr>
          <w:rFonts w:ascii="Calibri Light" w:hAnsi="Calibri Light" w:cs="Calibri Light"/>
          <w:lang w:val="en-AU"/>
        </w:rPr>
      </w:pPr>
    </w:p>
    <w:p w14:paraId="5F94CE09" w14:textId="77777777" w:rsidR="0042490C" w:rsidRDefault="0042490C" w:rsidP="00BB41CF">
      <w:pPr>
        <w:rPr>
          <w:rFonts w:ascii="Calibri Light" w:hAnsi="Calibri Light" w:cs="Calibri Light"/>
          <w:lang w:val="en-AU"/>
        </w:rPr>
      </w:pPr>
    </w:p>
    <w:p w14:paraId="5765F188" w14:textId="77777777" w:rsidR="00D261BC" w:rsidRDefault="00D261BC" w:rsidP="00BB41CF">
      <w:pPr>
        <w:rPr>
          <w:rFonts w:ascii="Calibri Light" w:hAnsi="Calibri Light" w:cs="Calibri Light"/>
          <w:lang w:val="en-AU"/>
        </w:rPr>
      </w:pPr>
    </w:p>
    <w:p w14:paraId="6929F7DC" w14:textId="77777777" w:rsidR="00B82740" w:rsidRDefault="00B82740" w:rsidP="00BB41CF">
      <w:pPr>
        <w:rPr>
          <w:rFonts w:ascii="Calibri Light" w:hAnsi="Calibri Light" w:cs="Calibri Light"/>
          <w:lang w:val="en-AU"/>
        </w:rPr>
      </w:pPr>
    </w:p>
    <w:p w14:paraId="21955ED0" w14:textId="77777777" w:rsidR="00B82740" w:rsidRDefault="00B82740" w:rsidP="00BB41CF">
      <w:pPr>
        <w:rPr>
          <w:rFonts w:ascii="Calibri Light" w:hAnsi="Calibri Light" w:cs="Calibri Light"/>
          <w:lang w:val="en-AU"/>
        </w:rPr>
      </w:pPr>
    </w:p>
    <w:p w14:paraId="43D381A8" w14:textId="77777777" w:rsidR="00B82740" w:rsidRDefault="00B82740" w:rsidP="00BB41CF">
      <w:pPr>
        <w:rPr>
          <w:rFonts w:ascii="Calibri Light" w:hAnsi="Calibri Light" w:cs="Calibri Light"/>
          <w:lang w:val="en-AU"/>
        </w:rPr>
      </w:pPr>
    </w:p>
    <w:p w14:paraId="45CA95AE" w14:textId="40E74768" w:rsidR="00B82740" w:rsidRDefault="00B82740" w:rsidP="00B82740">
      <w:pPr>
        <w:ind w:left="720" w:firstLine="720"/>
        <w:rPr>
          <w:rFonts w:ascii="Calibri Light" w:hAnsi="Calibri Light" w:cs="Calibri Light"/>
          <w:lang w:val="en-AU"/>
        </w:rPr>
      </w:pPr>
      <w:r>
        <w:rPr>
          <w:rFonts w:ascii="Calibri Light" w:hAnsi="Calibri Light" w:cs="Calibri Light"/>
          <w:lang w:val="en-AU"/>
        </w:rPr>
        <w:t>Your changes will automatically reflex in GitHub Desktop.</w:t>
      </w:r>
    </w:p>
    <w:p w14:paraId="5D1C9E9A" w14:textId="77777777" w:rsidR="00B82740" w:rsidRDefault="00B82740" w:rsidP="00BB41CF">
      <w:pPr>
        <w:rPr>
          <w:rFonts w:ascii="Calibri Light" w:hAnsi="Calibri Light" w:cs="Calibri Light"/>
          <w:lang w:val="en-AU"/>
        </w:rPr>
      </w:pPr>
    </w:p>
    <w:p w14:paraId="6C9ABFA2" w14:textId="56F1F936" w:rsidR="00B82740" w:rsidRDefault="00B82740" w:rsidP="00BB41CF">
      <w:pPr>
        <w:rPr>
          <w:rFonts w:ascii="Calibri Light" w:hAnsi="Calibri Light" w:cs="Calibri Light"/>
          <w:lang w:val="en-AU"/>
        </w:rPr>
      </w:pPr>
      <w:r>
        <w:rPr>
          <w:rFonts w:ascii="Calibri Light" w:hAnsi="Calibri Light" w:cs="Calibri Light"/>
          <w:lang w:val="en-AU"/>
        </w:rPr>
        <w:t xml:space="preserve">                               </w:t>
      </w:r>
      <w:r>
        <w:rPr>
          <w:noProof/>
        </w:rPr>
        <w:drawing>
          <wp:inline distT="0" distB="0" distL="0" distR="0" wp14:anchorId="62BA98FE" wp14:editId="347AAFF5">
            <wp:extent cx="4408714" cy="3030906"/>
            <wp:effectExtent l="0" t="0" r="0" b="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68"/>
                    <a:stretch>
                      <a:fillRect/>
                    </a:stretch>
                  </pic:blipFill>
                  <pic:spPr>
                    <a:xfrm>
                      <a:off x="0" y="0"/>
                      <a:ext cx="4414997" cy="3035225"/>
                    </a:xfrm>
                    <a:prstGeom prst="rect">
                      <a:avLst/>
                    </a:prstGeom>
                  </pic:spPr>
                </pic:pic>
              </a:graphicData>
            </a:graphic>
          </wp:inline>
        </w:drawing>
      </w:r>
    </w:p>
    <w:p w14:paraId="404B25E8" w14:textId="77777777" w:rsidR="00B82740" w:rsidRDefault="00B82740" w:rsidP="00BB41CF">
      <w:pPr>
        <w:rPr>
          <w:rFonts w:ascii="Calibri Light" w:hAnsi="Calibri Light" w:cs="Calibri Light"/>
          <w:lang w:val="en-AU"/>
        </w:rPr>
      </w:pPr>
    </w:p>
    <w:p w14:paraId="1A62A99F" w14:textId="77777777" w:rsidR="00B82740" w:rsidRDefault="00B82740" w:rsidP="00BB41CF">
      <w:pPr>
        <w:rPr>
          <w:rFonts w:ascii="Calibri Light" w:hAnsi="Calibri Light" w:cs="Calibri Light"/>
          <w:lang w:val="en-AU"/>
        </w:rPr>
      </w:pPr>
    </w:p>
    <w:p w14:paraId="0A63FD88" w14:textId="1B3A105B" w:rsidR="00B82740" w:rsidRPr="00621F77" w:rsidRDefault="0046271A" w:rsidP="00621F77">
      <w:pPr>
        <w:pStyle w:val="ListParagraph"/>
        <w:numPr>
          <w:ilvl w:val="0"/>
          <w:numId w:val="41"/>
        </w:numPr>
        <w:rPr>
          <w:rFonts w:ascii="Calibri Light" w:hAnsi="Calibri Light" w:cs="Calibri Light"/>
          <w:lang w:val="en-AU"/>
        </w:rPr>
      </w:pPr>
      <w:r w:rsidRPr="00621F77">
        <w:rPr>
          <w:rFonts w:ascii="Calibri Light" w:hAnsi="Calibri Light" w:cs="Calibri Light"/>
          <w:lang w:val="en-AU"/>
        </w:rPr>
        <w:t>Commit your changes</w:t>
      </w:r>
      <w:r w:rsidR="00621F77" w:rsidRPr="00621F77">
        <w:rPr>
          <w:rFonts w:ascii="Calibri Light" w:hAnsi="Calibri Light" w:cs="Calibri Light"/>
          <w:lang w:val="en-AU"/>
        </w:rPr>
        <w:t>.</w:t>
      </w:r>
      <w:r w:rsidR="007C2A98">
        <w:rPr>
          <w:rFonts w:ascii="Calibri Light" w:hAnsi="Calibri Light" w:cs="Calibri Light"/>
          <w:lang w:val="en-AU"/>
        </w:rPr>
        <w:t xml:space="preserve">  Click on </w:t>
      </w:r>
      <w:r w:rsidR="007C2A98" w:rsidRPr="007C2A98">
        <w:rPr>
          <w:rFonts w:ascii="Calibri Light" w:hAnsi="Calibri Light" w:cs="Calibri Light"/>
          <w:b/>
          <w:bCs/>
          <w:lang w:val="en-AU"/>
        </w:rPr>
        <w:t>Commit to SR0001</w:t>
      </w:r>
      <w:r w:rsidR="007C2A98">
        <w:rPr>
          <w:rFonts w:ascii="Calibri Light" w:hAnsi="Calibri Light" w:cs="Calibri Light"/>
          <w:lang w:val="en-AU"/>
        </w:rPr>
        <w:t>.</w:t>
      </w:r>
    </w:p>
    <w:p w14:paraId="59193EB3" w14:textId="77777777" w:rsidR="0046271A" w:rsidRDefault="0046271A" w:rsidP="00BB41CF">
      <w:pPr>
        <w:rPr>
          <w:rFonts w:ascii="Calibri Light" w:hAnsi="Calibri Light" w:cs="Calibri Light"/>
          <w:lang w:val="en-AU"/>
        </w:rPr>
      </w:pPr>
    </w:p>
    <w:p w14:paraId="3788EB5F" w14:textId="4EB9FA57" w:rsidR="0046271A" w:rsidRDefault="00621F77" w:rsidP="00BB41CF">
      <w:pPr>
        <w:rPr>
          <w:rFonts w:ascii="Calibri Light" w:hAnsi="Calibri Light" w:cs="Calibri Light"/>
          <w:lang w:val="en-AU"/>
        </w:rPr>
      </w:pPr>
      <w:r>
        <w:rPr>
          <w:rFonts w:ascii="Calibri Light" w:hAnsi="Calibri Light" w:cs="Calibri Light"/>
          <w:lang w:val="en-AU"/>
        </w:rPr>
        <w:t xml:space="preserve">                                </w:t>
      </w:r>
      <w:r w:rsidR="0046271A">
        <w:rPr>
          <w:noProof/>
        </w:rPr>
        <w:drawing>
          <wp:inline distT="0" distB="0" distL="0" distR="0" wp14:anchorId="64B54F4F" wp14:editId="0F1DC521">
            <wp:extent cx="2149929" cy="1710625"/>
            <wp:effectExtent l="0" t="0" r="3175" b="4445"/>
            <wp:docPr id="77" name="Picture 7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chat or text message&#10;&#10;Description automatically generated"/>
                    <pic:cNvPicPr/>
                  </pic:nvPicPr>
                  <pic:blipFill>
                    <a:blip r:embed="rId69"/>
                    <a:stretch>
                      <a:fillRect/>
                    </a:stretch>
                  </pic:blipFill>
                  <pic:spPr>
                    <a:xfrm>
                      <a:off x="0" y="0"/>
                      <a:ext cx="2154085" cy="1713932"/>
                    </a:xfrm>
                    <a:prstGeom prst="rect">
                      <a:avLst/>
                    </a:prstGeom>
                  </pic:spPr>
                </pic:pic>
              </a:graphicData>
            </a:graphic>
          </wp:inline>
        </w:drawing>
      </w:r>
    </w:p>
    <w:p w14:paraId="3AFD5A92" w14:textId="77777777" w:rsidR="007A718B" w:rsidRDefault="007A718B" w:rsidP="00BB41CF">
      <w:pPr>
        <w:rPr>
          <w:rFonts w:ascii="Calibri Light" w:hAnsi="Calibri Light" w:cs="Calibri Light"/>
          <w:lang w:val="en-AU"/>
        </w:rPr>
      </w:pPr>
    </w:p>
    <w:p w14:paraId="2191DC3B" w14:textId="65863AB8" w:rsidR="007A718B" w:rsidRDefault="007A718B" w:rsidP="00030A9C">
      <w:pPr>
        <w:pStyle w:val="ListParagraph"/>
        <w:numPr>
          <w:ilvl w:val="0"/>
          <w:numId w:val="41"/>
        </w:numPr>
        <w:rPr>
          <w:rFonts w:ascii="Calibri Light" w:hAnsi="Calibri Light" w:cs="Calibri Light"/>
          <w:lang w:val="en-AU"/>
        </w:rPr>
      </w:pPr>
      <w:r w:rsidRPr="00030A9C">
        <w:rPr>
          <w:rFonts w:ascii="Calibri Light" w:hAnsi="Calibri Light" w:cs="Calibri Light"/>
          <w:lang w:val="en-AU"/>
        </w:rPr>
        <w:t xml:space="preserve">Now Publish </w:t>
      </w:r>
      <w:r w:rsidR="009C75C5" w:rsidRPr="00030A9C">
        <w:rPr>
          <w:rFonts w:ascii="Calibri Light" w:hAnsi="Calibri Light" w:cs="Calibri Light"/>
          <w:lang w:val="en-AU"/>
        </w:rPr>
        <w:t xml:space="preserve">your branch to </w:t>
      </w:r>
      <w:r w:rsidR="00380A08" w:rsidRPr="00030A9C">
        <w:rPr>
          <w:rFonts w:ascii="Calibri Light" w:hAnsi="Calibri Light" w:cs="Calibri Light"/>
          <w:lang w:val="en-AU"/>
        </w:rPr>
        <w:t>GitHub Onlin</w:t>
      </w:r>
      <w:r w:rsidR="00030A9C" w:rsidRPr="00030A9C">
        <w:rPr>
          <w:rFonts w:ascii="Calibri Light" w:hAnsi="Calibri Light" w:cs="Calibri Light"/>
          <w:lang w:val="en-AU"/>
        </w:rPr>
        <w:t>e.</w:t>
      </w:r>
      <w:r w:rsidR="00030A9C">
        <w:rPr>
          <w:rFonts w:ascii="Calibri Light" w:hAnsi="Calibri Light" w:cs="Calibri Light"/>
          <w:lang w:val="en-AU"/>
        </w:rPr>
        <w:t xml:space="preserve">  Click on </w:t>
      </w:r>
      <w:r w:rsidR="00030A9C" w:rsidRPr="00030A9C">
        <w:rPr>
          <w:rFonts w:ascii="Calibri Light" w:hAnsi="Calibri Light" w:cs="Calibri Light"/>
          <w:b/>
          <w:bCs/>
          <w:lang w:val="en-AU"/>
        </w:rPr>
        <w:t>Publish branch</w:t>
      </w:r>
      <w:r w:rsidR="00030A9C">
        <w:rPr>
          <w:rFonts w:ascii="Calibri Light" w:hAnsi="Calibri Light" w:cs="Calibri Light"/>
          <w:lang w:val="en-AU"/>
        </w:rPr>
        <w:t>.</w:t>
      </w:r>
    </w:p>
    <w:p w14:paraId="5987AE31" w14:textId="79546AC9" w:rsidR="00EA1B97" w:rsidRDefault="0087717A" w:rsidP="0087717A">
      <w:pPr>
        <w:pStyle w:val="ListParagraph"/>
        <w:ind w:left="1800"/>
        <w:rPr>
          <w:rFonts w:ascii="Calibri Light" w:hAnsi="Calibri Light" w:cs="Calibri Light"/>
          <w:lang w:val="en-AU"/>
        </w:rPr>
      </w:pPr>
      <w:r>
        <w:rPr>
          <w:rFonts w:ascii="Calibri Light" w:hAnsi="Calibri Light" w:cs="Calibri Light"/>
          <w:lang w:val="en-AU"/>
        </w:rPr>
        <w:t>You should receive an e-mail notification from GitHub online confirming your action.</w:t>
      </w:r>
    </w:p>
    <w:p w14:paraId="08AF9E64" w14:textId="77777777" w:rsidR="0087717A" w:rsidRDefault="0087717A" w:rsidP="0087717A">
      <w:pPr>
        <w:pStyle w:val="ListParagraph"/>
        <w:ind w:left="1800"/>
        <w:rPr>
          <w:rFonts w:ascii="Calibri Light" w:hAnsi="Calibri Light" w:cs="Calibri Light"/>
          <w:lang w:val="en-AU"/>
        </w:rPr>
      </w:pPr>
    </w:p>
    <w:p w14:paraId="6B8C73B4" w14:textId="063FB97B" w:rsidR="0087717A" w:rsidRDefault="0087717A" w:rsidP="0087717A">
      <w:pPr>
        <w:pStyle w:val="ListParagraph"/>
        <w:ind w:left="1800"/>
        <w:rPr>
          <w:rFonts w:ascii="Calibri Light" w:hAnsi="Calibri Light" w:cs="Calibri Light"/>
          <w:lang w:val="en-AU"/>
        </w:rPr>
      </w:pPr>
      <w:r>
        <w:rPr>
          <w:noProof/>
        </w:rPr>
        <w:lastRenderedPageBreak/>
        <w:drawing>
          <wp:inline distT="0" distB="0" distL="0" distR="0" wp14:anchorId="55BB452D" wp14:editId="72056B08">
            <wp:extent cx="2313214" cy="2290209"/>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70"/>
                    <a:stretch>
                      <a:fillRect/>
                    </a:stretch>
                  </pic:blipFill>
                  <pic:spPr>
                    <a:xfrm>
                      <a:off x="0" y="0"/>
                      <a:ext cx="2333863" cy="2310653"/>
                    </a:xfrm>
                    <a:prstGeom prst="rect">
                      <a:avLst/>
                    </a:prstGeom>
                  </pic:spPr>
                </pic:pic>
              </a:graphicData>
            </a:graphic>
          </wp:inline>
        </w:drawing>
      </w:r>
    </w:p>
    <w:p w14:paraId="0D0304CB" w14:textId="77777777" w:rsidR="001005D4" w:rsidRDefault="001005D4" w:rsidP="0087717A">
      <w:pPr>
        <w:pStyle w:val="ListParagraph"/>
        <w:ind w:left="1800"/>
        <w:rPr>
          <w:rFonts w:ascii="Calibri Light" w:hAnsi="Calibri Light" w:cs="Calibri Light"/>
          <w:lang w:val="en-AU"/>
        </w:rPr>
      </w:pPr>
    </w:p>
    <w:p w14:paraId="0C8C400C" w14:textId="77777777" w:rsidR="001005D4" w:rsidRDefault="001005D4" w:rsidP="0087717A">
      <w:pPr>
        <w:pStyle w:val="ListParagraph"/>
        <w:ind w:left="1800"/>
        <w:rPr>
          <w:rFonts w:ascii="Calibri Light" w:hAnsi="Calibri Light" w:cs="Calibri Light"/>
          <w:lang w:val="en-AU"/>
        </w:rPr>
      </w:pPr>
    </w:p>
    <w:p w14:paraId="5E06755F" w14:textId="40FAB707" w:rsidR="00D03318" w:rsidRDefault="00D03318" w:rsidP="00D03318">
      <w:pPr>
        <w:pStyle w:val="ListParagraph"/>
        <w:ind w:left="1800"/>
        <w:rPr>
          <w:rFonts w:ascii="Calibri Light" w:hAnsi="Calibri Light" w:cs="Calibri Light"/>
          <w:lang w:val="en-AU"/>
        </w:rPr>
      </w:pPr>
      <w:r>
        <w:rPr>
          <w:rFonts w:ascii="Calibri Light" w:hAnsi="Calibri Light" w:cs="Calibri Light"/>
          <w:lang w:val="en-AU"/>
        </w:rPr>
        <w:t>Note that the changes are NOT in the main branch</w:t>
      </w:r>
      <w:r w:rsidR="004A284F">
        <w:rPr>
          <w:rFonts w:ascii="Calibri Light" w:hAnsi="Calibri Light" w:cs="Calibri Light"/>
          <w:lang w:val="en-AU"/>
        </w:rPr>
        <w:t xml:space="preserve"> and reside separately in the SR0001 branch.</w:t>
      </w:r>
    </w:p>
    <w:p w14:paraId="441BD87D" w14:textId="77777777" w:rsidR="00AD19E6" w:rsidRDefault="00AD19E6" w:rsidP="00D03318">
      <w:pPr>
        <w:pStyle w:val="ListParagraph"/>
        <w:ind w:left="1800"/>
        <w:rPr>
          <w:rFonts w:ascii="Calibri Light" w:hAnsi="Calibri Light" w:cs="Calibri Light"/>
          <w:lang w:val="en-AU"/>
        </w:rPr>
      </w:pPr>
    </w:p>
    <w:p w14:paraId="56557E2C" w14:textId="72C3C68A" w:rsidR="00AD19E6" w:rsidRDefault="00AD19E6" w:rsidP="00D03318">
      <w:pPr>
        <w:pStyle w:val="ListParagraph"/>
        <w:ind w:left="1800"/>
        <w:rPr>
          <w:rFonts w:ascii="Calibri Light" w:hAnsi="Calibri Light" w:cs="Calibri Light"/>
          <w:lang w:val="en-AU"/>
        </w:rPr>
      </w:pPr>
      <w:r>
        <w:rPr>
          <w:rFonts w:ascii="Calibri Light" w:hAnsi="Calibri Light" w:cs="Calibri Light"/>
          <w:lang w:val="en-AU"/>
        </w:rPr>
        <w:t xml:space="preserve">GitHub Desktop </w:t>
      </w:r>
      <w:r w:rsidR="00151FAF">
        <w:rPr>
          <w:rFonts w:ascii="Calibri Light" w:hAnsi="Calibri Light" w:cs="Calibri Light"/>
          <w:lang w:val="en-AU"/>
        </w:rPr>
        <w:t>opens the option to create a pull request to transfer the changes back to the main branch.</w:t>
      </w:r>
      <w:r w:rsidR="00911850">
        <w:rPr>
          <w:rFonts w:ascii="Calibri Light" w:hAnsi="Calibri Light" w:cs="Calibri Light"/>
          <w:lang w:val="en-AU"/>
        </w:rPr>
        <w:t xml:space="preserve">  That allows you to commit and collaborate your changes with the rest of the team.</w:t>
      </w:r>
    </w:p>
    <w:p w14:paraId="50CA1222" w14:textId="77777777" w:rsidR="00911850" w:rsidRDefault="00911850" w:rsidP="00D03318">
      <w:pPr>
        <w:pStyle w:val="ListParagraph"/>
        <w:ind w:left="1800"/>
        <w:rPr>
          <w:rFonts w:ascii="Calibri Light" w:hAnsi="Calibri Light" w:cs="Calibri Light"/>
          <w:lang w:val="en-AU"/>
        </w:rPr>
      </w:pPr>
    </w:p>
    <w:p w14:paraId="2668D61F" w14:textId="6F557A67" w:rsidR="00911850" w:rsidRDefault="00911850" w:rsidP="00D03318">
      <w:pPr>
        <w:pStyle w:val="ListParagraph"/>
        <w:ind w:left="1800"/>
        <w:rPr>
          <w:rFonts w:ascii="Calibri Light" w:hAnsi="Calibri Light" w:cs="Calibri Light"/>
          <w:lang w:val="en-AU"/>
        </w:rPr>
      </w:pPr>
      <w:r>
        <w:rPr>
          <w:noProof/>
        </w:rPr>
        <w:drawing>
          <wp:inline distT="0" distB="0" distL="0" distR="0" wp14:anchorId="3D45BF39" wp14:editId="3C4F454D">
            <wp:extent cx="5061041" cy="1188330"/>
            <wp:effectExtent l="0" t="0" r="6350" b="0"/>
            <wp:docPr id="80" name="Picture 8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10;&#10;Description automatically generated"/>
                    <pic:cNvPicPr/>
                  </pic:nvPicPr>
                  <pic:blipFill>
                    <a:blip r:embed="rId71"/>
                    <a:stretch>
                      <a:fillRect/>
                    </a:stretch>
                  </pic:blipFill>
                  <pic:spPr>
                    <a:xfrm>
                      <a:off x="0" y="0"/>
                      <a:ext cx="5080960" cy="1193007"/>
                    </a:xfrm>
                    <a:prstGeom prst="rect">
                      <a:avLst/>
                    </a:prstGeom>
                  </pic:spPr>
                </pic:pic>
              </a:graphicData>
            </a:graphic>
          </wp:inline>
        </w:drawing>
      </w:r>
    </w:p>
    <w:p w14:paraId="6C4FC816" w14:textId="77777777" w:rsidR="00911850" w:rsidRDefault="00911850" w:rsidP="00D03318">
      <w:pPr>
        <w:pStyle w:val="ListParagraph"/>
        <w:ind w:left="1800"/>
        <w:rPr>
          <w:rFonts w:ascii="Calibri Light" w:hAnsi="Calibri Light" w:cs="Calibri Light"/>
          <w:lang w:val="en-AU"/>
        </w:rPr>
      </w:pPr>
    </w:p>
    <w:p w14:paraId="02BF68EC" w14:textId="1C8C3095" w:rsidR="00911850" w:rsidRDefault="00976F74" w:rsidP="00976F74">
      <w:pPr>
        <w:pStyle w:val="ListParagraph"/>
        <w:numPr>
          <w:ilvl w:val="0"/>
          <w:numId w:val="41"/>
        </w:numPr>
        <w:rPr>
          <w:rFonts w:ascii="Calibri Light" w:hAnsi="Calibri Light" w:cs="Calibri Light"/>
          <w:lang w:val="en-AU"/>
        </w:rPr>
      </w:pPr>
      <w:r>
        <w:rPr>
          <w:rFonts w:ascii="Calibri Light" w:hAnsi="Calibri Light" w:cs="Calibri Light"/>
          <w:lang w:val="en-AU"/>
        </w:rPr>
        <w:t xml:space="preserve">Click </w:t>
      </w:r>
      <w:r w:rsidRPr="00976F74">
        <w:rPr>
          <w:rFonts w:ascii="Calibri Light" w:hAnsi="Calibri Light" w:cs="Calibri Light"/>
          <w:lang w:val="en-AU"/>
        </w:rPr>
        <w:t xml:space="preserve">Create </w:t>
      </w:r>
      <w:r w:rsidRPr="00976F74">
        <w:rPr>
          <w:rFonts w:ascii="Calibri Light" w:hAnsi="Calibri Light" w:cs="Calibri Light"/>
          <w:b/>
          <w:bCs/>
          <w:lang w:val="en-AU"/>
        </w:rPr>
        <w:t>Pull Request</w:t>
      </w:r>
      <w:r>
        <w:rPr>
          <w:rFonts w:ascii="Calibri Light" w:hAnsi="Calibri Light" w:cs="Calibri Light"/>
          <w:lang w:val="en-AU"/>
        </w:rPr>
        <w:t>.</w:t>
      </w:r>
    </w:p>
    <w:p w14:paraId="639E38D1" w14:textId="5DCE4646" w:rsidR="00D4665C" w:rsidRPr="00D4665C" w:rsidRDefault="00A11A5F" w:rsidP="00D4665C">
      <w:pPr>
        <w:pStyle w:val="ListParagraph"/>
        <w:numPr>
          <w:ilvl w:val="0"/>
          <w:numId w:val="41"/>
        </w:numPr>
        <w:rPr>
          <w:rFonts w:ascii="Calibri Light" w:hAnsi="Calibri Light" w:cs="Calibri Light"/>
          <w:lang w:val="en-AU"/>
        </w:rPr>
      </w:pPr>
      <w:r>
        <w:rPr>
          <w:rFonts w:ascii="Calibri Light" w:hAnsi="Calibri Light" w:cs="Calibri Light"/>
          <w:lang w:val="en-AU"/>
        </w:rPr>
        <w:t>The Online GitHub</w:t>
      </w:r>
      <w:r w:rsidR="00D4665C">
        <w:rPr>
          <w:rFonts w:ascii="Calibri Light" w:hAnsi="Calibri Light" w:cs="Calibri Light"/>
          <w:lang w:val="en-AU"/>
        </w:rPr>
        <w:t xml:space="preserve"> </w:t>
      </w:r>
      <w:proofErr w:type="gramStart"/>
      <w:r w:rsidR="00D4665C">
        <w:rPr>
          <w:rFonts w:ascii="Calibri Light" w:hAnsi="Calibri Light" w:cs="Calibri Light"/>
          <w:lang w:val="en-AU"/>
        </w:rPr>
        <w:t>opens up</w:t>
      </w:r>
      <w:proofErr w:type="gramEnd"/>
      <w:r w:rsidR="00D4665C">
        <w:rPr>
          <w:rFonts w:ascii="Calibri Light" w:hAnsi="Calibri Light" w:cs="Calibri Light"/>
          <w:lang w:val="en-AU"/>
        </w:rPr>
        <w:t xml:space="preserve"> the page to comment and confirm the pull request.  Add </w:t>
      </w:r>
      <w:r w:rsidR="000B7440">
        <w:rPr>
          <w:rFonts w:ascii="Calibri Light" w:hAnsi="Calibri Light" w:cs="Calibri Light"/>
          <w:lang w:val="en-AU"/>
        </w:rPr>
        <w:t>comment if needed.</w:t>
      </w:r>
    </w:p>
    <w:p w14:paraId="3C79FE92" w14:textId="79DA3C27" w:rsidR="00D4665C" w:rsidRDefault="00783B28" w:rsidP="00976F74">
      <w:pPr>
        <w:pStyle w:val="ListParagraph"/>
        <w:numPr>
          <w:ilvl w:val="0"/>
          <w:numId w:val="41"/>
        </w:numPr>
        <w:rPr>
          <w:rFonts w:ascii="Calibri Light" w:hAnsi="Calibri Light" w:cs="Calibri Light"/>
          <w:lang w:val="en-AU"/>
        </w:rPr>
      </w:pPr>
      <w:r>
        <w:rPr>
          <w:rFonts w:ascii="Calibri Light" w:hAnsi="Calibri Light" w:cs="Calibri Light"/>
          <w:lang w:val="en-AU"/>
        </w:rPr>
        <w:t xml:space="preserve">Click on </w:t>
      </w:r>
      <w:r w:rsidRPr="00783B28">
        <w:rPr>
          <w:rFonts w:ascii="Calibri Light" w:hAnsi="Calibri Light" w:cs="Calibri Light"/>
          <w:b/>
          <w:bCs/>
          <w:lang w:val="en-AU"/>
        </w:rPr>
        <w:t>Create pull request</w:t>
      </w:r>
      <w:r>
        <w:rPr>
          <w:rFonts w:ascii="Calibri Light" w:hAnsi="Calibri Light" w:cs="Calibri Light"/>
          <w:lang w:val="en-AU"/>
        </w:rPr>
        <w:t>.</w:t>
      </w:r>
    </w:p>
    <w:p w14:paraId="075C9FB0" w14:textId="77777777" w:rsidR="009E642C" w:rsidRDefault="009E642C" w:rsidP="00C142BA">
      <w:pPr>
        <w:ind w:left="1800"/>
        <w:rPr>
          <w:rFonts w:ascii="Calibri Light" w:hAnsi="Calibri Light" w:cs="Calibri Light"/>
          <w:lang w:val="en-AU"/>
        </w:rPr>
      </w:pPr>
    </w:p>
    <w:p w14:paraId="598915FC" w14:textId="047D3F07" w:rsidR="00C142BA" w:rsidRDefault="00C142BA" w:rsidP="00C142BA">
      <w:pPr>
        <w:ind w:left="1800"/>
        <w:rPr>
          <w:rFonts w:ascii="Calibri Light" w:hAnsi="Calibri Light" w:cs="Calibri Light"/>
          <w:lang w:val="en-AU"/>
        </w:rPr>
      </w:pPr>
      <w:r>
        <w:rPr>
          <w:rFonts w:ascii="Calibri Light" w:hAnsi="Calibri Light" w:cs="Calibri Light"/>
          <w:lang w:val="en-AU"/>
        </w:rPr>
        <w:t>Further option</w:t>
      </w:r>
      <w:r w:rsidR="00582C75">
        <w:rPr>
          <w:rFonts w:ascii="Calibri Light" w:hAnsi="Calibri Light" w:cs="Calibri Light"/>
          <w:lang w:val="en-AU"/>
        </w:rPr>
        <w:t>s and information</w:t>
      </w:r>
      <w:r>
        <w:rPr>
          <w:rFonts w:ascii="Calibri Light" w:hAnsi="Calibri Light" w:cs="Calibri Light"/>
          <w:lang w:val="en-AU"/>
        </w:rPr>
        <w:t xml:space="preserve"> </w:t>
      </w:r>
      <w:r w:rsidR="00514617">
        <w:rPr>
          <w:rFonts w:ascii="Calibri Light" w:hAnsi="Calibri Light" w:cs="Calibri Light"/>
          <w:lang w:val="en-AU"/>
        </w:rPr>
        <w:t>open</w:t>
      </w:r>
      <w:r>
        <w:rPr>
          <w:rFonts w:ascii="Calibri Light" w:hAnsi="Calibri Light" w:cs="Calibri Light"/>
          <w:lang w:val="en-AU"/>
        </w:rPr>
        <w:t>.</w:t>
      </w:r>
    </w:p>
    <w:p w14:paraId="445D5036" w14:textId="77777777" w:rsidR="00582C75" w:rsidRDefault="00582C75" w:rsidP="00C142BA">
      <w:pPr>
        <w:ind w:left="1800"/>
        <w:rPr>
          <w:rFonts w:ascii="Calibri Light" w:hAnsi="Calibri Light" w:cs="Calibri Light"/>
          <w:lang w:val="en-AU"/>
        </w:rPr>
      </w:pPr>
    </w:p>
    <w:p w14:paraId="4C303591" w14:textId="21AEF94E" w:rsidR="00582C75" w:rsidRDefault="00514617" w:rsidP="00C142BA">
      <w:pPr>
        <w:ind w:left="1800"/>
        <w:rPr>
          <w:rFonts w:ascii="Calibri Light" w:hAnsi="Calibri Light" w:cs="Calibri Light"/>
          <w:lang w:val="en-AU"/>
        </w:rPr>
      </w:pPr>
      <w:r>
        <w:rPr>
          <w:noProof/>
        </w:rPr>
        <w:lastRenderedPageBreak/>
        <w:drawing>
          <wp:inline distT="0" distB="0" distL="0" distR="0" wp14:anchorId="509EEFD0" wp14:editId="6CFE49AD">
            <wp:extent cx="3885384" cy="4041548"/>
            <wp:effectExtent l="0" t="0" r="1270" b="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72"/>
                    <a:stretch>
                      <a:fillRect/>
                    </a:stretch>
                  </pic:blipFill>
                  <pic:spPr>
                    <a:xfrm>
                      <a:off x="0" y="0"/>
                      <a:ext cx="3892538" cy="4048989"/>
                    </a:xfrm>
                    <a:prstGeom prst="rect">
                      <a:avLst/>
                    </a:prstGeom>
                  </pic:spPr>
                </pic:pic>
              </a:graphicData>
            </a:graphic>
          </wp:inline>
        </w:drawing>
      </w:r>
    </w:p>
    <w:p w14:paraId="77F2CDA8" w14:textId="77777777" w:rsidR="00514617" w:rsidRDefault="00514617" w:rsidP="00C142BA">
      <w:pPr>
        <w:ind w:left="1800"/>
        <w:rPr>
          <w:rFonts w:ascii="Calibri Light" w:hAnsi="Calibri Light" w:cs="Calibri Light"/>
          <w:lang w:val="en-AU"/>
        </w:rPr>
      </w:pPr>
    </w:p>
    <w:p w14:paraId="0DF90B3D" w14:textId="77777777" w:rsidR="00582C75" w:rsidRPr="009E642C" w:rsidRDefault="00582C75" w:rsidP="00C142BA">
      <w:pPr>
        <w:ind w:left="1800"/>
        <w:rPr>
          <w:rFonts w:ascii="Calibri Light" w:hAnsi="Calibri Light" w:cs="Calibri Light"/>
          <w:lang w:val="en-AU"/>
        </w:rPr>
      </w:pPr>
    </w:p>
    <w:p w14:paraId="4AE52B0D" w14:textId="563A9C38" w:rsidR="00783B28" w:rsidRDefault="006F4D5A" w:rsidP="00976F74">
      <w:pPr>
        <w:pStyle w:val="ListParagraph"/>
        <w:numPr>
          <w:ilvl w:val="0"/>
          <w:numId w:val="41"/>
        </w:numPr>
        <w:rPr>
          <w:rFonts w:ascii="Calibri Light" w:hAnsi="Calibri Light" w:cs="Calibri Light"/>
          <w:lang w:val="en-AU"/>
        </w:rPr>
      </w:pPr>
      <w:r>
        <w:rPr>
          <w:rFonts w:ascii="Calibri Light" w:hAnsi="Calibri Light" w:cs="Calibri Light"/>
          <w:lang w:val="en-AU"/>
        </w:rPr>
        <w:t xml:space="preserve">Click </w:t>
      </w:r>
      <w:r w:rsidRPr="006F4D5A">
        <w:rPr>
          <w:rFonts w:ascii="Calibri Light" w:hAnsi="Calibri Light" w:cs="Calibri Light"/>
          <w:b/>
          <w:bCs/>
          <w:lang w:val="en-AU"/>
        </w:rPr>
        <w:t>Close with comment</w:t>
      </w:r>
      <w:r>
        <w:rPr>
          <w:rFonts w:ascii="Calibri Light" w:hAnsi="Calibri Light" w:cs="Calibri Light"/>
          <w:lang w:val="en-AU"/>
        </w:rPr>
        <w:t>.</w:t>
      </w:r>
    </w:p>
    <w:p w14:paraId="1104024D" w14:textId="7715CF76" w:rsidR="003723B2" w:rsidRDefault="003723B2" w:rsidP="004262CF">
      <w:pPr>
        <w:ind w:left="720" w:firstLine="720"/>
        <w:rPr>
          <w:rFonts w:ascii="Calibri Light" w:hAnsi="Calibri Light" w:cs="Calibri Light"/>
          <w:lang w:val="en-AU"/>
        </w:rPr>
      </w:pPr>
      <w:r>
        <w:rPr>
          <w:rFonts w:ascii="Calibri Light" w:hAnsi="Calibri Light" w:cs="Calibri Light"/>
          <w:lang w:val="en-AU"/>
        </w:rPr>
        <w:t xml:space="preserve">The </w:t>
      </w:r>
      <w:r w:rsidR="004262CF">
        <w:rPr>
          <w:rFonts w:ascii="Calibri Light" w:hAnsi="Calibri Light" w:cs="Calibri Light"/>
          <w:lang w:val="en-AU"/>
        </w:rPr>
        <w:t>pull is now completed and closed.</w:t>
      </w:r>
    </w:p>
    <w:p w14:paraId="0A086D91" w14:textId="77777777" w:rsidR="004262CF" w:rsidRDefault="004262CF" w:rsidP="004262CF">
      <w:pPr>
        <w:ind w:left="720" w:firstLine="720"/>
        <w:rPr>
          <w:rFonts w:ascii="Calibri Light" w:hAnsi="Calibri Light" w:cs="Calibri Light"/>
          <w:lang w:val="en-AU"/>
        </w:rPr>
      </w:pPr>
    </w:p>
    <w:p w14:paraId="02382FBA" w14:textId="21FD276F" w:rsidR="004262CF" w:rsidRDefault="004262CF" w:rsidP="004262CF">
      <w:pPr>
        <w:ind w:left="720" w:firstLine="720"/>
        <w:rPr>
          <w:rFonts w:ascii="Calibri Light" w:hAnsi="Calibri Light" w:cs="Calibri Light"/>
          <w:lang w:val="en-AU"/>
        </w:rPr>
      </w:pPr>
      <w:r>
        <w:rPr>
          <w:noProof/>
        </w:rPr>
        <w:drawing>
          <wp:inline distT="0" distB="0" distL="0" distR="0" wp14:anchorId="07DE8BBE" wp14:editId="674DFDE4">
            <wp:extent cx="3506561" cy="615550"/>
            <wp:effectExtent l="0" t="0" r="0"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pic:nvPicPr>
                  <pic:blipFill>
                    <a:blip r:embed="rId73"/>
                    <a:stretch>
                      <a:fillRect/>
                    </a:stretch>
                  </pic:blipFill>
                  <pic:spPr>
                    <a:xfrm>
                      <a:off x="0" y="0"/>
                      <a:ext cx="3546316" cy="622529"/>
                    </a:xfrm>
                    <a:prstGeom prst="rect">
                      <a:avLst/>
                    </a:prstGeom>
                  </pic:spPr>
                </pic:pic>
              </a:graphicData>
            </a:graphic>
          </wp:inline>
        </w:drawing>
      </w:r>
    </w:p>
    <w:p w14:paraId="6BA90A54" w14:textId="77777777" w:rsidR="004262CF" w:rsidRDefault="004262CF" w:rsidP="004262CF">
      <w:pPr>
        <w:ind w:left="720" w:firstLine="720"/>
        <w:rPr>
          <w:rFonts w:ascii="Calibri Light" w:hAnsi="Calibri Light" w:cs="Calibri Light"/>
          <w:lang w:val="en-AU"/>
        </w:rPr>
      </w:pPr>
    </w:p>
    <w:p w14:paraId="09F81AD7" w14:textId="77777777" w:rsidR="004262CF" w:rsidRDefault="004262CF" w:rsidP="004262CF">
      <w:pPr>
        <w:ind w:left="720" w:firstLine="720"/>
        <w:rPr>
          <w:rFonts w:ascii="Calibri Light" w:hAnsi="Calibri Light" w:cs="Calibri Light"/>
          <w:lang w:val="en-AU"/>
        </w:rPr>
      </w:pPr>
    </w:p>
    <w:p w14:paraId="51E099F6" w14:textId="0CFCC16B" w:rsidR="009D7D62" w:rsidRDefault="009D7D62" w:rsidP="009D7D62">
      <w:pPr>
        <w:ind w:left="720"/>
        <w:rPr>
          <w:rFonts w:ascii="Calibri Light" w:hAnsi="Calibri Light" w:cs="Calibri Light"/>
          <w:lang w:val="en-AU"/>
        </w:rPr>
      </w:pPr>
      <w:r w:rsidRPr="0943F91F">
        <w:rPr>
          <w:rFonts w:ascii="Calibri Light" w:hAnsi="Calibri Light" w:cs="Calibri Light"/>
          <w:b/>
          <w:bCs/>
          <w:lang w:val="en-AU"/>
        </w:rPr>
        <w:t>Note:</w:t>
      </w:r>
      <w:r w:rsidRPr="0943F91F">
        <w:rPr>
          <w:rFonts w:ascii="Calibri Light" w:hAnsi="Calibri Light" w:cs="Calibri Light"/>
          <w:lang w:val="en-AU"/>
        </w:rPr>
        <w:t xml:space="preserve">  </w:t>
      </w:r>
      <w:r w:rsidRPr="0943F91F">
        <w:rPr>
          <w:rFonts w:ascii="Calibri Light" w:hAnsi="Calibri Light" w:cs="Calibri Light"/>
          <w:b/>
          <w:bCs/>
          <w:lang w:val="en-AU"/>
        </w:rPr>
        <w:t>Ignition Tags</w:t>
      </w:r>
      <w:r>
        <w:rPr>
          <w:rFonts w:ascii="Calibri Light" w:hAnsi="Calibri Light" w:cs="Calibri Light"/>
          <w:b/>
          <w:bCs/>
          <w:lang w:val="en-AU"/>
        </w:rPr>
        <w:t>, images</w:t>
      </w:r>
      <w:r w:rsidRPr="0943F91F">
        <w:rPr>
          <w:rFonts w:ascii="Calibri Light" w:hAnsi="Calibri Light" w:cs="Calibri Light"/>
          <w:lang w:val="en-AU"/>
        </w:rPr>
        <w:t xml:space="preserve"> and any Ignition changes in the </w:t>
      </w:r>
      <w:r w:rsidRPr="0943F91F">
        <w:rPr>
          <w:rFonts w:ascii="Calibri Light" w:hAnsi="Calibri Light" w:cs="Calibri Light"/>
          <w:b/>
          <w:bCs/>
          <w:lang w:val="en-AU"/>
        </w:rPr>
        <w:t>configuration</w:t>
      </w:r>
      <w:r w:rsidRPr="0943F91F">
        <w:rPr>
          <w:rFonts w:ascii="Calibri Light" w:hAnsi="Calibri Light" w:cs="Calibri Light"/>
          <w:lang w:val="en-AU"/>
        </w:rPr>
        <w:t xml:space="preserve"> browser are </w:t>
      </w:r>
      <w:r w:rsidRPr="0943F91F">
        <w:rPr>
          <w:rFonts w:ascii="Calibri Light" w:hAnsi="Calibri Light" w:cs="Calibri Light"/>
          <w:b/>
          <w:bCs/>
          <w:lang w:val="en-AU"/>
        </w:rPr>
        <w:t>NOT</w:t>
      </w:r>
      <w:r w:rsidRPr="0943F91F">
        <w:rPr>
          <w:rFonts w:ascii="Calibri Light" w:hAnsi="Calibri Light" w:cs="Calibri Light"/>
          <w:lang w:val="en-AU"/>
        </w:rPr>
        <w:t xml:space="preserve"> part of the project but associated with the Ignition Gateway itself. </w:t>
      </w:r>
      <w:r w:rsidR="00CC3129">
        <w:rPr>
          <w:rFonts w:ascii="Calibri Light" w:hAnsi="Calibri Light" w:cs="Calibri Light"/>
          <w:lang w:val="en-AU"/>
        </w:rPr>
        <w:t xml:space="preserve">Let us add those </w:t>
      </w:r>
      <w:r w:rsidR="008E3260">
        <w:rPr>
          <w:rFonts w:ascii="Calibri Light" w:hAnsi="Calibri Light" w:cs="Calibri Light"/>
          <w:lang w:val="en-AU"/>
        </w:rPr>
        <w:t>items as part of the backup in the online repository.</w:t>
      </w:r>
    </w:p>
    <w:p w14:paraId="05B06E02" w14:textId="77777777" w:rsidR="008E3260" w:rsidRDefault="008E3260" w:rsidP="009D7D62">
      <w:pPr>
        <w:ind w:left="720"/>
        <w:rPr>
          <w:rFonts w:ascii="Calibri Light" w:hAnsi="Calibri Light" w:cs="Calibri Light"/>
          <w:lang w:val="en-AU"/>
        </w:rPr>
      </w:pPr>
    </w:p>
    <w:p w14:paraId="24D259DC" w14:textId="77777777" w:rsidR="008E3260" w:rsidRPr="00194D6E" w:rsidRDefault="008E3260" w:rsidP="009D7D62">
      <w:pPr>
        <w:ind w:left="720"/>
        <w:rPr>
          <w:rFonts w:ascii="Calibri Light" w:hAnsi="Calibri Light" w:cs="Calibri Light"/>
          <w:lang w:val="en-AU"/>
        </w:rPr>
      </w:pPr>
    </w:p>
    <w:p w14:paraId="24FF8E96" w14:textId="77777777" w:rsidR="00B27DC5" w:rsidRDefault="00B27DC5" w:rsidP="004262CF">
      <w:pPr>
        <w:ind w:left="720" w:firstLine="720"/>
        <w:rPr>
          <w:rFonts w:ascii="Calibri Light" w:hAnsi="Calibri Light" w:cs="Calibri Light"/>
          <w:lang w:val="en-AU"/>
        </w:rPr>
      </w:pPr>
    </w:p>
    <w:p w14:paraId="5E820075" w14:textId="77777777" w:rsidR="00B27DC5" w:rsidRDefault="00B27DC5" w:rsidP="004262CF">
      <w:pPr>
        <w:ind w:left="720" w:firstLine="720"/>
        <w:rPr>
          <w:rFonts w:ascii="Calibri Light" w:hAnsi="Calibri Light" w:cs="Calibri Light"/>
          <w:lang w:val="en-AU"/>
        </w:rPr>
      </w:pPr>
    </w:p>
    <w:p w14:paraId="26EC8E31" w14:textId="77777777" w:rsidR="00B27DC5" w:rsidRDefault="00B27DC5" w:rsidP="004262CF">
      <w:pPr>
        <w:ind w:left="720" w:firstLine="720"/>
        <w:rPr>
          <w:rFonts w:ascii="Calibri Light" w:hAnsi="Calibri Light" w:cs="Calibri Light"/>
          <w:lang w:val="en-AU"/>
        </w:rPr>
      </w:pPr>
    </w:p>
    <w:p w14:paraId="16447C69" w14:textId="2FAA3C32" w:rsidR="00B27DC5" w:rsidRDefault="00B27DC5" w:rsidP="004262CF">
      <w:pPr>
        <w:ind w:left="720" w:firstLine="720"/>
        <w:rPr>
          <w:rFonts w:ascii="Calibri Light" w:hAnsi="Calibri Light" w:cs="Calibri Light"/>
          <w:lang w:val="en-AU"/>
        </w:rPr>
      </w:pPr>
    </w:p>
    <w:p w14:paraId="07FC29D5" w14:textId="77777777" w:rsidR="004262CF" w:rsidRPr="003723B2" w:rsidRDefault="004262CF" w:rsidP="004262CF">
      <w:pPr>
        <w:ind w:left="720" w:firstLine="720"/>
        <w:rPr>
          <w:rFonts w:ascii="Calibri Light" w:hAnsi="Calibri Light" w:cs="Calibri Light"/>
          <w:lang w:val="en-AU"/>
        </w:rPr>
      </w:pPr>
    </w:p>
    <w:p w14:paraId="4F829536" w14:textId="77777777" w:rsidR="00976F74" w:rsidRDefault="00976F74" w:rsidP="00D03318">
      <w:pPr>
        <w:pStyle w:val="ListParagraph"/>
        <w:ind w:left="1800"/>
        <w:rPr>
          <w:rFonts w:ascii="Calibri Light" w:hAnsi="Calibri Light" w:cs="Calibri Light"/>
          <w:lang w:val="en-AU"/>
        </w:rPr>
      </w:pPr>
    </w:p>
    <w:p w14:paraId="0F04D8CC" w14:textId="77777777" w:rsidR="00976F74" w:rsidRDefault="00976F74" w:rsidP="00D03318">
      <w:pPr>
        <w:pStyle w:val="ListParagraph"/>
        <w:ind w:left="1800"/>
        <w:rPr>
          <w:rFonts w:ascii="Calibri Light" w:hAnsi="Calibri Light" w:cs="Calibri Light"/>
          <w:lang w:val="en-AU"/>
        </w:rPr>
      </w:pPr>
    </w:p>
    <w:p w14:paraId="67D35443" w14:textId="77777777" w:rsidR="00FC1F80" w:rsidRDefault="00FC1F80" w:rsidP="00D03318">
      <w:pPr>
        <w:pStyle w:val="ListParagraph"/>
        <w:ind w:left="1800"/>
        <w:rPr>
          <w:rFonts w:ascii="Calibri Light" w:hAnsi="Calibri Light" w:cs="Calibri Light"/>
          <w:lang w:val="en-AU"/>
        </w:rPr>
      </w:pPr>
    </w:p>
    <w:p w14:paraId="10DC7F7A" w14:textId="77777777" w:rsidR="00FC1F80" w:rsidRPr="00030A9C" w:rsidRDefault="00FC1F80" w:rsidP="00D03318">
      <w:pPr>
        <w:pStyle w:val="ListParagraph"/>
        <w:ind w:left="1800"/>
        <w:rPr>
          <w:rFonts w:ascii="Calibri Light" w:hAnsi="Calibri Light" w:cs="Calibri Light"/>
          <w:lang w:val="en-AU"/>
        </w:rPr>
      </w:pPr>
    </w:p>
    <w:p w14:paraId="30059A74" w14:textId="77777777" w:rsidR="00BD7064" w:rsidRDefault="00BD7064" w:rsidP="00BB41CF">
      <w:pPr>
        <w:rPr>
          <w:rFonts w:ascii="Calibri Light" w:hAnsi="Calibri Light" w:cs="Calibri Light"/>
          <w:lang w:val="en-AU"/>
        </w:rPr>
      </w:pPr>
    </w:p>
    <w:p w14:paraId="2DF0F467" w14:textId="77777777" w:rsidR="00BD7064" w:rsidRDefault="00BD7064" w:rsidP="00BB41CF">
      <w:pPr>
        <w:rPr>
          <w:rFonts w:ascii="Calibri Light" w:hAnsi="Calibri Light" w:cs="Calibri Light"/>
          <w:lang w:val="en-AU"/>
        </w:rPr>
      </w:pPr>
    </w:p>
    <w:p w14:paraId="261FD5D6" w14:textId="77777777" w:rsidR="00BD7064" w:rsidRDefault="00BD7064" w:rsidP="00BB41CF">
      <w:pPr>
        <w:rPr>
          <w:rFonts w:ascii="Calibri Light" w:hAnsi="Calibri Light" w:cs="Calibri Light"/>
          <w:lang w:val="en-AU"/>
        </w:rPr>
      </w:pPr>
    </w:p>
    <w:p w14:paraId="7CEC8073" w14:textId="77777777" w:rsidR="00BD7064" w:rsidRDefault="00BD7064" w:rsidP="00BB41CF">
      <w:pPr>
        <w:rPr>
          <w:rFonts w:ascii="Calibri Light" w:hAnsi="Calibri Light" w:cs="Calibri Light"/>
          <w:lang w:val="en-AU"/>
        </w:rPr>
      </w:pPr>
    </w:p>
    <w:p w14:paraId="1EF2E275" w14:textId="77777777" w:rsidR="00BD7064" w:rsidRDefault="00BD7064" w:rsidP="00BB41CF">
      <w:pPr>
        <w:rPr>
          <w:rFonts w:ascii="Calibri Light" w:hAnsi="Calibri Light" w:cs="Calibri Light"/>
          <w:lang w:val="en-AU"/>
        </w:rPr>
      </w:pPr>
    </w:p>
    <w:p w14:paraId="2FB9561F" w14:textId="4D3F24EA" w:rsidR="00BD7064" w:rsidRDefault="00BD7064" w:rsidP="00BB41CF">
      <w:pPr>
        <w:rPr>
          <w:rFonts w:ascii="Calibri Light" w:hAnsi="Calibri Light" w:cs="Calibri Light"/>
          <w:lang w:val="en-AU"/>
        </w:rPr>
      </w:pPr>
    </w:p>
    <w:p w14:paraId="7E0C59D9" w14:textId="77777777" w:rsidR="00BD7064" w:rsidRDefault="00BD7064" w:rsidP="00BB41CF">
      <w:pPr>
        <w:rPr>
          <w:rFonts w:ascii="Calibri Light" w:hAnsi="Calibri Light" w:cs="Calibri Light"/>
          <w:lang w:val="en-AU"/>
        </w:rPr>
      </w:pPr>
    </w:p>
    <w:p w14:paraId="3AD8C4B4" w14:textId="77777777" w:rsidR="00BD7064" w:rsidRDefault="00BD7064" w:rsidP="00BB41CF">
      <w:pPr>
        <w:rPr>
          <w:rFonts w:ascii="Calibri Light" w:hAnsi="Calibri Light" w:cs="Calibri Light"/>
          <w:lang w:val="en-AU"/>
        </w:rPr>
      </w:pPr>
    </w:p>
    <w:p w14:paraId="5A9FD5C9" w14:textId="77777777" w:rsidR="00BD7064" w:rsidRDefault="00BD7064" w:rsidP="00BB41CF">
      <w:pPr>
        <w:rPr>
          <w:rFonts w:ascii="Calibri Light" w:hAnsi="Calibri Light" w:cs="Calibri Light"/>
          <w:lang w:val="en-AU"/>
        </w:rPr>
      </w:pPr>
    </w:p>
    <w:p w14:paraId="6F8F651D" w14:textId="77777777" w:rsidR="00BD7064" w:rsidRDefault="00BD7064" w:rsidP="00BB41CF">
      <w:pPr>
        <w:rPr>
          <w:rFonts w:ascii="Calibri Light" w:hAnsi="Calibri Light" w:cs="Calibri Light"/>
          <w:lang w:val="en-AU"/>
        </w:rPr>
      </w:pPr>
    </w:p>
    <w:p w14:paraId="52AD94FE" w14:textId="77777777" w:rsidR="00BD7064" w:rsidRDefault="00BD7064" w:rsidP="00BB41CF">
      <w:pPr>
        <w:rPr>
          <w:rFonts w:ascii="Calibri Light" w:hAnsi="Calibri Light" w:cs="Calibri Light"/>
          <w:lang w:val="en-AU"/>
        </w:rPr>
      </w:pPr>
    </w:p>
    <w:p w14:paraId="075AE5E7" w14:textId="77777777" w:rsidR="00BD7064" w:rsidRDefault="00BD7064" w:rsidP="00BB41CF">
      <w:pPr>
        <w:rPr>
          <w:rFonts w:ascii="Calibri Light" w:hAnsi="Calibri Light" w:cs="Calibri Light"/>
          <w:lang w:val="en-AU"/>
        </w:rPr>
      </w:pPr>
    </w:p>
    <w:p w14:paraId="3C1D813F" w14:textId="77777777" w:rsidR="00BD7064" w:rsidRDefault="00BD7064" w:rsidP="00BB41CF">
      <w:pPr>
        <w:rPr>
          <w:rFonts w:ascii="Calibri Light" w:hAnsi="Calibri Light" w:cs="Calibri Light"/>
          <w:lang w:val="en-AU"/>
        </w:rPr>
      </w:pPr>
    </w:p>
    <w:p w14:paraId="79C1F1F7" w14:textId="77777777" w:rsidR="00BD7064" w:rsidRDefault="00BD7064" w:rsidP="00BB41CF">
      <w:pPr>
        <w:rPr>
          <w:rFonts w:ascii="Calibri Light" w:hAnsi="Calibri Light" w:cs="Calibri Light"/>
          <w:lang w:val="en-AU"/>
        </w:rPr>
      </w:pPr>
    </w:p>
    <w:p w14:paraId="0034B03F" w14:textId="77777777" w:rsidR="00BD7064" w:rsidRDefault="00BD7064" w:rsidP="00BB41CF">
      <w:pPr>
        <w:rPr>
          <w:rFonts w:ascii="Calibri Light" w:hAnsi="Calibri Light" w:cs="Calibri Light"/>
          <w:lang w:val="en-AU"/>
        </w:rPr>
      </w:pPr>
    </w:p>
    <w:p w14:paraId="1C27D5D0" w14:textId="77777777" w:rsidR="00BD7064" w:rsidRDefault="00BD7064" w:rsidP="00BB41CF">
      <w:pPr>
        <w:rPr>
          <w:rFonts w:ascii="Calibri Light" w:hAnsi="Calibri Light" w:cs="Calibri Light"/>
          <w:lang w:val="en-AU"/>
        </w:rPr>
      </w:pPr>
    </w:p>
    <w:p w14:paraId="6DB8A05F" w14:textId="77777777" w:rsidR="00BD7064" w:rsidRDefault="00BD7064" w:rsidP="00BB41CF">
      <w:pPr>
        <w:rPr>
          <w:rFonts w:ascii="Calibri Light" w:hAnsi="Calibri Light" w:cs="Calibri Light"/>
          <w:lang w:val="en-AU"/>
        </w:rPr>
      </w:pPr>
    </w:p>
    <w:p w14:paraId="513BDF1F" w14:textId="77777777" w:rsidR="00BD7064" w:rsidRDefault="00BD7064" w:rsidP="00BB41CF">
      <w:pPr>
        <w:rPr>
          <w:rFonts w:ascii="Calibri Light" w:hAnsi="Calibri Light" w:cs="Calibri Light"/>
          <w:lang w:val="en-AU"/>
        </w:rPr>
      </w:pPr>
    </w:p>
    <w:p w14:paraId="69A2664F" w14:textId="77777777" w:rsidR="00BD7064" w:rsidRDefault="00BD7064" w:rsidP="00BB41CF">
      <w:pPr>
        <w:rPr>
          <w:rFonts w:ascii="Calibri Light" w:hAnsi="Calibri Light" w:cs="Calibri Light"/>
          <w:lang w:val="en-AU"/>
        </w:rPr>
      </w:pPr>
    </w:p>
    <w:p w14:paraId="0F84D4B1" w14:textId="77777777" w:rsidR="00BD7064" w:rsidRDefault="00BD7064" w:rsidP="00BB41CF">
      <w:pPr>
        <w:rPr>
          <w:rFonts w:ascii="Calibri Light" w:hAnsi="Calibri Light" w:cs="Calibri Light"/>
          <w:lang w:val="en-AU"/>
        </w:rPr>
      </w:pPr>
    </w:p>
    <w:p w14:paraId="36E84A61" w14:textId="77777777" w:rsidR="00BD7064" w:rsidRDefault="00BD7064" w:rsidP="00BB41CF">
      <w:pPr>
        <w:rPr>
          <w:rFonts w:ascii="Calibri Light" w:hAnsi="Calibri Light" w:cs="Calibri Light"/>
          <w:lang w:val="en-AU"/>
        </w:rPr>
      </w:pPr>
    </w:p>
    <w:p w14:paraId="54D2EC48" w14:textId="77777777" w:rsidR="00BD7064" w:rsidRDefault="00BD7064" w:rsidP="00BB41CF">
      <w:pPr>
        <w:rPr>
          <w:rFonts w:ascii="Calibri Light" w:hAnsi="Calibri Light" w:cs="Calibri Light"/>
          <w:lang w:val="en-AU"/>
        </w:rPr>
      </w:pPr>
    </w:p>
    <w:p w14:paraId="5E2B24C5" w14:textId="77777777" w:rsidR="00BD7064" w:rsidRDefault="00BD7064" w:rsidP="00BB41CF">
      <w:pPr>
        <w:rPr>
          <w:rFonts w:ascii="Calibri Light" w:hAnsi="Calibri Light" w:cs="Calibri Light"/>
          <w:lang w:val="en-AU"/>
        </w:rPr>
      </w:pPr>
    </w:p>
    <w:p w14:paraId="68EBB001" w14:textId="77777777" w:rsidR="00BD7064" w:rsidRDefault="00BD7064" w:rsidP="00BB41CF">
      <w:pPr>
        <w:rPr>
          <w:rFonts w:ascii="Calibri Light" w:hAnsi="Calibri Light" w:cs="Calibri Light"/>
          <w:lang w:val="en-AU"/>
        </w:rPr>
      </w:pPr>
    </w:p>
    <w:p w14:paraId="1062FA34" w14:textId="77777777" w:rsidR="00BD7064" w:rsidRDefault="00BD7064" w:rsidP="00BB41CF">
      <w:pPr>
        <w:rPr>
          <w:rFonts w:ascii="Calibri Light" w:hAnsi="Calibri Light" w:cs="Calibri Light"/>
          <w:lang w:val="en-AU"/>
        </w:rPr>
      </w:pPr>
    </w:p>
    <w:p w14:paraId="71020968" w14:textId="77777777" w:rsidR="00BD7064" w:rsidRDefault="00BD7064" w:rsidP="00BB41CF">
      <w:pPr>
        <w:rPr>
          <w:rFonts w:ascii="Calibri Light" w:hAnsi="Calibri Light" w:cs="Calibri Light"/>
          <w:lang w:val="en-AU"/>
        </w:rPr>
      </w:pPr>
    </w:p>
    <w:p w14:paraId="22A0A1F0" w14:textId="77777777" w:rsidR="00BD7064" w:rsidRPr="00BB41CF" w:rsidRDefault="00BD7064" w:rsidP="00BB41CF">
      <w:pPr>
        <w:rPr>
          <w:rFonts w:ascii="Calibri Light" w:hAnsi="Calibri Light" w:cs="Calibri Light"/>
          <w:lang w:val="en-AU"/>
        </w:rPr>
      </w:pPr>
    </w:p>
    <w:p w14:paraId="1D1BFBA3" w14:textId="77777777" w:rsidR="00923A23" w:rsidRDefault="00923A23" w:rsidP="001B42BA">
      <w:pPr>
        <w:ind w:left="720"/>
        <w:rPr>
          <w:rFonts w:ascii="Calibri Light" w:hAnsi="Calibri Light" w:cs="Calibri Light"/>
          <w:szCs w:val="18"/>
          <w:lang w:val="en-AU"/>
        </w:rPr>
      </w:pPr>
    </w:p>
    <w:p w14:paraId="577D8ED9" w14:textId="42D031AF" w:rsidR="00923A23" w:rsidRDefault="00923A23" w:rsidP="001B42BA">
      <w:pPr>
        <w:ind w:left="720"/>
        <w:rPr>
          <w:rFonts w:ascii="Calibri Light" w:hAnsi="Calibri Light" w:cs="Calibri Light"/>
          <w:szCs w:val="18"/>
          <w:lang w:val="en-AU"/>
        </w:rPr>
      </w:pPr>
    </w:p>
    <w:p w14:paraId="6FA1508C" w14:textId="77777777" w:rsidR="00923A23" w:rsidRDefault="00923A23" w:rsidP="001B42BA">
      <w:pPr>
        <w:ind w:left="720"/>
        <w:rPr>
          <w:rFonts w:ascii="Calibri Light" w:hAnsi="Calibri Light" w:cs="Calibri Light"/>
          <w:szCs w:val="18"/>
          <w:lang w:val="en-AU"/>
        </w:rPr>
      </w:pPr>
    </w:p>
    <w:p w14:paraId="21525DB5" w14:textId="77777777" w:rsidR="00CD28F3" w:rsidRDefault="00CD28F3" w:rsidP="001B42BA">
      <w:pPr>
        <w:ind w:left="720"/>
        <w:rPr>
          <w:rFonts w:ascii="Calibri Light" w:hAnsi="Calibri Light" w:cs="Calibri Light"/>
          <w:szCs w:val="18"/>
          <w:lang w:val="en-AU"/>
        </w:rPr>
      </w:pPr>
    </w:p>
    <w:p w14:paraId="217AC03B" w14:textId="77777777" w:rsidR="00396D98" w:rsidRDefault="00396D98">
      <w:pPr>
        <w:rPr>
          <w:rFonts w:ascii="Calibri Light" w:hAnsi="Calibri Light" w:cs="Calibri Light"/>
          <w:szCs w:val="18"/>
          <w:lang w:val="en-AU"/>
        </w:rPr>
      </w:pPr>
    </w:p>
    <w:p w14:paraId="2B92B1C1" w14:textId="77777777" w:rsidR="00274EAA" w:rsidRDefault="00274EAA">
      <w:pPr>
        <w:rPr>
          <w:rFonts w:ascii="Calibri Light" w:hAnsi="Calibri Light" w:cs="Calibri Light"/>
          <w:szCs w:val="18"/>
          <w:lang w:val="en-AU"/>
        </w:rPr>
      </w:pPr>
    </w:p>
    <w:p w14:paraId="50E57307" w14:textId="77777777" w:rsidR="00274EAA" w:rsidRDefault="00274EAA">
      <w:pPr>
        <w:rPr>
          <w:rFonts w:ascii="Calibri Light" w:hAnsi="Calibri Light" w:cs="Calibri Light"/>
          <w:szCs w:val="18"/>
          <w:lang w:val="en-AU"/>
        </w:rPr>
      </w:pPr>
    </w:p>
    <w:p w14:paraId="7E59CA55" w14:textId="77777777" w:rsidR="00793702" w:rsidRDefault="00793702">
      <w:pPr>
        <w:rPr>
          <w:rFonts w:ascii="Calibri Light" w:hAnsi="Calibri Light" w:cs="Calibri Light"/>
          <w:szCs w:val="18"/>
          <w:lang w:val="en-AU"/>
        </w:rPr>
      </w:pPr>
    </w:p>
    <w:p w14:paraId="4EE80FBE" w14:textId="798CF0DC" w:rsidR="00ED055B" w:rsidRDefault="00855707" w:rsidP="0943F91F">
      <w:pPr>
        <w:pStyle w:val="Heading3"/>
        <w:rPr>
          <w:i/>
          <w:iCs/>
        </w:rPr>
      </w:pPr>
      <w:bookmarkStart w:id="34" w:name="_Toc111636624"/>
      <w:r>
        <w:t>GitHub Online (</w:t>
      </w:r>
      <w:r w:rsidR="00B83699" w:rsidRPr="0943F91F">
        <w:rPr>
          <w:i/>
          <w:iCs/>
        </w:rPr>
        <w:t>https://github.com/)</w:t>
      </w:r>
      <w:bookmarkEnd w:id="34"/>
    </w:p>
    <w:p w14:paraId="660CCA9D" w14:textId="77777777" w:rsidR="00855707" w:rsidRDefault="00855707">
      <w:pPr>
        <w:rPr>
          <w:rFonts w:ascii="Calibri Light" w:hAnsi="Calibri Light" w:cs="Calibri Light"/>
          <w:szCs w:val="18"/>
          <w:lang w:val="en-AU"/>
        </w:rPr>
      </w:pPr>
    </w:p>
    <w:p w14:paraId="283E959B" w14:textId="083A730F" w:rsidR="00855707" w:rsidRDefault="0064528A" w:rsidP="0943F91F">
      <w:pPr>
        <w:ind w:left="720"/>
        <w:rPr>
          <w:rFonts w:ascii="Calibri Light" w:hAnsi="Calibri Light" w:cs="Calibri Light"/>
          <w:lang w:val="en-AU"/>
        </w:rPr>
      </w:pPr>
      <w:r w:rsidRPr="0943F91F">
        <w:rPr>
          <w:rFonts w:ascii="Calibri Light" w:hAnsi="Calibri Light" w:cs="Calibri Light"/>
          <w:lang w:val="en-AU"/>
        </w:rPr>
        <w:t xml:space="preserve">Let us look at the GitHub Online and confirm all our changes are </w:t>
      </w:r>
      <w:r w:rsidR="006154CC" w:rsidRPr="0943F91F">
        <w:rPr>
          <w:rFonts w:ascii="Calibri Light" w:hAnsi="Calibri Light" w:cs="Calibri Light"/>
          <w:lang w:val="en-AU"/>
        </w:rPr>
        <w:t xml:space="preserve">online and the same as our local copy on the Ignition Gateway. </w:t>
      </w:r>
    </w:p>
    <w:p w14:paraId="62DB4A41" w14:textId="77777777" w:rsidR="006154CC" w:rsidRDefault="006154CC" w:rsidP="0064528A">
      <w:pPr>
        <w:ind w:left="720"/>
        <w:rPr>
          <w:rFonts w:ascii="Calibri Light" w:hAnsi="Calibri Light" w:cs="Calibri Light"/>
          <w:szCs w:val="18"/>
          <w:lang w:val="en-AU"/>
        </w:rPr>
      </w:pPr>
    </w:p>
    <w:p w14:paraId="69B8DD61" w14:textId="58D36B5C" w:rsidR="008B5675" w:rsidRDefault="00612955" w:rsidP="0943F91F">
      <w:pPr>
        <w:pStyle w:val="ListParagraph"/>
        <w:numPr>
          <w:ilvl w:val="0"/>
          <w:numId w:val="28"/>
        </w:numPr>
        <w:rPr>
          <w:rFonts w:ascii="Calibri Light" w:hAnsi="Calibri Light" w:cs="Calibri Light"/>
          <w:lang w:val="en-AU"/>
        </w:rPr>
      </w:pPr>
      <w:r w:rsidRPr="0943F91F">
        <w:rPr>
          <w:rFonts w:ascii="Calibri Light" w:hAnsi="Calibri Light" w:cs="Calibri Light"/>
          <w:lang w:val="en-AU"/>
        </w:rPr>
        <w:t xml:space="preserve">Click on </w:t>
      </w:r>
      <w:r w:rsidRPr="0943F91F">
        <w:rPr>
          <w:rFonts w:ascii="Calibri Light" w:hAnsi="Calibri Light" w:cs="Calibri Light"/>
          <w:b/>
          <w:bCs/>
          <w:lang w:val="en-AU"/>
        </w:rPr>
        <w:t>View in GitHub</w:t>
      </w:r>
      <w:r w:rsidR="005E7EF0" w:rsidRPr="0943F91F">
        <w:rPr>
          <w:rFonts w:ascii="Calibri Light" w:hAnsi="Calibri Light" w:cs="Calibri Light"/>
          <w:lang w:val="en-AU"/>
        </w:rPr>
        <w:t xml:space="preserve"> on your GitHub Desktop application</w:t>
      </w:r>
      <w:r w:rsidR="009A5E8B" w:rsidRPr="0943F91F">
        <w:rPr>
          <w:rFonts w:ascii="Calibri Light" w:hAnsi="Calibri Light" w:cs="Calibri Light"/>
          <w:lang w:val="en-AU"/>
        </w:rPr>
        <w:t>.</w:t>
      </w:r>
    </w:p>
    <w:p w14:paraId="0A2256C4" w14:textId="77777777" w:rsidR="009A5E8B" w:rsidRPr="005E7EF0" w:rsidRDefault="009A5E8B" w:rsidP="009A5E8B">
      <w:pPr>
        <w:pStyle w:val="ListParagraph"/>
        <w:ind w:left="1080"/>
        <w:rPr>
          <w:rFonts w:ascii="Calibri Light" w:hAnsi="Calibri Light" w:cs="Calibri Light"/>
          <w:szCs w:val="18"/>
          <w:lang w:val="en-AU"/>
        </w:rPr>
      </w:pPr>
    </w:p>
    <w:p w14:paraId="7802C700" w14:textId="2563D3DE" w:rsidR="005E7EF0" w:rsidRPr="00612955" w:rsidRDefault="00746726" w:rsidP="00612955">
      <w:pPr>
        <w:rPr>
          <w:rFonts w:ascii="Calibri Light" w:hAnsi="Calibri Light" w:cs="Calibri Light"/>
          <w:szCs w:val="18"/>
          <w:lang w:val="en-AU"/>
        </w:rPr>
      </w:pPr>
      <w:r>
        <w:rPr>
          <w:rFonts w:ascii="Calibri Light" w:hAnsi="Calibri Light" w:cs="Calibri Light"/>
          <w:szCs w:val="18"/>
          <w:lang w:val="en-AU"/>
        </w:rPr>
        <w:t xml:space="preserve">           </w:t>
      </w:r>
      <w:r w:rsidR="009B4AB8">
        <w:rPr>
          <w:rFonts w:ascii="Calibri Light" w:hAnsi="Calibri Light" w:cs="Calibri Light"/>
          <w:noProof/>
          <w:szCs w:val="18"/>
          <w:lang w:val="en-AU"/>
        </w:rPr>
        <w:drawing>
          <wp:inline distT="0" distB="0" distL="0" distR="0" wp14:anchorId="194FE999" wp14:editId="34C61BE4">
            <wp:extent cx="4511040" cy="2805511"/>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14272" cy="2807521"/>
                    </a:xfrm>
                    <a:prstGeom prst="rect">
                      <a:avLst/>
                    </a:prstGeom>
                    <a:noFill/>
                    <a:ln>
                      <a:noFill/>
                    </a:ln>
                  </pic:spPr>
                </pic:pic>
              </a:graphicData>
            </a:graphic>
          </wp:inline>
        </w:drawing>
      </w:r>
    </w:p>
    <w:p w14:paraId="74ED741E" w14:textId="77777777" w:rsidR="00C36067" w:rsidRDefault="00C36067">
      <w:pPr>
        <w:rPr>
          <w:rFonts w:ascii="Calibri Light" w:hAnsi="Calibri Light" w:cs="Calibri Light"/>
          <w:szCs w:val="18"/>
          <w:lang w:val="en-AU"/>
        </w:rPr>
      </w:pPr>
    </w:p>
    <w:p w14:paraId="18278329" w14:textId="77777777" w:rsidR="000D0F1D" w:rsidRDefault="000D0F1D">
      <w:pPr>
        <w:rPr>
          <w:rFonts w:ascii="Calibri Light" w:hAnsi="Calibri Light" w:cs="Calibri Light"/>
          <w:szCs w:val="18"/>
          <w:lang w:val="en-AU"/>
        </w:rPr>
      </w:pPr>
    </w:p>
    <w:p w14:paraId="1EB1AAD0" w14:textId="31359A84" w:rsidR="000D0F1D" w:rsidRDefault="000D0F1D">
      <w:pPr>
        <w:rPr>
          <w:rFonts w:ascii="Calibri Light" w:hAnsi="Calibri Light" w:cs="Calibri Light"/>
          <w:szCs w:val="18"/>
          <w:lang w:val="en-AU"/>
        </w:rPr>
      </w:pPr>
    </w:p>
    <w:p w14:paraId="7BB2D9A9" w14:textId="77777777" w:rsidR="001B6B84" w:rsidRDefault="001B6B84">
      <w:pPr>
        <w:rPr>
          <w:rFonts w:ascii="Calibri Light" w:hAnsi="Calibri Light" w:cs="Calibri Light"/>
          <w:szCs w:val="18"/>
          <w:lang w:val="en-AU"/>
        </w:rPr>
      </w:pPr>
    </w:p>
    <w:p w14:paraId="5CCFD36E" w14:textId="289BA4D6" w:rsidR="000D0F1D" w:rsidRDefault="00CC0E9E" w:rsidP="00CC0E9E">
      <w:pPr>
        <w:ind w:firstLine="720"/>
        <w:rPr>
          <w:rFonts w:ascii="Calibri Light" w:hAnsi="Calibri Light" w:cs="Calibri Light"/>
          <w:szCs w:val="18"/>
          <w:lang w:val="en-AU"/>
        </w:rPr>
      </w:pPr>
      <w:r>
        <w:rPr>
          <w:rFonts w:ascii="Calibri Light" w:hAnsi="Calibri Light" w:cs="Calibri Light"/>
          <w:szCs w:val="18"/>
          <w:lang w:val="en-AU"/>
        </w:rPr>
        <w:t xml:space="preserve">Your web depository </w:t>
      </w:r>
      <w:r w:rsidR="006862DB">
        <w:rPr>
          <w:rFonts w:ascii="Calibri Light" w:hAnsi="Calibri Light" w:cs="Calibri Light"/>
          <w:szCs w:val="18"/>
          <w:lang w:val="en-AU"/>
        </w:rPr>
        <w:t>opens</w:t>
      </w:r>
      <w:r>
        <w:rPr>
          <w:rFonts w:ascii="Calibri Light" w:hAnsi="Calibri Light" w:cs="Calibri Light"/>
          <w:szCs w:val="18"/>
          <w:lang w:val="en-AU"/>
        </w:rPr>
        <w:t xml:space="preserve"> in the web</w:t>
      </w:r>
      <w:r w:rsidR="006862DB">
        <w:rPr>
          <w:rFonts w:ascii="Calibri Light" w:hAnsi="Calibri Light" w:cs="Calibri Light"/>
          <w:szCs w:val="18"/>
          <w:lang w:val="en-AU"/>
        </w:rPr>
        <w:t xml:space="preserve"> b</w:t>
      </w:r>
      <w:r>
        <w:rPr>
          <w:rFonts w:ascii="Calibri Light" w:hAnsi="Calibri Light" w:cs="Calibri Light"/>
          <w:szCs w:val="18"/>
          <w:lang w:val="en-AU"/>
        </w:rPr>
        <w:t>rowser.</w:t>
      </w:r>
    </w:p>
    <w:p w14:paraId="67939948" w14:textId="14CE02A7" w:rsidR="000D0F1D" w:rsidRDefault="000D0F1D">
      <w:pPr>
        <w:rPr>
          <w:rFonts w:ascii="Calibri Light" w:hAnsi="Calibri Light" w:cs="Calibri Light"/>
          <w:szCs w:val="18"/>
          <w:lang w:val="en-AU"/>
        </w:rPr>
      </w:pPr>
    </w:p>
    <w:p w14:paraId="3BAB7247" w14:textId="77777777" w:rsidR="00D81E1A" w:rsidRDefault="00D81E1A">
      <w:pPr>
        <w:rPr>
          <w:rFonts w:ascii="Calibri Light" w:hAnsi="Calibri Light" w:cs="Calibri Light"/>
          <w:szCs w:val="18"/>
          <w:lang w:val="en-AU"/>
        </w:rPr>
      </w:pPr>
    </w:p>
    <w:p w14:paraId="6AF098C9" w14:textId="596AAF6B" w:rsidR="00D81E1A" w:rsidRDefault="00CC0E9E">
      <w:pPr>
        <w:rPr>
          <w:rFonts w:ascii="Calibri Light" w:hAnsi="Calibri Light" w:cs="Calibri Light"/>
          <w:szCs w:val="18"/>
          <w:lang w:val="en-AU"/>
        </w:rPr>
      </w:pPr>
      <w:r>
        <w:rPr>
          <w:rFonts w:ascii="Calibri Light" w:hAnsi="Calibri Light" w:cs="Calibri Light"/>
          <w:szCs w:val="18"/>
          <w:lang w:val="en-AU"/>
        </w:rPr>
        <w:t xml:space="preserve">         </w:t>
      </w:r>
      <w:r w:rsidR="00E43049">
        <w:rPr>
          <w:noProof/>
        </w:rPr>
        <w:drawing>
          <wp:inline distT="0" distB="0" distL="0" distR="0" wp14:anchorId="12F0079C" wp14:editId="3C10D167">
            <wp:extent cx="2895600" cy="2159613"/>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75"/>
                    <a:stretch>
                      <a:fillRect/>
                    </a:stretch>
                  </pic:blipFill>
                  <pic:spPr>
                    <a:xfrm>
                      <a:off x="0" y="0"/>
                      <a:ext cx="2902769" cy="2164960"/>
                    </a:xfrm>
                    <a:prstGeom prst="rect">
                      <a:avLst/>
                    </a:prstGeom>
                  </pic:spPr>
                </pic:pic>
              </a:graphicData>
            </a:graphic>
          </wp:inline>
        </w:drawing>
      </w:r>
    </w:p>
    <w:p w14:paraId="4945007A" w14:textId="77777777" w:rsidR="00CC0E9E" w:rsidRDefault="00CC0E9E">
      <w:pPr>
        <w:rPr>
          <w:rFonts w:ascii="Calibri Light" w:hAnsi="Calibri Light" w:cs="Calibri Light"/>
          <w:szCs w:val="18"/>
          <w:lang w:val="en-AU"/>
        </w:rPr>
      </w:pPr>
    </w:p>
    <w:p w14:paraId="0B705E05" w14:textId="6A24D58B" w:rsidR="00CC0E9E" w:rsidRDefault="00326F98" w:rsidP="0943F91F">
      <w:pPr>
        <w:pStyle w:val="ListParagraph"/>
        <w:numPr>
          <w:ilvl w:val="0"/>
          <w:numId w:val="28"/>
        </w:numPr>
        <w:rPr>
          <w:rFonts w:ascii="Calibri Light" w:hAnsi="Calibri Light" w:cs="Calibri Light"/>
          <w:lang w:val="en-AU"/>
        </w:rPr>
      </w:pPr>
      <w:r w:rsidRPr="0943F91F">
        <w:rPr>
          <w:rFonts w:ascii="Calibri Light" w:hAnsi="Calibri Light" w:cs="Calibri Light"/>
          <w:lang w:val="en-AU"/>
        </w:rPr>
        <w:t xml:space="preserve">Click on any of the </w:t>
      </w:r>
      <w:r w:rsidRPr="0943F91F">
        <w:rPr>
          <w:rFonts w:ascii="Calibri Light" w:hAnsi="Calibri Light" w:cs="Calibri Light"/>
          <w:b/>
          <w:bCs/>
          <w:lang w:val="en-AU"/>
        </w:rPr>
        <w:t>change requests</w:t>
      </w:r>
      <w:r w:rsidRPr="0943F91F">
        <w:rPr>
          <w:rFonts w:ascii="Calibri Light" w:hAnsi="Calibri Light" w:cs="Calibri Light"/>
          <w:lang w:val="en-AU"/>
        </w:rPr>
        <w:t xml:space="preserve"> in the list. (Change request 2)</w:t>
      </w:r>
    </w:p>
    <w:p w14:paraId="2230C384" w14:textId="14CDBCB0" w:rsidR="00326F98" w:rsidRPr="00326F98" w:rsidRDefault="00BF5EC0" w:rsidP="0943F91F">
      <w:pPr>
        <w:ind w:left="1080"/>
        <w:rPr>
          <w:rFonts w:ascii="Calibri Light" w:hAnsi="Calibri Light" w:cs="Calibri Light"/>
          <w:lang w:val="en-AU"/>
        </w:rPr>
      </w:pPr>
      <w:r w:rsidRPr="0943F91F">
        <w:rPr>
          <w:rFonts w:ascii="Calibri Light" w:hAnsi="Calibri Light" w:cs="Calibri Light"/>
          <w:lang w:val="en-AU"/>
        </w:rPr>
        <w:t>Notice the changes for each request</w:t>
      </w:r>
    </w:p>
    <w:p w14:paraId="74485E88" w14:textId="77777777" w:rsidR="000D0F1D" w:rsidRDefault="000D0F1D">
      <w:pPr>
        <w:rPr>
          <w:rFonts w:ascii="Calibri Light" w:hAnsi="Calibri Light" w:cs="Calibri Light"/>
          <w:szCs w:val="18"/>
          <w:lang w:val="en-AU"/>
        </w:rPr>
      </w:pPr>
    </w:p>
    <w:p w14:paraId="327DE742" w14:textId="77777777" w:rsidR="00E43049" w:rsidRDefault="00E43049">
      <w:pPr>
        <w:rPr>
          <w:rFonts w:ascii="Calibri Light" w:hAnsi="Calibri Light" w:cs="Calibri Light"/>
          <w:szCs w:val="18"/>
          <w:lang w:val="en-AU"/>
        </w:rPr>
      </w:pPr>
    </w:p>
    <w:p w14:paraId="5A172FF8" w14:textId="77777777" w:rsidR="00D97F1E" w:rsidRDefault="00D97F1E">
      <w:pPr>
        <w:rPr>
          <w:rFonts w:ascii="Calibri Light" w:hAnsi="Calibri Light" w:cs="Calibri Light"/>
          <w:szCs w:val="18"/>
          <w:lang w:val="en-AU"/>
        </w:rPr>
      </w:pPr>
      <w:r>
        <w:rPr>
          <w:noProof/>
        </w:rPr>
        <w:drawing>
          <wp:inline distT="0" distB="0" distL="0" distR="0" wp14:anchorId="276B3BF0" wp14:editId="3181ADEE">
            <wp:extent cx="4732020" cy="2529275"/>
            <wp:effectExtent l="0" t="0" r="0" b="444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76"/>
                    <a:stretch>
                      <a:fillRect/>
                    </a:stretch>
                  </pic:blipFill>
                  <pic:spPr>
                    <a:xfrm>
                      <a:off x="0" y="0"/>
                      <a:ext cx="4749012" cy="2538357"/>
                    </a:xfrm>
                    <a:prstGeom prst="rect">
                      <a:avLst/>
                    </a:prstGeom>
                  </pic:spPr>
                </pic:pic>
              </a:graphicData>
            </a:graphic>
          </wp:inline>
        </w:drawing>
      </w:r>
    </w:p>
    <w:p w14:paraId="57541746" w14:textId="77777777" w:rsidR="00841BA2" w:rsidRDefault="00841BA2">
      <w:pPr>
        <w:rPr>
          <w:rFonts w:ascii="Calibri Light" w:hAnsi="Calibri Light" w:cs="Calibri Light"/>
          <w:szCs w:val="18"/>
          <w:lang w:val="en-AU"/>
        </w:rPr>
      </w:pPr>
    </w:p>
    <w:p w14:paraId="52F14EBC" w14:textId="1CD64083" w:rsidR="00D97F1E" w:rsidRDefault="00841BA2" w:rsidP="00AA76F5">
      <w:pPr>
        <w:pStyle w:val="ListParagraph"/>
        <w:numPr>
          <w:ilvl w:val="0"/>
          <w:numId w:val="28"/>
        </w:numPr>
        <w:rPr>
          <w:rFonts w:ascii="Calibri Light" w:hAnsi="Calibri Light" w:cs="Calibri Light"/>
          <w:szCs w:val="18"/>
          <w:lang w:val="en-AU"/>
        </w:rPr>
      </w:pPr>
      <w:r>
        <w:rPr>
          <w:rFonts w:ascii="Calibri Light" w:hAnsi="Calibri Light" w:cs="Calibri Light"/>
          <w:szCs w:val="18"/>
          <w:lang w:val="en-AU"/>
        </w:rPr>
        <w:t xml:space="preserve">Click on </w:t>
      </w:r>
      <w:r w:rsidRPr="00841BA2">
        <w:rPr>
          <w:rFonts w:ascii="Calibri Light" w:hAnsi="Calibri Light" w:cs="Calibri Light"/>
          <w:b/>
          <w:bCs/>
          <w:szCs w:val="18"/>
          <w:lang w:val="en-AU"/>
        </w:rPr>
        <w:t>any number</w:t>
      </w:r>
      <w:r>
        <w:rPr>
          <w:rFonts w:ascii="Calibri Light" w:hAnsi="Calibri Light" w:cs="Calibri Light"/>
          <w:szCs w:val="18"/>
          <w:lang w:val="en-AU"/>
        </w:rPr>
        <w:t xml:space="preserve"> in the file and type a comment.</w:t>
      </w:r>
    </w:p>
    <w:p w14:paraId="30173203" w14:textId="550C2D22" w:rsidR="00841BA2" w:rsidRDefault="001859B8" w:rsidP="00AA76F5">
      <w:pPr>
        <w:pStyle w:val="ListParagraph"/>
        <w:numPr>
          <w:ilvl w:val="0"/>
          <w:numId w:val="28"/>
        </w:numPr>
        <w:rPr>
          <w:rFonts w:ascii="Calibri Light" w:hAnsi="Calibri Light" w:cs="Calibri Light"/>
          <w:szCs w:val="18"/>
          <w:lang w:val="en-AU"/>
        </w:rPr>
      </w:pPr>
      <w:r>
        <w:rPr>
          <w:rFonts w:ascii="Calibri Light" w:hAnsi="Calibri Light" w:cs="Calibri Light"/>
          <w:szCs w:val="18"/>
          <w:lang w:val="en-AU"/>
        </w:rPr>
        <w:t xml:space="preserve">Click </w:t>
      </w:r>
      <w:r w:rsidRPr="001859B8">
        <w:rPr>
          <w:rFonts w:ascii="Calibri Light" w:hAnsi="Calibri Light" w:cs="Calibri Light"/>
          <w:b/>
          <w:bCs/>
          <w:szCs w:val="18"/>
          <w:lang w:val="en-AU"/>
        </w:rPr>
        <w:t>Add single comment</w:t>
      </w:r>
      <w:r>
        <w:rPr>
          <w:rFonts w:ascii="Calibri Light" w:hAnsi="Calibri Light" w:cs="Calibri Light"/>
          <w:szCs w:val="18"/>
          <w:lang w:val="en-AU"/>
        </w:rPr>
        <w:t xml:space="preserve">. </w:t>
      </w:r>
    </w:p>
    <w:p w14:paraId="1E4965CC" w14:textId="2E0C6592" w:rsidR="00296BF2" w:rsidRDefault="00A80E8E" w:rsidP="00296BF2">
      <w:pPr>
        <w:pStyle w:val="ListParagraph"/>
        <w:ind w:left="1080"/>
        <w:rPr>
          <w:rFonts w:ascii="Calibri Light" w:hAnsi="Calibri Light" w:cs="Calibri Light"/>
          <w:szCs w:val="18"/>
          <w:lang w:val="en-AU"/>
        </w:rPr>
      </w:pPr>
      <w:r>
        <w:rPr>
          <w:rFonts w:ascii="Calibri Light" w:hAnsi="Calibri Light" w:cs="Calibri Light"/>
          <w:szCs w:val="18"/>
          <w:lang w:val="en-AU"/>
        </w:rPr>
        <w:t>All these comments are transparent to your colleagues that shared the repository.</w:t>
      </w:r>
    </w:p>
    <w:p w14:paraId="7394EE37" w14:textId="77777777" w:rsidR="001859B8" w:rsidRPr="001859B8" w:rsidRDefault="001859B8" w:rsidP="001859B8">
      <w:pPr>
        <w:rPr>
          <w:rFonts w:ascii="Calibri Light" w:hAnsi="Calibri Light" w:cs="Calibri Light"/>
          <w:szCs w:val="18"/>
          <w:lang w:val="en-AU"/>
        </w:rPr>
      </w:pPr>
    </w:p>
    <w:p w14:paraId="3930F392" w14:textId="13038A8A" w:rsidR="002721C2" w:rsidRDefault="0022578D">
      <w:pPr>
        <w:rPr>
          <w:rFonts w:ascii="Calibri Light" w:hAnsi="Calibri Light" w:cs="Calibri Light"/>
          <w:szCs w:val="18"/>
          <w:lang w:val="en-AU"/>
        </w:rPr>
      </w:pPr>
      <w:r>
        <w:rPr>
          <w:rFonts w:ascii="Calibri Light" w:hAnsi="Calibri Light" w:cs="Calibri Light"/>
          <w:szCs w:val="18"/>
          <w:lang w:val="en-AU"/>
        </w:rPr>
        <w:t xml:space="preserve">              </w:t>
      </w:r>
      <w:r w:rsidR="00716646">
        <w:rPr>
          <w:noProof/>
        </w:rPr>
        <w:drawing>
          <wp:inline distT="0" distB="0" distL="0" distR="0" wp14:anchorId="57BE58D2" wp14:editId="18725756">
            <wp:extent cx="5506339" cy="1181100"/>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77"/>
                    <a:stretch>
                      <a:fillRect/>
                    </a:stretch>
                  </pic:blipFill>
                  <pic:spPr>
                    <a:xfrm>
                      <a:off x="0" y="0"/>
                      <a:ext cx="5534447" cy="1187129"/>
                    </a:xfrm>
                    <a:prstGeom prst="rect">
                      <a:avLst/>
                    </a:prstGeom>
                  </pic:spPr>
                </pic:pic>
              </a:graphicData>
            </a:graphic>
          </wp:inline>
        </w:drawing>
      </w:r>
    </w:p>
    <w:p w14:paraId="72B74F04" w14:textId="77777777" w:rsidR="002721C2" w:rsidRDefault="002721C2">
      <w:pPr>
        <w:rPr>
          <w:rFonts w:ascii="Calibri Light" w:hAnsi="Calibri Light" w:cs="Calibri Light"/>
          <w:szCs w:val="18"/>
          <w:lang w:val="en-AU"/>
        </w:rPr>
      </w:pPr>
    </w:p>
    <w:p w14:paraId="496DC205" w14:textId="77777777" w:rsidR="006862DB" w:rsidRDefault="006862DB">
      <w:pPr>
        <w:rPr>
          <w:rFonts w:ascii="Calibri Light" w:hAnsi="Calibri Light" w:cs="Calibri Light"/>
          <w:szCs w:val="18"/>
          <w:lang w:val="en-AU"/>
        </w:rPr>
      </w:pPr>
    </w:p>
    <w:p w14:paraId="2C4EB275" w14:textId="43108E6B" w:rsidR="00C65BA6" w:rsidRDefault="006862DB" w:rsidP="003207D3">
      <w:pPr>
        <w:pStyle w:val="Heading3"/>
      </w:pPr>
      <w:bookmarkStart w:id="35" w:name="_Toc111636625"/>
      <w:r>
        <w:t xml:space="preserve">Get a </w:t>
      </w:r>
      <w:r w:rsidR="004F29D9">
        <w:t xml:space="preserve">project </w:t>
      </w:r>
      <w:r w:rsidR="00C74715">
        <w:t xml:space="preserve">backup from the </w:t>
      </w:r>
      <w:r w:rsidR="00C65BA6">
        <w:t xml:space="preserve">GitHub </w:t>
      </w:r>
      <w:r w:rsidR="00C74715">
        <w:t>Online</w:t>
      </w:r>
      <w:bookmarkEnd w:id="35"/>
      <w:r w:rsidR="00C74715">
        <w:t xml:space="preserve"> </w:t>
      </w:r>
    </w:p>
    <w:p w14:paraId="28BB1F74" w14:textId="77777777" w:rsidR="00C65BA6" w:rsidRDefault="00C65BA6">
      <w:pPr>
        <w:rPr>
          <w:rFonts w:ascii="Calibri Light" w:hAnsi="Calibri Light" w:cs="Calibri Light"/>
          <w:szCs w:val="18"/>
          <w:lang w:val="en-AU"/>
        </w:rPr>
      </w:pPr>
    </w:p>
    <w:p w14:paraId="5BBC9742" w14:textId="677E089E" w:rsidR="00A86E3D" w:rsidRDefault="009C6A28" w:rsidP="0943F91F">
      <w:pPr>
        <w:ind w:left="576"/>
        <w:rPr>
          <w:rFonts w:ascii="Calibri Light" w:hAnsi="Calibri Light" w:cs="Calibri Light"/>
          <w:lang w:val="en-AU"/>
        </w:rPr>
      </w:pPr>
      <w:r w:rsidRPr="0943F91F">
        <w:rPr>
          <w:rFonts w:ascii="Calibri Light" w:hAnsi="Calibri Light" w:cs="Calibri Light"/>
          <w:lang w:val="en-AU"/>
        </w:rPr>
        <w:lastRenderedPageBreak/>
        <w:t xml:space="preserve">There are different ways to manage </w:t>
      </w:r>
      <w:r w:rsidR="004B303C" w:rsidRPr="0943F91F">
        <w:rPr>
          <w:rFonts w:ascii="Calibri Light" w:hAnsi="Calibri Light" w:cs="Calibri Light"/>
          <w:lang w:val="en-AU"/>
        </w:rPr>
        <w:t xml:space="preserve">and </w:t>
      </w:r>
      <w:r w:rsidR="006248FC" w:rsidRPr="0943F91F">
        <w:rPr>
          <w:rFonts w:ascii="Calibri Light" w:hAnsi="Calibri Light" w:cs="Calibri Light"/>
          <w:lang w:val="en-AU"/>
        </w:rPr>
        <w:t>transfer copies of the project. Let us look at the simplest way</w:t>
      </w:r>
      <w:r w:rsidR="00A86E3D" w:rsidRPr="0943F91F">
        <w:rPr>
          <w:rFonts w:ascii="Calibri Light" w:hAnsi="Calibri Light" w:cs="Calibri Light"/>
          <w:lang w:val="en-AU"/>
        </w:rPr>
        <w:t xml:space="preserve"> to get a copy from the online repository to your local repository.</w:t>
      </w:r>
    </w:p>
    <w:p w14:paraId="41D03025" w14:textId="77777777" w:rsidR="00A86E3D" w:rsidRDefault="00A86E3D" w:rsidP="009C6A28">
      <w:pPr>
        <w:ind w:left="576"/>
        <w:rPr>
          <w:rFonts w:ascii="Calibri Light" w:hAnsi="Calibri Light" w:cs="Calibri Light"/>
          <w:szCs w:val="18"/>
          <w:lang w:val="en-AU"/>
        </w:rPr>
      </w:pPr>
    </w:p>
    <w:p w14:paraId="72D4DFEF" w14:textId="6CD2F0DF" w:rsidR="00C64B0B" w:rsidRPr="00B93A8A" w:rsidRDefault="00BE2389" w:rsidP="00AA76F5">
      <w:pPr>
        <w:pStyle w:val="ListParagraph"/>
        <w:numPr>
          <w:ilvl w:val="0"/>
          <w:numId w:val="29"/>
        </w:numPr>
        <w:rPr>
          <w:rFonts w:ascii="Calibri Light" w:hAnsi="Calibri Light" w:cs="Calibri Light"/>
          <w:szCs w:val="18"/>
          <w:lang w:val="en-AU"/>
        </w:rPr>
      </w:pPr>
      <w:r w:rsidRPr="00805637">
        <w:rPr>
          <w:rFonts w:ascii="Calibri Light" w:hAnsi="Calibri Light" w:cs="Calibri Light"/>
          <w:szCs w:val="18"/>
          <w:lang w:val="en-AU"/>
        </w:rPr>
        <w:t xml:space="preserve">From your main </w:t>
      </w:r>
      <w:r w:rsidR="00C64B0B" w:rsidRPr="00805637">
        <w:rPr>
          <w:rFonts w:ascii="Calibri Light" w:hAnsi="Calibri Light" w:cs="Calibri Light"/>
          <w:szCs w:val="18"/>
          <w:lang w:val="en-AU"/>
        </w:rPr>
        <w:t xml:space="preserve">project page click on </w:t>
      </w:r>
      <w:r w:rsidR="00C64B0B" w:rsidRPr="00805637">
        <w:rPr>
          <w:rFonts w:ascii="Calibri Light" w:hAnsi="Calibri Light" w:cs="Calibri Light"/>
          <w:b/>
          <w:bCs/>
          <w:szCs w:val="18"/>
          <w:lang w:val="en-AU"/>
        </w:rPr>
        <w:t>Code</w:t>
      </w:r>
    </w:p>
    <w:p w14:paraId="36C81DA4" w14:textId="77777777" w:rsidR="00B93A8A" w:rsidRDefault="00B93A8A" w:rsidP="00B93A8A">
      <w:pPr>
        <w:rPr>
          <w:rFonts w:ascii="Calibri Light" w:hAnsi="Calibri Light" w:cs="Calibri Light"/>
          <w:szCs w:val="18"/>
          <w:lang w:val="en-AU"/>
        </w:rPr>
      </w:pPr>
    </w:p>
    <w:p w14:paraId="6EB1D9BD" w14:textId="52312585" w:rsidR="00B93A8A" w:rsidRDefault="00B93A8A" w:rsidP="00B93A8A">
      <w:pPr>
        <w:rPr>
          <w:rFonts w:ascii="Calibri Light" w:hAnsi="Calibri Light" w:cs="Calibri Light"/>
          <w:szCs w:val="18"/>
          <w:lang w:val="en-AU"/>
        </w:rPr>
      </w:pPr>
      <w:r>
        <w:rPr>
          <w:rFonts w:ascii="Calibri Light" w:hAnsi="Calibri Light" w:cs="Calibri Light"/>
          <w:szCs w:val="18"/>
          <w:lang w:val="en-AU"/>
        </w:rPr>
        <w:t xml:space="preserve">             </w:t>
      </w:r>
      <w:r>
        <w:rPr>
          <w:noProof/>
        </w:rPr>
        <w:drawing>
          <wp:inline distT="0" distB="0" distL="0" distR="0" wp14:anchorId="00E18D55" wp14:editId="5BA1875D">
            <wp:extent cx="868680" cy="448581"/>
            <wp:effectExtent l="0" t="0" r="7620" b="889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pic:nvPicPr>
                  <pic:blipFill>
                    <a:blip r:embed="rId78"/>
                    <a:stretch>
                      <a:fillRect/>
                    </a:stretch>
                  </pic:blipFill>
                  <pic:spPr>
                    <a:xfrm>
                      <a:off x="0" y="0"/>
                      <a:ext cx="873960" cy="451308"/>
                    </a:xfrm>
                    <a:prstGeom prst="rect">
                      <a:avLst/>
                    </a:prstGeom>
                  </pic:spPr>
                </pic:pic>
              </a:graphicData>
            </a:graphic>
          </wp:inline>
        </w:drawing>
      </w:r>
    </w:p>
    <w:p w14:paraId="3EEEAC93" w14:textId="77777777" w:rsidR="00B93A8A" w:rsidRDefault="00B93A8A" w:rsidP="00B93A8A">
      <w:pPr>
        <w:rPr>
          <w:rFonts w:ascii="Calibri Light" w:hAnsi="Calibri Light" w:cs="Calibri Light"/>
          <w:szCs w:val="18"/>
          <w:lang w:val="en-AU"/>
        </w:rPr>
      </w:pPr>
    </w:p>
    <w:p w14:paraId="172CBDD4" w14:textId="32840721" w:rsidR="00B93A8A" w:rsidRDefault="00B93A8A" w:rsidP="006036F9">
      <w:pPr>
        <w:ind w:firstLine="576"/>
        <w:rPr>
          <w:rFonts w:ascii="Calibri Light" w:hAnsi="Calibri Light" w:cs="Calibri Light"/>
          <w:szCs w:val="18"/>
          <w:lang w:val="en-AU"/>
        </w:rPr>
      </w:pPr>
      <w:r>
        <w:rPr>
          <w:rFonts w:ascii="Calibri Light" w:hAnsi="Calibri Light" w:cs="Calibri Light"/>
          <w:szCs w:val="18"/>
          <w:lang w:val="en-AU"/>
        </w:rPr>
        <w:t xml:space="preserve">You </w:t>
      </w:r>
      <w:r w:rsidR="006036F9">
        <w:rPr>
          <w:rFonts w:ascii="Calibri Light" w:hAnsi="Calibri Light" w:cs="Calibri Light"/>
          <w:szCs w:val="18"/>
          <w:lang w:val="en-AU"/>
        </w:rPr>
        <w:t xml:space="preserve">have </w:t>
      </w:r>
      <w:r w:rsidR="00E9304C">
        <w:rPr>
          <w:rFonts w:ascii="Calibri Light" w:hAnsi="Calibri Light" w:cs="Calibri Light"/>
          <w:szCs w:val="18"/>
          <w:lang w:val="en-AU"/>
        </w:rPr>
        <w:t>different</w:t>
      </w:r>
      <w:r w:rsidR="006036F9">
        <w:rPr>
          <w:rFonts w:ascii="Calibri Light" w:hAnsi="Calibri Light" w:cs="Calibri Light"/>
          <w:szCs w:val="18"/>
          <w:lang w:val="en-AU"/>
        </w:rPr>
        <w:t xml:space="preserve"> options:  </w:t>
      </w:r>
    </w:p>
    <w:p w14:paraId="2F0011B3" w14:textId="77777777" w:rsidR="006036F9" w:rsidRDefault="006036F9" w:rsidP="006036F9">
      <w:pPr>
        <w:ind w:firstLine="576"/>
        <w:rPr>
          <w:rFonts w:ascii="Calibri Light" w:hAnsi="Calibri Light" w:cs="Calibri Light"/>
          <w:szCs w:val="18"/>
          <w:lang w:val="en-AU"/>
        </w:rPr>
      </w:pPr>
    </w:p>
    <w:p w14:paraId="7DBFE212" w14:textId="5D751FAB" w:rsidR="006036F9" w:rsidRDefault="006036F9" w:rsidP="0943F91F">
      <w:pPr>
        <w:pStyle w:val="ListParagraph"/>
        <w:numPr>
          <w:ilvl w:val="0"/>
          <w:numId w:val="30"/>
        </w:numPr>
        <w:rPr>
          <w:rFonts w:ascii="Calibri Light" w:hAnsi="Calibri Light" w:cs="Calibri Light"/>
          <w:b/>
          <w:bCs/>
          <w:lang w:val="en-AU"/>
        </w:rPr>
      </w:pPr>
      <w:r w:rsidRPr="0943F91F">
        <w:rPr>
          <w:rFonts w:ascii="Calibri Light" w:hAnsi="Calibri Light" w:cs="Calibri Light"/>
          <w:b/>
          <w:bCs/>
          <w:lang w:val="en-AU"/>
        </w:rPr>
        <w:t>Clone:</w:t>
      </w:r>
    </w:p>
    <w:p w14:paraId="4AD8B5FA" w14:textId="4278C208" w:rsidR="003D2532" w:rsidRPr="003D2532" w:rsidRDefault="003D2532" w:rsidP="003D2532">
      <w:pPr>
        <w:pStyle w:val="ListParagraph"/>
        <w:ind w:left="1296"/>
        <w:rPr>
          <w:rFonts w:ascii="Calibri Light" w:hAnsi="Calibri Light" w:cs="Calibri Light"/>
          <w:b/>
          <w:bCs/>
          <w:szCs w:val="18"/>
          <w:lang w:val="en-AU"/>
        </w:rPr>
      </w:pPr>
    </w:p>
    <w:p w14:paraId="096FD3D1" w14:textId="1BFE9126" w:rsidR="003D2532" w:rsidRPr="003D2532" w:rsidRDefault="003D2532" w:rsidP="003D2532">
      <w:pPr>
        <w:pStyle w:val="ListParagraph"/>
        <w:ind w:left="1296"/>
        <w:rPr>
          <w:rFonts w:ascii="Calibri Light" w:hAnsi="Calibri Light" w:cs="Calibri Light"/>
          <w:szCs w:val="18"/>
          <w:lang w:val="en-AU"/>
        </w:rPr>
      </w:pPr>
      <w:r w:rsidRPr="003D2532">
        <w:rPr>
          <w:rFonts w:ascii="Calibri Light" w:hAnsi="Calibri Light" w:cs="Calibri Light"/>
          <w:szCs w:val="18"/>
          <w:lang w:val="en-AU"/>
        </w:rPr>
        <w:t>By cloning with Git, you get the entire repository - all files, all branches, and all commits.</w:t>
      </w:r>
    </w:p>
    <w:p w14:paraId="6FD872FD" w14:textId="13394241" w:rsidR="003D2532" w:rsidRPr="00E9304C" w:rsidRDefault="003D2532" w:rsidP="003D2532">
      <w:pPr>
        <w:pStyle w:val="ListParagraph"/>
        <w:ind w:left="1296"/>
        <w:rPr>
          <w:rFonts w:ascii="Calibri Light" w:hAnsi="Calibri Light" w:cs="Calibri Light"/>
          <w:szCs w:val="18"/>
          <w:lang w:val="en-AU"/>
        </w:rPr>
      </w:pPr>
      <w:r w:rsidRPr="003D2532">
        <w:rPr>
          <w:rFonts w:ascii="Calibri Light" w:hAnsi="Calibri Light" w:cs="Calibri Light"/>
          <w:szCs w:val="18"/>
          <w:lang w:val="en-AU"/>
        </w:rPr>
        <w:t xml:space="preserve">Cloning a repository is typically </w:t>
      </w:r>
      <w:r w:rsidRPr="003D2532">
        <w:rPr>
          <w:rFonts w:ascii="Calibri Light" w:hAnsi="Calibri Light" w:cs="Calibri Light"/>
          <w:b/>
          <w:bCs/>
          <w:szCs w:val="18"/>
          <w:lang w:val="en-AU"/>
        </w:rPr>
        <w:t>only done once</w:t>
      </w:r>
      <w:r w:rsidRPr="003D2532">
        <w:rPr>
          <w:rFonts w:ascii="Calibri Light" w:hAnsi="Calibri Light" w:cs="Calibri Light"/>
          <w:szCs w:val="18"/>
          <w:lang w:val="en-AU"/>
        </w:rPr>
        <w:t xml:space="preserve">, at the </w:t>
      </w:r>
      <w:r w:rsidRPr="003D2532">
        <w:rPr>
          <w:rFonts w:ascii="Calibri Light" w:hAnsi="Calibri Light" w:cs="Calibri Light"/>
          <w:b/>
          <w:bCs/>
          <w:szCs w:val="18"/>
          <w:lang w:val="en-AU"/>
        </w:rPr>
        <w:t>beginning</w:t>
      </w:r>
      <w:r w:rsidRPr="003D2532">
        <w:rPr>
          <w:rFonts w:ascii="Calibri Light" w:hAnsi="Calibri Light" w:cs="Calibri Light"/>
          <w:szCs w:val="18"/>
          <w:lang w:val="en-AU"/>
        </w:rPr>
        <w:t xml:space="preserve"> of your interaction with a project. Once a repository already exists on a remote, like on GitHub, then you would clone that repository so you could interact with it locally. </w:t>
      </w:r>
      <w:r>
        <w:rPr>
          <w:rFonts w:ascii="Calibri Light" w:hAnsi="Calibri Light" w:cs="Calibri Light"/>
          <w:szCs w:val="18"/>
          <w:lang w:val="en-AU"/>
        </w:rPr>
        <w:t xml:space="preserve">  </w:t>
      </w:r>
      <w:sdt>
        <w:sdtPr>
          <w:rPr>
            <w:rFonts w:ascii="Calibri Light" w:hAnsi="Calibri Light" w:cs="Calibri Light"/>
            <w:szCs w:val="18"/>
            <w:lang w:val="en-AU"/>
          </w:rPr>
          <w:id w:val="-1386786129"/>
          <w:citation/>
        </w:sdtPr>
        <w:sdtContent>
          <w:r w:rsidR="004B7F76">
            <w:rPr>
              <w:rFonts w:ascii="Calibri Light" w:hAnsi="Calibri Light" w:cs="Calibri Light"/>
              <w:szCs w:val="18"/>
              <w:lang w:val="en-AU"/>
            </w:rPr>
            <w:fldChar w:fldCharType="begin"/>
          </w:r>
          <w:r w:rsidR="004B7F76">
            <w:rPr>
              <w:rFonts w:ascii="Calibri Light" w:hAnsi="Calibri Light" w:cs="Calibri Light"/>
              <w:szCs w:val="18"/>
            </w:rPr>
            <w:instrText xml:space="preserve"> CITATION Git \l 1033 </w:instrText>
          </w:r>
          <w:r w:rsidR="004B7F76">
            <w:rPr>
              <w:rFonts w:ascii="Calibri Light" w:hAnsi="Calibri Light" w:cs="Calibri Light"/>
              <w:szCs w:val="18"/>
              <w:lang w:val="en-AU"/>
            </w:rPr>
            <w:fldChar w:fldCharType="separate"/>
          </w:r>
          <w:r w:rsidR="004B7F76" w:rsidRPr="004B7F76">
            <w:rPr>
              <w:rFonts w:ascii="Calibri Light" w:hAnsi="Calibri Light" w:cs="Calibri Light"/>
              <w:noProof/>
              <w:szCs w:val="18"/>
            </w:rPr>
            <w:t>(Github, n.d.)</w:t>
          </w:r>
          <w:r w:rsidR="004B7F76">
            <w:rPr>
              <w:rFonts w:ascii="Calibri Light" w:hAnsi="Calibri Light" w:cs="Calibri Light"/>
              <w:szCs w:val="18"/>
              <w:lang w:val="en-AU"/>
            </w:rPr>
            <w:fldChar w:fldCharType="end"/>
          </w:r>
        </w:sdtContent>
      </w:sdt>
    </w:p>
    <w:p w14:paraId="2A75295F" w14:textId="77777777" w:rsidR="006036F9" w:rsidRDefault="006036F9" w:rsidP="006036F9">
      <w:pPr>
        <w:ind w:firstLine="576"/>
        <w:rPr>
          <w:rFonts w:ascii="Calibri Light" w:hAnsi="Calibri Light" w:cs="Calibri Light"/>
          <w:szCs w:val="18"/>
          <w:lang w:val="en-AU"/>
        </w:rPr>
      </w:pPr>
    </w:p>
    <w:p w14:paraId="6389139C" w14:textId="2381DF34" w:rsidR="006036F9" w:rsidRDefault="006036F9" w:rsidP="0943F91F">
      <w:pPr>
        <w:pStyle w:val="ListParagraph"/>
        <w:numPr>
          <w:ilvl w:val="0"/>
          <w:numId w:val="30"/>
        </w:numPr>
        <w:rPr>
          <w:rFonts w:ascii="Calibri Light" w:hAnsi="Calibri Light" w:cs="Calibri Light"/>
          <w:b/>
          <w:bCs/>
          <w:lang w:val="en-AU"/>
        </w:rPr>
      </w:pPr>
      <w:r w:rsidRPr="0943F91F">
        <w:rPr>
          <w:rFonts w:ascii="Calibri Light" w:hAnsi="Calibri Light" w:cs="Calibri Light"/>
          <w:b/>
          <w:bCs/>
          <w:lang w:val="en-AU"/>
        </w:rPr>
        <w:t>Open with GitHub Desktop</w:t>
      </w:r>
    </w:p>
    <w:p w14:paraId="39CABDEF" w14:textId="019A9DB2" w:rsidR="006641B8" w:rsidRPr="006641B8" w:rsidRDefault="006641B8" w:rsidP="0943F91F">
      <w:pPr>
        <w:pStyle w:val="ListParagraph"/>
        <w:ind w:left="1296"/>
        <w:rPr>
          <w:rFonts w:ascii="Calibri Light" w:hAnsi="Calibri Light" w:cs="Calibri Light"/>
          <w:lang w:val="en-AU"/>
        </w:rPr>
      </w:pPr>
      <w:r w:rsidRPr="0943F91F">
        <w:rPr>
          <w:rFonts w:ascii="Calibri Light" w:hAnsi="Calibri Light" w:cs="Calibri Light"/>
          <w:lang w:val="en-AU"/>
        </w:rPr>
        <w:t xml:space="preserve">It will open the </w:t>
      </w:r>
      <w:r w:rsidR="00C36F30" w:rsidRPr="0943F91F">
        <w:rPr>
          <w:rFonts w:ascii="Calibri Light" w:hAnsi="Calibri Light" w:cs="Calibri Light"/>
          <w:lang w:val="en-AU"/>
        </w:rPr>
        <w:t>repository in GitHub Desktop.</w:t>
      </w:r>
    </w:p>
    <w:p w14:paraId="3D84C44A" w14:textId="77777777" w:rsidR="006036F9" w:rsidRDefault="006036F9" w:rsidP="006036F9">
      <w:pPr>
        <w:ind w:firstLine="576"/>
        <w:rPr>
          <w:rFonts w:ascii="Calibri Light" w:hAnsi="Calibri Light" w:cs="Calibri Light"/>
          <w:szCs w:val="18"/>
          <w:lang w:val="en-AU"/>
        </w:rPr>
      </w:pPr>
    </w:p>
    <w:p w14:paraId="0D41AC55" w14:textId="77777777" w:rsidR="006036F9" w:rsidRDefault="006036F9" w:rsidP="006036F9">
      <w:pPr>
        <w:ind w:firstLine="576"/>
        <w:rPr>
          <w:rFonts w:ascii="Calibri Light" w:hAnsi="Calibri Light" w:cs="Calibri Light"/>
          <w:szCs w:val="18"/>
          <w:lang w:val="en-AU"/>
        </w:rPr>
      </w:pPr>
    </w:p>
    <w:p w14:paraId="736FE61F" w14:textId="51CD552F" w:rsidR="006036F9" w:rsidRDefault="006036F9" w:rsidP="00AA76F5">
      <w:pPr>
        <w:pStyle w:val="ListParagraph"/>
        <w:numPr>
          <w:ilvl w:val="0"/>
          <w:numId w:val="30"/>
        </w:numPr>
        <w:rPr>
          <w:rFonts w:ascii="Calibri Light" w:hAnsi="Calibri Light" w:cs="Calibri Light"/>
          <w:b/>
          <w:bCs/>
          <w:szCs w:val="18"/>
          <w:lang w:val="en-AU"/>
        </w:rPr>
      </w:pPr>
      <w:r w:rsidRPr="003D2532">
        <w:rPr>
          <w:rFonts w:ascii="Calibri Light" w:hAnsi="Calibri Light" w:cs="Calibri Light"/>
          <w:b/>
          <w:bCs/>
          <w:szCs w:val="18"/>
          <w:lang w:val="en-AU"/>
        </w:rPr>
        <w:t>Download ZIP:</w:t>
      </w:r>
    </w:p>
    <w:p w14:paraId="23944121" w14:textId="537C7949" w:rsidR="00C36F30" w:rsidRPr="00735A51" w:rsidRDefault="00C36F30" w:rsidP="00C36F30">
      <w:pPr>
        <w:pStyle w:val="ListParagraph"/>
        <w:ind w:left="1296"/>
        <w:rPr>
          <w:rFonts w:ascii="Calibri Light" w:hAnsi="Calibri Light" w:cs="Calibri Light"/>
          <w:szCs w:val="18"/>
          <w:lang w:val="en-AU"/>
        </w:rPr>
      </w:pPr>
      <w:r w:rsidRPr="00735A51">
        <w:rPr>
          <w:rFonts w:ascii="Calibri Light" w:hAnsi="Calibri Light" w:cs="Calibri Light"/>
          <w:szCs w:val="18"/>
          <w:lang w:val="en-AU"/>
        </w:rPr>
        <w:t xml:space="preserve">Download the </w:t>
      </w:r>
      <w:r w:rsidR="00735A51">
        <w:rPr>
          <w:rFonts w:ascii="Calibri Light" w:hAnsi="Calibri Light" w:cs="Calibri Light"/>
          <w:szCs w:val="18"/>
          <w:lang w:val="en-AU"/>
        </w:rPr>
        <w:t>latest files in the repository in a zip format for easy distribution.</w:t>
      </w:r>
    </w:p>
    <w:p w14:paraId="33D9CD4F" w14:textId="77777777" w:rsidR="00E9304C" w:rsidRPr="00E9304C" w:rsidRDefault="00E9304C" w:rsidP="00E9304C">
      <w:pPr>
        <w:rPr>
          <w:rFonts w:ascii="Calibri Light" w:hAnsi="Calibri Light" w:cs="Calibri Light"/>
          <w:szCs w:val="18"/>
          <w:lang w:val="en-AU"/>
        </w:rPr>
      </w:pPr>
    </w:p>
    <w:p w14:paraId="20B94503" w14:textId="212F7B32" w:rsidR="006036F9" w:rsidRDefault="00E9304C" w:rsidP="006036F9">
      <w:pPr>
        <w:ind w:firstLine="576"/>
        <w:rPr>
          <w:rFonts w:ascii="Calibri Light" w:hAnsi="Calibri Light" w:cs="Calibri Light"/>
          <w:szCs w:val="18"/>
          <w:lang w:val="en-AU"/>
        </w:rPr>
      </w:pPr>
      <w:r>
        <w:rPr>
          <w:noProof/>
        </w:rPr>
        <w:drawing>
          <wp:inline distT="0" distB="0" distL="0" distR="0" wp14:anchorId="3595E656" wp14:editId="301DC4E0">
            <wp:extent cx="2926080" cy="2239087"/>
            <wp:effectExtent l="0" t="0" r="7620" b="889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79"/>
                    <a:stretch>
                      <a:fillRect/>
                    </a:stretch>
                  </pic:blipFill>
                  <pic:spPr>
                    <a:xfrm>
                      <a:off x="0" y="0"/>
                      <a:ext cx="2933311" cy="2244620"/>
                    </a:xfrm>
                    <a:prstGeom prst="rect">
                      <a:avLst/>
                    </a:prstGeom>
                  </pic:spPr>
                </pic:pic>
              </a:graphicData>
            </a:graphic>
          </wp:inline>
        </w:drawing>
      </w:r>
    </w:p>
    <w:p w14:paraId="5A0F67DC" w14:textId="77777777" w:rsidR="00E9304C" w:rsidRDefault="00E9304C" w:rsidP="006036F9">
      <w:pPr>
        <w:ind w:firstLine="576"/>
        <w:rPr>
          <w:rFonts w:ascii="Calibri Light" w:hAnsi="Calibri Light" w:cs="Calibri Light"/>
          <w:szCs w:val="18"/>
          <w:lang w:val="en-AU"/>
        </w:rPr>
      </w:pPr>
    </w:p>
    <w:p w14:paraId="3972F9E3" w14:textId="77777777" w:rsidR="00E9304C" w:rsidRDefault="00E9304C" w:rsidP="006036F9">
      <w:pPr>
        <w:ind w:firstLine="576"/>
        <w:rPr>
          <w:rFonts w:ascii="Calibri Light" w:hAnsi="Calibri Light" w:cs="Calibri Light"/>
          <w:szCs w:val="18"/>
          <w:lang w:val="en-AU"/>
        </w:rPr>
      </w:pPr>
    </w:p>
    <w:p w14:paraId="5928EE00" w14:textId="21CD4158" w:rsidR="006036F9" w:rsidRPr="00E9304C" w:rsidRDefault="00E9304C" w:rsidP="00AA76F5">
      <w:pPr>
        <w:pStyle w:val="ListParagraph"/>
        <w:numPr>
          <w:ilvl w:val="0"/>
          <w:numId w:val="29"/>
        </w:numPr>
        <w:rPr>
          <w:rFonts w:ascii="Calibri Light" w:hAnsi="Calibri Light" w:cs="Calibri Light"/>
          <w:szCs w:val="18"/>
          <w:lang w:val="en-AU"/>
        </w:rPr>
      </w:pPr>
      <w:r w:rsidRPr="00E9304C">
        <w:rPr>
          <w:rFonts w:ascii="Calibri Light" w:hAnsi="Calibri Light" w:cs="Calibri Light"/>
          <w:szCs w:val="18"/>
          <w:lang w:val="en-AU"/>
        </w:rPr>
        <w:t xml:space="preserve">Click on </w:t>
      </w:r>
      <w:r w:rsidRPr="00E9304C">
        <w:rPr>
          <w:rFonts w:ascii="Calibri Light" w:hAnsi="Calibri Light" w:cs="Calibri Light"/>
          <w:b/>
          <w:bCs/>
          <w:szCs w:val="18"/>
          <w:lang w:val="en-AU"/>
        </w:rPr>
        <w:t>Download ZIP.</w:t>
      </w:r>
    </w:p>
    <w:p w14:paraId="2B73296C" w14:textId="77777777" w:rsidR="002B484C" w:rsidRDefault="00650B90" w:rsidP="00AA76F5">
      <w:pPr>
        <w:pStyle w:val="ListParagraph"/>
        <w:numPr>
          <w:ilvl w:val="0"/>
          <w:numId w:val="29"/>
        </w:numPr>
        <w:rPr>
          <w:rFonts w:ascii="Calibri Light" w:hAnsi="Calibri Light" w:cs="Calibri Light"/>
          <w:szCs w:val="18"/>
          <w:lang w:val="en-AU"/>
        </w:rPr>
      </w:pPr>
      <w:r w:rsidRPr="00650B90">
        <w:rPr>
          <w:rFonts w:ascii="Calibri Light" w:hAnsi="Calibri Light" w:cs="Calibri Light"/>
          <w:szCs w:val="18"/>
          <w:lang w:val="en-AU"/>
        </w:rPr>
        <w:t xml:space="preserve">You can distribute </w:t>
      </w:r>
      <w:r>
        <w:rPr>
          <w:rFonts w:ascii="Calibri Light" w:hAnsi="Calibri Light" w:cs="Calibri Light"/>
          <w:szCs w:val="18"/>
          <w:lang w:val="en-AU"/>
        </w:rPr>
        <w:t>this copy t</w:t>
      </w:r>
      <w:r w:rsidR="00083553">
        <w:rPr>
          <w:rFonts w:ascii="Calibri Light" w:hAnsi="Calibri Light" w:cs="Calibri Light"/>
          <w:szCs w:val="18"/>
          <w:lang w:val="en-AU"/>
        </w:rPr>
        <w:t>o</w:t>
      </w:r>
      <w:r>
        <w:rPr>
          <w:rFonts w:ascii="Calibri Light" w:hAnsi="Calibri Light" w:cs="Calibri Light"/>
          <w:szCs w:val="18"/>
          <w:lang w:val="en-AU"/>
        </w:rPr>
        <w:t xml:space="preserve"> the relevant </w:t>
      </w:r>
      <w:r w:rsidR="00083553">
        <w:rPr>
          <w:rFonts w:ascii="Calibri Light" w:hAnsi="Calibri Light" w:cs="Calibri Light"/>
          <w:szCs w:val="18"/>
          <w:lang w:val="en-AU"/>
        </w:rPr>
        <w:t xml:space="preserve">customers or </w:t>
      </w:r>
      <w:r w:rsidR="002B484C">
        <w:rPr>
          <w:rFonts w:ascii="Calibri Light" w:hAnsi="Calibri Light" w:cs="Calibri Light"/>
          <w:szCs w:val="18"/>
          <w:lang w:val="en-AU"/>
        </w:rPr>
        <w:t>colleagues</w:t>
      </w:r>
      <w:r w:rsidR="00083553">
        <w:rPr>
          <w:rFonts w:ascii="Calibri Light" w:hAnsi="Calibri Light" w:cs="Calibri Light"/>
          <w:szCs w:val="18"/>
          <w:lang w:val="en-AU"/>
        </w:rPr>
        <w:t>.</w:t>
      </w:r>
    </w:p>
    <w:p w14:paraId="1C35D9B5" w14:textId="77777777" w:rsidR="002B484C" w:rsidRDefault="002B484C" w:rsidP="002B484C">
      <w:pPr>
        <w:rPr>
          <w:rFonts w:ascii="Calibri Light" w:hAnsi="Calibri Light" w:cs="Calibri Light"/>
          <w:szCs w:val="18"/>
          <w:lang w:val="en-AU"/>
        </w:rPr>
      </w:pPr>
    </w:p>
    <w:p w14:paraId="6B59DBF3" w14:textId="76416A9A" w:rsidR="00C64B0B" w:rsidRDefault="00083553" w:rsidP="00347669">
      <w:pPr>
        <w:rPr>
          <w:rFonts w:ascii="Calibri Light" w:hAnsi="Calibri Light" w:cs="Calibri Light"/>
          <w:szCs w:val="18"/>
          <w:lang w:val="en-AU"/>
        </w:rPr>
      </w:pPr>
      <w:r w:rsidRPr="002B484C">
        <w:rPr>
          <w:rFonts w:ascii="Calibri Light" w:hAnsi="Calibri Light" w:cs="Calibri Light"/>
          <w:szCs w:val="18"/>
          <w:lang w:val="en-AU"/>
        </w:rPr>
        <w:t xml:space="preserve"> </w:t>
      </w:r>
    </w:p>
    <w:p w14:paraId="130E94C2" w14:textId="77777777" w:rsidR="0087375F" w:rsidRDefault="00805637" w:rsidP="009C6A28">
      <w:pPr>
        <w:ind w:left="576"/>
        <w:rPr>
          <w:rFonts w:ascii="Calibri Light" w:hAnsi="Calibri Light" w:cs="Calibri Light"/>
          <w:szCs w:val="18"/>
          <w:lang w:val="en-AU"/>
        </w:rPr>
      </w:pPr>
      <w:r>
        <w:rPr>
          <w:noProof/>
        </w:rPr>
        <w:lastRenderedPageBreak/>
        <w:drawing>
          <wp:inline distT="0" distB="0" distL="0" distR="0" wp14:anchorId="11DEB7FD" wp14:editId="11FBC354">
            <wp:extent cx="3154680" cy="2414016"/>
            <wp:effectExtent l="0" t="0" r="7620" b="571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79"/>
                    <a:stretch>
                      <a:fillRect/>
                    </a:stretch>
                  </pic:blipFill>
                  <pic:spPr>
                    <a:xfrm>
                      <a:off x="0" y="0"/>
                      <a:ext cx="3167220" cy="2423612"/>
                    </a:xfrm>
                    <a:prstGeom prst="rect">
                      <a:avLst/>
                    </a:prstGeom>
                  </pic:spPr>
                </pic:pic>
              </a:graphicData>
            </a:graphic>
          </wp:inline>
        </w:drawing>
      </w:r>
    </w:p>
    <w:p w14:paraId="52C52223" w14:textId="77777777" w:rsidR="0087375F" w:rsidRDefault="0087375F" w:rsidP="009C6A28">
      <w:pPr>
        <w:ind w:left="576"/>
        <w:rPr>
          <w:rFonts w:ascii="Calibri Light" w:hAnsi="Calibri Light" w:cs="Calibri Light"/>
          <w:szCs w:val="18"/>
          <w:lang w:val="en-AU"/>
        </w:rPr>
      </w:pPr>
    </w:p>
    <w:p w14:paraId="6BA721B7" w14:textId="316D8CF3" w:rsidR="00872A09" w:rsidRDefault="00872A09" w:rsidP="009C6A28">
      <w:pPr>
        <w:ind w:left="576"/>
        <w:rPr>
          <w:rFonts w:ascii="Calibri Light" w:hAnsi="Calibri Light" w:cs="Calibri Light"/>
          <w:szCs w:val="18"/>
          <w:lang w:val="en-AU"/>
        </w:rPr>
      </w:pPr>
      <w:r>
        <w:rPr>
          <w:rFonts w:ascii="Calibri Light" w:hAnsi="Calibri Light" w:cs="Calibri Light"/>
          <w:szCs w:val="18"/>
          <w:lang w:val="en-AU"/>
        </w:rPr>
        <w:br w:type="page"/>
      </w:r>
    </w:p>
    <w:p w14:paraId="3E84806C" w14:textId="77777777" w:rsidR="00297425" w:rsidRDefault="00297425">
      <w:pPr>
        <w:rPr>
          <w:rFonts w:ascii="Calibri Light" w:hAnsi="Calibri Light" w:cs="Calibri Light"/>
          <w:szCs w:val="18"/>
          <w:lang w:val="en-AU"/>
        </w:rPr>
      </w:pPr>
    </w:p>
    <w:p w14:paraId="1F283C70" w14:textId="77777777" w:rsidR="003216D4" w:rsidRDefault="003216D4" w:rsidP="00FD1D8A">
      <w:pPr>
        <w:rPr>
          <w:rFonts w:ascii="Calibri Light" w:hAnsi="Calibri Light" w:cs="Calibri Light"/>
          <w:szCs w:val="18"/>
          <w:lang w:val="en-AU"/>
        </w:rPr>
      </w:pPr>
    </w:p>
    <w:p w14:paraId="15F7365F" w14:textId="77777777" w:rsidR="003216D4" w:rsidRDefault="003216D4" w:rsidP="00FD1D8A">
      <w:pPr>
        <w:rPr>
          <w:rFonts w:ascii="Calibri Light" w:hAnsi="Calibri Light" w:cs="Calibri Light"/>
          <w:szCs w:val="18"/>
          <w:lang w:val="en-AU"/>
        </w:rPr>
      </w:pPr>
    </w:p>
    <w:p w14:paraId="00EB4363" w14:textId="2192AC5C" w:rsidR="003216D4" w:rsidRDefault="003216D4" w:rsidP="003207D3">
      <w:pPr>
        <w:pStyle w:val="Heading2"/>
      </w:pPr>
      <w:bookmarkStart w:id="36" w:name="_Toc111636626"/>
      <w:r>
        <w:t>Step 3 – Fully Integrated Git Technology</w:t>
      </w:r>
      <w:bookmarkEnd w:id="36"/>
    </w:p>
    <w:p w14:paraId="5D2D0C46" w14:textId="77777777" w:rsidR="003216D4" w:rsidRDefault="003216D4" w:rsidP="00FD1D8A">
      <w:pPr>
        <w:rPr>
          <w:rFonts w:ascii="Calibri Light" w:hAnsi="Calibri Light" w:cs="Calibri Light"/>
          <w:szCs w:val="18"/>
          <w:lang w:val="en-AU"/>
        </w:rPr>
      </w:pPr>
    </w:p>
    <w:p w14:paraId="4B1488F1" w14:textId="77777777" w:rsidR="003216D4" w:rsidRDefault="003216D4" w:rsidP="00FD1D8A">
      <w:pPr>
        <w:rPr>
          <w:rFonts w:ascii="Calibri Light" w:hAnsi="Calibri Light" w:cs="Calibri Light"/>
          <w:szCs w:val="18"/>
          <w:lang w:val="en-AU"/>
        </w:rPr>
      </w:pPr>
    </w:p>
    <w:p w14:paraId="52B7A0C7" w14:textId="77777777" w:rsidR="003216D4" w:rsidRDefault="003216D4" w:rsidP="00FD1D8A">
      <w:pPr>
        <w:rPr>
          <w:rFonts w:ascii="Calibri Light" w:hAnsi="Calibri Light" w:cs="Calibri Light"/>
          <w:szCs w:val="18"/>
          <w:lang w:val="en-AU"/>
        </w:rPr>
      </w:pPr>
    </w:p>
    <w:p w14:paraId="32F0FFD1" w14:textId="77777777" w:rsidR="003216D4" w:rsidRDefault="003216D4" w:rsidP="00FD1D8A">
      <w:pPr>
        <w:rPr>
          <w:rFonts w:ascii="Calibri Light" w:hAnsi="Calibri Light" w:cs="Calibri Light"/>
          <w:szCs w:val="18"/>
          <w:lang w:val="en-AU"/>
        </w:rPr>
      </w:pPr>
    </w:p>
    <w:p w14:paraId="341BD1FF" w14:textId="77777777" w:rsidR="003216D4" w:rsidRDefault="003216D4" w:rsidP="00FD1D8A">
      <w:pPr>
        <w:rPr>
          <w:rFonts w:ascii="Calibri Light" w:hAnsi="Calibri Light" w:cs="Calibri Light"/>
          <w:szCs w:val="18"/>
          <w:lang w:val="en-AU"/>
        </w:rPr>
      </w:pPr>
    </w:p>
    <w:p w14:paraId="78B152EF" w14:textId="608E1D76" w:rsidR="0031241F" w:rsidRDefault="0031241F" w:rsidP="00917BE2">
      <w:pPr>
        <w:rPr>
          <w:lang w:val="en-AU"/>
        </w:rPr>
      </w:pPr>
    </w:p>
    <w:p w14:paraId="28BE1690" w14:textId="77777777" w:rsidR="0031241F" w:rsidRDefault="0031241F" w:rsidP="00D87A69">
      <w:pPr>
        <w:rPr>
          <w:lang w:val="en-AU"/>
        </w:rPr>
      </w:pPr>
    </w:p>
    <w:p w14:paraId="1528D227" w14:textId="77777777" w:rsidR="0031241F" w:rsidRDefault="0031241F" w:rsidP="00D87A69">
      <w:pPr>
        <w:rPr>
          <w:lang w:val="en-AU"/>
        </w:rPr>
      </w:pPr>
    </w:p>
    <w:p w14:paraId="217AF705" w14:textId="77777777" w:rsidR="0031241F" w:rsidRDefault="0031241F" w:rsidP="00D87A69">
      <w:pPr>
        <w:rPr>
          <w:lang w:val="en-AU"/>
        </w:rPr>
      </w:pPr>
    </w:p>
    <w:p w14:paraId="3AE9DD41" w14:textId="77777777" w:rsidR="00242E74" w:rsidRDefault="00242E74" w:rsidP="00D87A69">
      <w:pPr>
        <w:rPr>
          <w:lang w:val="en-AU"/>
        </w:rPr>
      </w:pPr>
    </w:p>
    <w:p w14:paraId="15C19F24" w14:textId="77777777" w:rsidR="00242E74" w:rsidRDefault="00242E74" w:rsidP="00D87A69">
      <w:pPr>
        <w:rPr>
          <w:lang w:val="en-AU"/>
        </w:rPr>
      </w:pPr>
    </w:p>
    <w:p w14:paraId="08F52D3A" w14:textId="77777777" w:rsidR="005A6A27" w:rsidRDefault="005A6A27" w:rsidP="00D87A69">
      <w:pPr>
        <w:rPr>
          <w:lang w:val="en-AU"/>
        </w:rPr>
      </w:pPr>
    </w:p>
    <w:p w14:paraId="413717F6" w14:textId="77777777" w:rsidR="005A6A27" w:rsidRDefault="005A6A27" w:rsidP="00D87A69">
      <w:pPr>
        <w:rPr>
          <w:lang w:val="en-AU"/>
        </w:rPr>
      </w:pPr>
    </w:p>
    <w:p w14:paraId="6731056C" w14:textId="77777777" w:rsidR="005A6A27" w:rsidRDefault="005A6A27" w:rsidP="00D87A69">
      <w:pPr>
        <w:rPr>
          <w:lang w:val="en-AU"/>
        </w:rPr>
      </w:pPr>
    </w:p>
    <w:p w14:paraId="6AA18553" w14:textId="77777777" w:rsidR="000B5E06" w:rsidRDefault="000B5E06" w:rsidP="00D87A69">
      <w:pPr>
        <w:rPr>
          <w:lang w:val="en-AU"/>
        </w:rPr>
      </w:pPr>
    </w:p>
    <w:p w14:paraId="6C1A72D2" w14:textId="77777777" w:rsidR="000B5E06" w:rsidRDefault="000B5E06" w:rsidP="00D87A69">
      <w:pPr>
        <w:rPr>
          <w:lang w:val="en-AU"/>
        </w:rPr>
      </w:pPr>
    </w:p>
    <w:p w14:paraId="0405A726" w14:textId="77777777" w:rsidR="000B5E06" w:rsidRDefault="000B5E06" w:rsidP="00D87A69">
      <w:pPr>
        <w:rPr>
          <w:lang w:val="en-AU"/>
        </w:rPr>
      </w:pPr>
    </w:p>
    <w:p w14:paraId="1A62819D" w14:textId="77777777" w:rsidR="000B5E06" w:rsidRDefault="000B5E06" w:rsidP="00D87A69">
      <w:pPr>
        <w:rPr>
          <w:lang w:val="en-AU"/>
        </w:rPr>
      </w:pPr>
    </w:p>
    <w:p w14:paraId="167FDE65" w14:textId="67EA1633" w:rsidR="00FE2959" w:rsidRPr="00AD32D1" w:rsidRDefault="00FE2959" w:rsidP="00D87A69">
      <w:pPr>
        <w:rPr>
          <w:lang w:val="en-AU"/>
        </w:rPr>
      </w:pPr>
      <w:r w:rsidRPr="00AD32D1">
        <w:rPr>
          <w:lang w:val="en-AU"/>
        </w:rPr>
        <w:br w:type="page"/>
      </w:r>
    </w:p>
    <w:p w14:paraId="24351140" w14:textId="77777777" w:rsidR="000B5E06" w:rsidRDefault="000B5E06" w:rsidP="00BE4AC7">
      <w:pPr>
        <w:rPr>
          <w:rFonts w:ascii="Calibri Light" w:hAnsi="Calibri Light" w:cs="Calibri Light"/>
          <w:szCs w:val="18"/>
          <w:lang w:val="en-AU"/>
        </w:rPr>
      </w:pPr>
    </w:p>
    <w:p w14:paraId="10969125" w14:textId="77777777" w:rsidR="000B5E06" w:rsidRDefault="000B5E06" w:rsidP="00BE4AC7">
      <w:pPr>
        <w:rPr>
          <w:rFonts w:ascii="Calibri Light" w:hAnsi="Calibri Light" w:cs="Calibri Light"/>
          <w:szCs w:val="18"/>
          <w:lang w:val="en-AU"/>
        </w:rPr>
      </w:pPr>
    </w:p>
    <w:bookmarkStart w:id="37" w:name="_Toc111636627" w:displacedByCustomXml="next"/>
    <w:sdt>
      <w:sdtPr>
        <w:rPr>
          <w:rFonts w:ascii="Times New Roman" w:hAnsi="Times New Roman" w:cs="Times New Roman"/>
          <w:b w:val="0"/>
          <w:bCs w:val="0"/>
          <w:sz w:val="20"/>
        </w:rPr>
        <w:id w:val="-1431499227"/>
        <w:docPartObj>
          <w:docPartGallery w:val="Bibliographies"/>
          <w:docPartUnique/>
        </w:docPartObj>
      </w:sdtPr>
      <w:sdtContent>
        <w:p w14:paraId="416EF1CE" w14:textId="08F483A4" w:rsidR="003E0033" w:rsidRDefault="00676329">
          <w:pPr>
            <w:pStyle w:val="Heading1"/>
          </w:pPr>
          <w:r>
            <w:t>References</w:t>
          </w:r>
          <w:bookmarkEnd w:id="37"/>
        </w:p>
        <w:p w14:paraId="4563A9DB" w14:textId="77777777" w:rsidR="003E0033" w:rsidRPr="003E0033" w:rsidRDefault="003E0033" w:rsidP="003E0033"/>
        <w:p w14:paraId="4F76A150" w14:textId="77777777" w:rsidR="00935258" w:rsidRDefault="003E0033" w:rsidP="00935258">
          <w:pPr>
            <w:pStyle w:val="Bibliography"/>
            <w:ind w:left="720" w:hanging="720"/>
            <w:rPr>
              <w:rFonts w:ascii="Calibri Light" w:hAnsi="Calibri Light" w:cs="Calibri Light"/>
              <w:noProof/>
            </w:rPr>
          </w:pPr>
          <w:r w:rsidRPr="00F30E59">
            <w:rPr>
              <w:rFonts w:ascii="Calibri Light" w:hAnsi="Calibri Light" w:cs="Calibri Light"/>
            </w:rPr>
            <w:fldChar w:fldCharType="begin"/>
          </w:r>
          <w:r w:rsidRPr="00F30E59">
            <w:rPr>
              <w:rFonts w:ascii="Calibri Light" w:hAnsi="Calibri Light" w:cs="Calibri Light"/>
            </w:rPr>
            <w:instrText xml:space="preserve"> BIBLIOGRAPHY </w:instrText>
          </w:r>
          <w:r w:rsidRPr="00F30E59">
            <w:rPr>
              <w:rFonts w:ascii="Calibri Light" w:hAnsi="Calibri Light" w:cs="Calibri Light"/>
            </w:rPr>
            <w:fldChar w:fldCharType="separate"/>
          </w:r>
          <w:r w:rsidR="00935258" w:rsidRPr="00F30E59">
            <w:rPr>
              <w:rFonts w:ascii="Calibri Light" w:hAnsi="Calibri Light" w:cs="Calibri Light"/>
              <w:noProof/>
            </w:rPr>
            <w:t>Auvesey. (n.d.). Versiondog Product Brochure.</w:t>
          </w:r>
        </w:p>
        <w:p w14:paraId="22E13267" w14:textId="77777777" w:rsidR="00F30E59" w:rsidRPr="00F30E59" w:rsidRDefault="00F30E59" w:rsidP="00F30E59"/>
        <w:p w14:paraId="15176D01" w14:textId="77777777" w:rsidR="00935258" w:rsidRDefault="00935258" w:rsidP="00935258">
          <w:pPr>
            <w:pStyle w:val="Bibliography"/>
            <w:ind w:left="720" w:hanging="720"/>
            <w:rPr>
              <w:rFonts w:ascii="Calibri Light" w:hAnsi="Calibri Light" w:cs="Calibri Light"/>
              <w:noProof/>
            </w:rPr>
          </w:pPr>
          <w:r w:rsidRPr="00F30E59">
            <w:rPr>
              <w:rFonts w:ascii="Calibri Light" w:hAnsi="Calibri Light" w:cs="Calibri Light"/>
              <w:i/>
              <w:iCs/>
              <w:noProof/>
            </w:rPr>
            <w:t>Change Management in Software Engineering</w:t>
          </w:r>
          <w:r w:rsidRPr="00F30E59">
            <w:rPr>
              <w:rFonts w:ascii="Calibri Light" w:hAnsi="Calibri Light" w:cs="Calibri Light"/>
              <w:noProof/>
            </w:rPr>
            <w:t>. (n.d.). Retrieved from GeeksforGeeks: https://www.geeksforgeeks.org/change-management-in-software-engineering/</w:t>
          </w:r>
        </w:p>
        <w:p w14:paraId="309F3EDB" w14:textId="77777777" w:rsidR="00F30E59" w:rsidRPr="00F30E59" w:rsidRDefault="00F30E59" w:rsidP="00F30E59"/>
        <w:p w14:paraId="3EBD8B44" w14:textId="77777777" w:rsidR="00935258" w:rsidRDefault="00935258" w:rsidP="00935258">
          <w:pPr>
            <w:pStyle w:val="Bibliography"/>
            <w:ind w:left="720" w:hanging="720"/>
            <w:rPr>
              <w:rFonts w:ascii="Calibri Light" w:hAnsi="Calibri Light" w:cs="Calibri Light"/>
              <w:noProof/>
            </w:rPr>
          </w:pPr>
          <w:r w:rsidRPr="00F30E59">
            <w:rPr>
              <w:rFonts w:ascii="Calibri Light" w:hAnsi="Calibri Light" w:cs="Calibri Light"/>
              <w:noProof/>
            </w:rPr>
            <w:t xml:space="preserve">git. (n.d.). </w:t>
          </w:r>
          <w:r w:rsidRPr="00F30E59">
            <w:rPr>
              <w:rFonts w:ascii="Calibri Light" w:hAnsi="Calibri Light" w:cs="Calibri Light"/>
              <w:i/>
              <w:iCs/>
              <w:noProof/>
            </w:rPr>
            <w:t>Getting Started - What is Git</w:t>
          </w:r>
          <w:r w:rsidRPr="00F30E59">
            <w:rPr>
              <w:rFonts w:ascii="Calibri Light" w:hAnsi="Calibri Light" w:cs="Calibri Light"/>
              <w:noProof/>
            </w:rPr>
            <w:t>. Retrieved from git: https://www.git-scm.com/book/en/v2/Getting-Started-What-is-Git%3F</w:t>
          </w:r>
        </w:p>
        <w:p w14:paraId="3D25DE4D" w14:textId="77777777" w:rsidR="00F30E59" w:rsidRPr="00F30E59" w:rsidRDefault="00F30E59" w:rsidP="00F30E59"/>
        <w:p w14:paraId="0894899F" w14:textId="77777777" w:rsidR="00935258" w:rsidRDefault="00935258" w:rsidP="00935258">
          <w:pPr>
            <w:pStyle w:val="Bibliography"/>
            <w:ind w:left="720" w:hanging="720"/>
            <w:rPr>
              <w:rFonts w:ascii="Calibri Light" w:hAnsi="Calibri Light" w:cs="Calibri Light"/>
              <w:noProof/>
            </w:rPr>
          </w:pPr>
          <w:r w:rsidRPr="00F30E59">
            <w:rPr>
              <w:rFonts w:ascii="Calibri Light" w:hAnsi="Calibri Light" w:cs="Calibri Light"/>
              <w:noProof/>
            </w:rPr>
            <w:t xml:space="preserve">Inductive Automation. (2021, 06 30). Ignition 8. </w:t>
          </w:r>
          <w:r w:rsidRPr="00F30E59">
            <w:rPr>
              <w:rFonts w:ascii="Calibri Light" w:hAnsi="Calibri Light" w:cs="Calibri Light"/>
              <w:i/>
              <w:iCs/>
              <w:noProof/>
            </w:rPr>
            <w:t>Deployment Best Practices</w:t>
          </w:r>
          <w:r w:rsidRPr="00F30E59">
            <w:rPr>
              <w:rFonts w:ascii="Calibri Light" w:hAnsi="Calibri Light" w:cs="Calibri Light"/>
              <w:noProof/>
            </w:rPr>
            <w:t>.</w:t>
          </w:r>
        </w:p>
        <w:p w14:paraId="2D32AD07" w14:textId="77777777" w:rsidR="00F30E59" w:rsidRPr="00F30E59" w:rsidRDefault="00F30E59" w:rsidP="00F30E59"/>
        <w:p w14:paraId="45704B0A" w14:textId="77777777" w:rsidR="00935258" w:rsidRDefault="00935258" w:rsidP="00935258">
          <w:pPr>
            <w:pStyle w:val="Bibliography"/>
            <w:ind w:left="720" w:hanging="720"/>
            <w:rPr>
              <w:rFonts w:ascii="Calibri Light" w:hAnsi="Calibri Light" w:cs="Calibri Light"/>
              <w:noProof/>
            </w:rPr>
          </w:pPr>
          <w:r w:rsidRPr="00F30E59">
            <w:rPr>
              <w:rFonts w:ascii="Calibri Light" w:hAnsi="Calibri Light" w:cs="Calibri Light"/>
              <w:noProof/>
            </w:rPr>
            <w:t xml:space="preserve">Inductive Automation. (2022). </w:t>
          </w:r>
          <w:r w:rsidRPr="00F30E59">
            <w:rPr>
              <w:rFonts w:ascii="Calibri Light" w:hAnsi="Calibri Light" w:cs="Calibri Light"/>
              <w:i/>
              <w:iCs/>
              <w:noProof/>
            </w:rPr>
            <w:t>Gateway &amp; Networks</w:t>
          </w:r>
          <w:r w:rsidRPr="00F30E59">
            <w:rPr>
              <w:rFonts w:ascii="Calibri Light" w:hAnsi="Calibri Light" w:cs="Calibri Light"/>
              <w:noProof/>
            </w:rPr>
            <w:t xml:space="preserve">. Retrieved from Ignition User Manual 8.1: https://docs.inductiveautomation.com/display/DOC81/Gateway+Network </w:t>
          </w:r>
        </w:p>
        <w:p w14:paraId="75370DA8" w14:textId="77777777" w:rsidR="00F30E59" w:rsidRPr="00F30E59" w:rsidRDefault="00F30E59" w:rsidP="00F30E59"/>
        <w:p w14:paraId="7FFB93E6" w14:textId="77777777" w:rsidR="00935258" w:rsidRDefault="00935258" w:rsidP="00935258">
          <w:pPr>
            <w:pStyle w:val="Bibliography"/>
            <w:ind w:left="720" w:hanging="720"/>
            <w:rPr>
              <w:rFonts w:ascii="Calibri Light" w:hAnsi="Calibri Light" w:cs="Calibri Light"/>
              <w:noProof/>
            </w:rPr>
          </w:pPr>
          <w:r w:rsidRPr="00F30E59">
            <w:rPr>
              <w:rFonts w:ascii="Calibri Light" w:hAnsi="Calibri Light" w:cs="Calibri Light"/>
              <w:noProof/>
            </w:rPr>
            <w:t>Inductive Automation. (2022). Ignition Online Manual. Inductive Automation. Retrieved from https://docs.inductiveautomation.com/</w:t>
          </w:r>
        </w:p>
        <w:p w14:paraId="7ECB47B3" w14:textId="77777777" w:rsidR="00F30E59" w:rsidRPr="00F30E59" w:rsidRDefault="00F30E59" w:rsidP="00F30E59"/>
        <w:p w14:paraId="7165D384" w14:textId="77777777" w:rsidR="00935258" w:rsidRDefault="00935258" w:rsidP="00935258">
          <w:pPr>
            <w:pStyle w:val="Bibliography"/>
            <w:ind w:left="720" w:hanging="720"/>
            <w:rPr>
              <w:rFonts w:ascii="Calibri Light" w:hAnsi="Calibri Light" w:cs="Calibri Light"/>
              <w:noProof/>
            </w:rPr>
          </w:pPr>
          <w:r w:rsidRPr="00F30E59">
            <w:rPr>
              <w:rFonts w:ascii="Calibri Light" w:hAnsi="Calibri Light" w:cs="Calibri Light"/>
              <w:noProof/>
            </w:rPr>
            <w:t>MDT Autosave. (n.d.). What is MDT Autosave.</w:t>
          </w:r>
        </w:p>
        <w:p w14:paraId="7CFBE28F" w14:textId="77777777" w:rsidR="00F30E59" w:rsidRPr="00F30E59" w:rsidRDefault="00F30E59" w:rsidP="00F30E59"/>
        <w:p w14:paraId="6A705D9F" w14:textId="77777777" w:rsidR="00935258" w:rsidRPr="00F30E59" w:rsidRDefault="00935258" w:rsidP="00935258">
          <w:pPr>
            <w:pStyle w:val="Bibliography"/>
            <w:ind w:left="720" w:hanging="720"/>
            <w:rPr>
              <w:rFonts w:ascii="Calibri Light" w:hAnsi="Calibri Light" w:cs="Calibri Light"/>
              <w:noProof/>
            </w:rPr>
          </w:pPr>
          <w:r w:rsidRPr="00F30E59">
            <w:rPr>
              <w:rFonts w:ascii="Calibri Light" w:hAnsi="Calibri Light" w:cs="Calibri Light"/>
              <w:noProof/>
            </w:rPr>
            <w:t xml:space="preserve">Preston-Werner, T. (n.d.). </w:t>
          </w:r>
          <w:r w:rsidRPr="00F30E59">
            <w:rPr>
              <w:rFonts w:ascii="Calibri Light" w:hAnsi="Calibri Light" w:cs="Calibri Light"/>
              <w:i/>
              <w:iCs/>
              <w:noProof/>
            </w:rPr>
            <w:t>Semantic Versioning 2.0.0</w:t>
          </w:r>
          <w:r w:rsidRPr="00F30E59">
            <w:rPr>
              <w:rFonts w:ascii="Calibri Light" w:hAnsi="Calibri Light" w:cs="Calibri Light"/>
              <w:noProof/>
            </w:rPr>
            <w:t>. Retrieved from https://semver.org/</w:t>
          </w:r>
        </w:p>
        <w:p w14:paraId="583F3C62" w14:textId="13CF1B12" w:rsidR="003E0033" w:rsidRDefault="003E0033" w:rsidP="00935258">
          <w:r w:rsidRPr="00F30E59">
            <w:rPr>
              <w:rFonts w:ascii="Calibri Light" w:hAnsi="Calibri Light" w:cs="Calibri Light"/>
              <w:b/>
              <w:bCs/>
            </w:rPr>
            <w:fldChar w:fldCharType="end"/>
          </w:r>
        </w:p>
      </w:sdtContent>
    </w:sdt>
    <w:p w14:paraId="64DC35F9" w14:textId="276AE433" w:rsidR="00676329" w:rsidRDefault="00676329">
      <w:pPr>
        <w:rPr>
          <w:rFonts w:ascii="Calibri Light" w:hAnsi="Calibri Light" w:cs="Calibri Light"/>
          <w:szCs w:val="18"/>
          <w:lang w:val="en-AU"/>
        </w:rPr>
      </w:pPr>
      <w:r>
        <w:rPr>
          <w:rFonts w:ascii="Calibri Light" w:hAnsi="Calibri Light" w:cs="Calibri Light"/>
          <w:szCs w:val="18"/>
          <w:lang w:val="en-AU"/>
        </w:rPr>
        <w:br w:type="page"/>
      </w:r>
    </w:p>
    <w:p w14:paraId="4AC14627" w14:textId="77777777" w:rsidR="00CC1756" w:rsidRDefault="00CC1756" w:rsidP="00BE4AC7">
      <w:pPr>
        <w:rPr>
          <w:rFonts w:ascii="Calibri Light" w:hAnsi="Calibri Light" w:cs="Calibri Light"/>
          <w:szCs w:val="18"/>
          <w:lang w:val="en-AU"/>
        </w:rPr>
      </w:pPr>
    </w:p>
    <w:p w14:paraId="38B59450" w14:textId="77777777" w:rsidR="00CC1756" w:rsidRDefault="00CC1756" w:rsidP="00BE4AC7">
      <w:pPr>
        <w:rPr>
          <w:rFonts w:ascii="Calibri Light" w:hAnsi="Calibri Light" w:cs="Calibri Light"/>
          <w:szCs w:val="18"/>
          <w:lang w:val="en-AU"/>
        </w:rPr>
      </w:pPr>
    </w:p>
    <w:p w14:paraId="249D5848" w14:textId="54093290" w:rsidR="00CC1756" w:rsidRDefault="00B54CFB" w:rsidP="00B54CFB">
      <w:pPr>
        <w:pStyle w:val="Heading1"/>
        <w:rPr>
          <w:lang w:val="en-AU"/>
        </w:rPr>
      </w:pPr>
      <w:bookmarkStart w:id="38" w:name="_Toc111636628"/>
      <w:r>
        <w:rPr>
          <w:lang w:val="en-AU"/>
        </w:rPr>
        <w:t>Appendix</w:t>
      </w:r>
      <w:bookmarkEnd w:id="38"/>
    </w:p>
    <w:p w14:paraId="29C536E8" w14:textId="77777777" w:rsidR="00B54CFB" w:rsidRDefault="00B54CFB" w:rsidP="00BE4AC7">
      <w:pPr>
        <w:rPr>
          <w:rFonts w:ascii="Calibri Light" w:hAnsi="Calibri Light" w:cs="Calibri Light"/>
          <w:szCs w:val="18"/>
          <w:lang w:val="en-AU"/>
        </w:rPr>
      </w:pPr>
    </w:p>
    <w:p w14:paraId="37AA6F6C" w14:textId="30DEA070" w:rsidR="00B54CFB" w:rsidRDefault="009751C8" w:rsidP="00AA76F5">
      <w:pPr>
        <w:pStyle w:val="Heading2"/>
        <w:numPr>
          <w:ilvl w:val="1"/>
          <w:numId w:val="31"/>
        </w:numPr>
      </w:pPr>
      <w:bookmarkStart w:id="39" w:name="_Toc111636629"/>
      <w:r>
        <w:t xml:space="preserve">Install GitHub desktop and register </w:t>
      </w:r>
      <w:r w:rsidR="00CC2D25">
        <w:t>online</w:t>
      </w:r>
      <w:bookmarkEnd w:id="39"/>
    </w:p>
    <w:p w14:paraId="75698BE3" w14:textId="77777777" w:rsidR="00CC2D25" w:rsidRDefault="00CC2D25" w:rsidP="00BE4AC7">
      <w:pPr>
        <w:rPr>
          <w:rFonts w:ascii="Calibri Light" w:hAnsi="Calibri Light" w:cs="Calibri Light"/>
          <w:szCs w:val="18"/>
          <w:lang w:val="en-AU"/>
        </w:rPr>
      </w:pPr>
    </w:p>
    <w:p w14:paraId="4354795F" w14:textId="16DD64EB" w:rsidR="00CC2D25" w:rsidRDefault="000C3FCB" w:rsidP="00BE4AC7">
      <w:pPr>
        <w:rPr>
          <w:rFonts w:ascii="Calibri Light" w:hAnsi="Calibri Light" w:cs="Calibri Light"/>
          <w:szCs w:val="18"/>
          <w:lang w:val="en-AU"/>
        </w:rPr>
      </w:pPr>
      <w:r>
        <w:rPr>
          <w:rFonts w:ascii="Calibri Light" w:hAnsi="Calibri Light" w:cs="Calibri Light"/>
          <w:szCs w:val="18"/>
          <w:lang w:val="en-AU"/>
        </w:rPr>
        <w:t xml:space="preserve">Install GitHub </w:t>
      </w:r>
      <w:r w:rsidR="00B140A2">
        <w:rPr>
          <w:rFonts w:ascii="Calibri Light" w:hAnsi="Calibri Light" w:cs="Calibri Light"/>
          <w:szCs w:val="18"/>
          <w:lang w:val="en-AU"/>
        </w:rPr>
        <w:t xml:space="preserve">Desktop from  </w:t>
      </w:r>
      <w:hyperlink r:id="rId80" w:history="1">
        <w:r w:rsidR="003A0A3B" w:rsidRPr="000F5480">
          <w:rPr>
            <w:rStyle w:val="Hyperlink"/>
            <w:rFonts w:ascii="Calibri Light" w:hAnsi="Calibri Light" w:cs="Calibri Light"/>
            <w:szCs w:val="18"/>
            <w:lang w:val="en-AU"/>
          </w:rPr>
          <w:t>https://desktop.github.com/</w:t>
        </w:r>
      </w:hyperlink>
      <w:r w:rsidR="003A0A3B">
        <w:rPr>
          <w:rFonts w:ascii="Calibri Light" w:hAnsi="Calibri Light" w:cs="Calibri Light"/>
          <w:szCs w:val="18"/>
          <w:lang w:val="en-AU"/>
        </w:rPr>
        <w:t xml:space="preserve"> </w:t>
      </w:r>
    </w:p>
    <w:p w14:paraId="1D5FDA75" w14:textId="1567EBC4" w:rsidR="00B54CFB" w:rsidRDefault="003A0A3B" w:rsidP="00BE4AC7">
      <w:pPr>
        <w:rPr>
          <w:rFonts w:ascii="Calibri Light" w:hAnsi="Calibri Light" w:cs="Calibri Light"/>
          <w:szCs w:val="18"/>
          <w:lang w:val="en-AU"/>
        </w:rPr>
      </w:pPr>
      <w:r>
        <w:rPr>
          <w:rFonts w:ascii="Calibri Light" w:hAnsi="Calibri Light" w:cs="Calibri Light"/>
          <w:szCs w:val="18"/>
          <w:lang w:val="en-AU"/>
        </w:rPr>
        <w:t xml:space="preserve">For </w:t>
      </w:r>
      <w:r w:rsidR="003A3022">
        <w:rPr>
          <w:rFonts w:ascii="Calibri Light" w:hAnsi="Calibri Light" w:cs="Calibri Light"/>
          <w:szCs w:val="18"/>
          <w:lang w:val="en-AU"/>
        </w:rPr>
        <w:t xml:space="preserve">more information on the desktop version, go to:  </w:t>
      </w:r>
      <w:hyperlink r:id="rId81" w:history="1">
        <w:r w:rsidR="00CE3E0E" w:rsidRPr="000F5480">
          <w:rPr>
            <w:rStyle w:val="Hyperlink"/>
            <w:rFonts w:ascii="Calibri Light" w:hAnsi="Calibri Light" w:cs="Calibri Light"/>
            <w:szCs w:val="18"/>
            <w:lang w:val="en-AU"/>
          </w:rPr>
          <w:t>https://docs.github.com/en/desktop/installing-and-configuring-github-desktop</w:t>
        </w:r>
      </w:hyperlink>
      <w:r w:rsidR="00CE3E0E">
        <w:rPr>
          <w:rFonts w:ascii="Calibri Light" w:hAnsi="Calibri Light" w:cs="Calibri Light"/>
          <w:szCs w:val="18"/>
          <w:lang w:val="en-AU"/>
        </w:rPr>
        <w:t xml:space="preserve"> </w:t>
      </w:r>
    </w:p>
    <w:p w14:paraId="5EB43DFC" w14:textId="77777777" w:rsidR="006E6F48" w:rsidRDefault="006E6F48" w:rsidP="00BE4AC7">
      <w:pPr>
        <w:rPr>
          <w:rFonts w:ascii="Calibri Light" w:hAnsi="Calibri Light" w:cs="Calibri Light"/>
          <w:szCs w:val="18"/>
          <w:lang w:val="en-AU"/>
        </w:rPr>
      </w:pPr>
    </w:p>
    <w:p w14:paraId="7103027E" w14:textId="5A0F6CED" w:rsidR="006E6F48" w:rsidRDefault="00BF73EC" w:rsidP="00BE4AC7">
      <w:pPr>
        <w:rPr>
          <w:rFonts w:ascii="Calibri Light" w:hAnsi="Calibri Light" w:cs="Calibri Light"/>
          <w:szCs w:val="18"/>
          <w:lang w:val="en-AU"/>
        </w:rPr>
      </w:pPr>
      <w:r>
        <w:rPr>
          <w:rFonts w:ascii="Calibri Light" w:hAnsi="Calibri Light" w:cs="Calibri Light"/>
          <w:szCs w:val="18"/>
          <w:lang w:val="en-AU"/>
        </w:rPr>
        <w:t xml:space="preserve">Go to File New </w:t>
      </w:r>
      <w:r w:rsidR="00D61869">
        <w:rPr>
          <w:rFonts w:ascii="Calibri Light" w:hAnsi="Calibri Light" w:cs="Calibri Light"/>
          <w:szCs w:val="18"/>
          <w:lang w:val="en-AU"/>
        </w:rPr>
        <w:t>Repository</w:t>
      </w:r>
    </w:p>
    <w:p w14:paraId="7CC0D29C" w14:textId="77777777" w:rsidR="00BF73EC" w:rsidRDefault="00BF73EC" w:rsidP="00BE4AC7">
      <w:pPr>
        <w:rPr>
          <w:rFonts w:ascii="Calibri Light" w:hAnsi="Calibri Light" w:cs="Calibri Light"/>
          <w:szCs w:val="18"/>
          <w:lang w:val="en-AU"/>
        </w:rPr>
      </w:pPr>
    </w:p>
    <w:p w14:paraId="5A7020FB" w14:textId="0CF72373" w:rsidR="00BF73EC" w:rsidRDefault="008C2A98" w:rsidP="0943F91F">
      <w:pPr>
        <w:rPr>
          <w:rFonts w:ascii="Calibri Light" w:hAnsi="Calibri Light" w:cs="Calibri Light"/>
          <w:lang w:val="en-AU"/>
        </w:rPr>
      </w:pPr>
      <w:r w:rsidRPr="0943F91F">
        <w:rPr>
          <w:rFonts w:ascii="Calibri Light" w:hAnsi="Calibri Light" w:cs="Calibri Light"/>
          <w:lang w:val="en-AU"/>
        </w:rPr>
        <w:t xml:space="preserve">Complete </w:t>
      </w:r>
      <w:r w:rsidR="00D53637" w:rsidRPr="0943F91F">
        <w:rPr>
          <w:rFonts w:ascii="Calibri Light" w:hAnsi="Calibri Light" w:cs="Calibri Light"/>
          <w:lang w:val="en-AU"/>
        </w:rPr>
        <w:t xml:space="preserve">the Name:  </w:t>
      </w:r>
      <w:proofErr w:type="gramStart"/>
      <w:r w:rsidR="00A45A73" w:rsidRPr="0943F91F">
        <w:rPr>
          <w:rFonts w:ascii="Calibri Light" w:hAnsi="Calibri Light" w:cs="Calibri Light"/>
          <w:lang w:val="en-AU"/>
        </w:rPr>
        <w:t>SampleQuickStart</w:t>
      </w:r>
      <w:r w:rsidR="00DF629B" w:rsidRPr="0943F91F">
        <w:rPr>
          <w:rFonts w:ascii="Calibri Light" w:hAnsi="Calibri Light" w:cs="Calibri Light"/>
          <w:lang w:val="en-AU"/>
        </w:rPr>
        <w:t xml:space="preserve">  (</w:t>
      </w:r>
      <w:proofErr w:type="gramEnd"/>
      <w:r w:rsidR="00DF0B35" w:rsidRPr="0943F91F">
        <w:rPr>
          <w:rFonts w:ascii="Calibri Light" w:hAnsi="Calibri Light" w:cs="Calibri Light"/>
          <w:lang w:val="en-AU"/>
        </w:rPr>
        <w:t>No spaces in the name)</w:t>
      </w:r>
    </w:p>
    <w:p w14:paraId="1AA764AC" w14:textId="43EF9326" w:rsidR="00DF0B35" w:rsidRDefault="003E62F4" w:rsidP="00BE4AC7">
      <w:pPr>
        <w:rPr>
          <w:rFonts w:ascii="Calibri Light" w:hAnsi="Calibri Light" w:cs="Calibri Light"/>
          <w:szCs w:val="18"/>
          <w:lang w:val="en-AU"/>
        </w:rPr>
      </w:pPr>
      <w:r>
        <w:rPr>
          <w:rFonts w:ascii="Calibri Light" w:hAnsi="Calibri Light" w:cs="Calibri Light"/>
          <w:szCs w:val="18"/>
          <w:lang w:val="en-AU"/>
        </w:rPr>
        <w:t xml:space="preserve">Description: </w:t>
      </w:r>
      <w:r w:rsidRPr="003E62F4">
        <w:rPr>
          <w:rFonts w:ascii="Calibri Light" w:hAnsi="Calibri Light" w:cs="Calibri Light"/>
          <w:szCs w:val="18"/>
          <w:lang w:val="en-AU"/>
        </w:rPr>
        <w:t>My Sample Quick Start Project</w:t>
      </w:r>
    </w:p>
    <w:p w14:paraId="1290535C" w14:textId="78E94930" w:rsidR="003E62F4" w:rsidRDefault="003E62F4" w:rsidP="00BE4AC7">
      <w:pPr>
        <w:rPr>
          <w:rFonts w:ascii="Calibri Light" w:hAnsi="Calibri Light" w:cs="Calibri Light"/>
          <w:szCs w:val="18"/>
          <w:lang w:val="en-AU"/>
        </w:rPr>
      </w:pPr>
      <w:r>
        <w:rPr>
          <w:rFonts w:ascii="Calibri Light" w:hAnsi="Calibri Light" w:cs="Calibri Light"/>
          <w:szCs w:val="18"/>
          <w:lang w:val="en-AU"/>
        </w:rPr>
        <w:t xml:space="preserve">Local Path: </w:t>
      </w:r>
      <w:r w:rsidR="004C58EB">
        <w:rPr>
          <w:rFonts w:ascii="Calibri Light" w:hAnsi="Calibri Light" w:cs="Calibri Light"/>
          <w:szCs w:val="18"/>
          <w:lang w:val="en-AU"/>
        </w:rPr>
        <w:t xml:space="preserve"> </w:t>
      </w:r>
      <w:r w:rsidR="00BE4D13" w:rsidRPr="00BE4D13">
        <w:rPr>
          <w:rFonts w:ascii="Calibri Light" w:hAnsi="Calibri Light" w:cs="Calibri Light"/>
          <w:szCs w:val="18"/>
          <w:lang w:val="en-AU"/>
        </w:rPr>
        <w:t xml:space="preserve">C:\Program Files\Inductive Automation\Ignition\data\projects </w:t>
      </w:r>
      <w:r w:rsidR="00F37B10">
        <w:rPr>
          <w:rFonts w:ascii="Calibri Light" w:hAnsi="Calibri Light" w:cs="Calibri Light"/>
          <w:szCs w:val="18"/>
          <w:lang w:val="en-AU"/>
        </w:rPr>
        <w:t>(T</w:t>
      </w:r>
      <w:r w:rsidR="00754B6F">
        <w:rPr>
          <w:rFonts w:ascii="Calibri Light" w:hAnsi="Calibri Light" w:cs="Calibri Light"/>
          <w:szCs w:val="18"/>
          <w:lang w:val="en-AU"/>
        </w:rPr>
        <w:t>his is your project directory)</w:t>
      </w:r>
    </w:p>
    <w:p w14:paraId="5E0BD699" w14:textId="49B8933C" w:rsidR="002A0A44" w:rsidRDefault="002A0A44" w:rsidP="0943F91F">
      <w:pPr>
        <w:rPr>
          <w:rFonts w:ascii="Calibri Light" w:hAnsi="Calibri Light" w:cs="Calibri Light"/>
          <w:lang w:val="en-AU"/>
        </w:rPr>
      </w:pPr>
      <w:r w:rsidRPr="0943F91F">
        <w:rPr>
          <w:rFonts w:ascii="Calibri Light" w:hAnsi="Calibri Light" w:cs="Calibri Light"/>
          <w:lang w:val="en-AU"/>
        </w:rPr>
        <w:t xml:space="preserve">Select </w:t>
      </w:r>
      <w:r w:rsidR="00E66FED" w:rsidRPr="0943F91F">
        <w:rPr>
          <w:rFonts w:ascii="Calibri Light" w:hAnsi="Calibri Light" w:cs="Calibri Light"/>
          <w:lang w:val="en-AU"/>
        </w:rPr>
        <w:t>Initialise this repository with a README”</w:t>
      </w:r>
    </w:p>
    <w:p w14:paraId="342F5C5C" w14:textId="1671D27F" w:rsidR="00754B6F" w:rsidRDefault="002104DD" w:rsidP="0943F91F">
      <w:pPr>
        <w:rPr>
          <w:rFonts w:ascii="Calibri Light" w:hAnsi="Calibri Light" w:cs="Calibri Light"/>
          <w:lang w:val="en-AU"/>
        </w:rPr>
      </w:pPr>
      <w:r w:rsidRPr="0943F91F">
        <w:rPr>
          <w:rFonts w:ascii="Calibri Light" w:hAnsi="Calibri Light" w:cs="Calibri Light"/>
          <w:lang w:val="en-AU"/>
        </w:rPr>
        <w:t>Git Ignore</w:t>
      </w:r>
      <w:bookmarkStart w:id="40" w:name="_Int_v7zHpzGm"/>
      <w:proofErr w:type="gramStart"/>
      <w:r w:rsidRPr="0943F91F">
        <w:rPr>
          <w:rFonts w:ascii="Calibri Light" w:hAnsi="Calibri Light" w:cs="Calibri Light"/>
          <w:lang w:val="en-AU"/>
        </w:rPr>
        <w:t>: ??????????????????????????????</w:t>
      </w:r>
      <w:bookmarkEnd w:id="40"/>
      <w:proofErr w:type="gramEnd"/>
    </w:p>
    <w:p w14:paraId="185E4A05" w14:textId="1B9D6080" w:rsidR="00754B6F" w:rsidRDefault="00754B6F" w:rsidP="00BE4AC7">
      <w:pPr>
        <w:rPr>
          <w:rFonts w:ascii="Calibri Light" w:hAnsi="Calibri Light" w:cs="Calibri Light"/>
          <w:szCs w:val="18"/>
          <w:lang w:val="en-AU"/>
        </w:rPr>
      </w:pPr>
      <w:r>
        <w:rPr>
          <w:rFonts w:ascii="Calibri Light" w:hAnsi="Calibri Light" w:cs="Calibri Light"/>
          <w:szCs w:val="18"/>
          <w:lang w:val="en-AU"/>
        </w:rPr>
        <w:t>Leave the rest default</w:t>
      </w:r>
    </w:p>
    <w:p w14:paraId="4B2DB144" w14:textId="77777777" w:rsidR="005D58F0" w:rsidRDefault="005D58F0" w:rsidP="00BE4AC7">
      <w:pPr>
        <w:rPr>
          <w:rFonts w:ascii="Calibri Light" w:hAnsi="Calibri Light" w:cs="Calibri Light"/>
          <w:szCs w:val="18"/>
          <w:lang w:val="en-AU"/>
        </w:rPr>
      </w:pPr>
    </w:p>
    <w:p w14:paraId="35A81938" w14:textId="26FE2AD0" w:rsidR="00493123" w:rsidRPr="00493123" w:rsidRDefault="00493123" w:rsidP="0943F91F">
      <w:pPr>
        <w:rPr>
          <w:rFonts w:ascii="Calibri Light" w:hAnsi="Calibri Light" w:cs="Calibri Light"/>
          <w:color w:val="FF0000"/>
          <w:lang w:val="en-AU"/>
        </w:rPr>
      </w:pPr>
      <w:r w:rsidRPr="0943F91F">
        <w:rPr>
          <w:rFonts w:ascii="Calibri Light" w:hAnsi="Calibri Light" w:cs="Calibri Light"/>
          <w:color w:val="FF0000"/>
          <w:lang w:val="en-AU"/>
        </w:rPr>
        <w:t>(What if I already have a project)</w:t>
      </w:r>
    </w:p>
    <w:p w14:paraId="3EF3228D" w14:textId="77777777" w:rsidR="00493123" w:rsidRDefault="00493123" w:rsidP="00BE4AC7">
      <w:pPr>
        <w:rPr>
          <w:rFonts w:ascii="Calibri Light" w:hAnsi="Calibri Light" w:cs="Calibri Light"/>
          <w:szCs w:val="18"/>
          <w:lang w:val="en-AU"/>
        </w:rPr>
      </w:pPr>
    </w:p>
    <w:p w14:paraId="16E0BFD8" w14:textId="36B17206" w:rsidR="005113C7" w:rsidRDefault="005113C7" w:rsidP="00BE4AC7">
      <w:pPr>
        <w:rPr>
          <w:rFonts w:ascii="Calibri Light" w:hAnsi="Calibri Light" w:cs="Calibri Light"/>
          <w:szCs w:val="18"/>
          <w:lang w:val="en-AU"/>
        </w:rPr>
      </w:pPr>
      <w:r>
        <w:rPr>
          <w:noProof/>
        </w:rPr>
        <w:drawing>
          <wp:inline distT="0" distB="0" distL="0" distR="0" wp14:anchorId="50702BAB" wp14:editId="45915ED5">
            <wp:extent cx="2414541" cy="2997200"/>
            <wp:effectExtent l="0" t="0" r="508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82"/>
                    <a:stretch>
                      <a:fillRect/>
                    </a:stretch>
                  </pic:blipFill>
                  <pic:spPr>
                    <a:xfrm>
                      <a:off x="0" y="0"/>
                      <a:ext cx="2419002" cy="3002737"/>
                    </a:xfrm>
                    <a:prstGeom prst="rect">
                      <a:avLst/>
                    </a:prstGeom>
                  </pic:spPr>
                </pic:pic>
              </a:graphicData>
            </a:graphic>
          </wp:inline>
        </w:drawing>
      </w:r>
    </w:p>
    <w:p w14:paraId="31848783" w14:textId="77777777" w:rsidR="005113C7" w:rsidRDefault="005113C7" w:rsidP="00BE4AC7">
      <w:pPr>
        <w:rPr>
          <w:rFonts w:ascii="Calibri Light" w:hAnsi="Calibri Light" w:cs="Calibri Light"/>
          <w:szCs w:val="18"/>
          <w:lang w:val="en-AU"/>
        </w:rPr>
      </w:pPr>
    </w:p>
    <w:p w14:paraId="3221434B" w14:textId="5A1BD887" w:rsidR="005D58F0" w:rsidRDefault="005D58F0" w:rsidP="0943F91F">
      <w:pPr>
        <w:rPr>
          <w:rFonts w:ascii="Calibri Light" w:hAnsi="Calibri Light" w:cs="Calibri Light"/>
          <w:lang w:val="en-AU"/>
        </w:rPr>
      </w:pPr>
      <w:r w:rsidRPr="0943F91F">
        <w:rPr>
          <w:rFonts w:ascii="Calibri Light" w:hAnsi="Calibri Light" w:cs="Calibri Light"/>
          <w:lang w:val="en-AU"/>
        </w:rPr>
        <w:t>Click Create repository (</w:t>
      </w:r>
      <w:r w:rsidR="004E720C" w:rsidRPr="0943F91F">
        <w:rPr>
          <w:rFonts w:ascii="Calibri Light" w:hAnsi="Calibri Light" w:cs="Calibri Light"/>
          <w:lang w:val="en-AU"/>
        </w:rPr>
        <w:t>no write mkdr)</w:t>
      </w:r>
    </w:p>
    <w:p w14:paraId="503608A9" w14:textId="623CAD2C" w:rsidR="00192761" w:rsidRDefault="00192761" w:rsidP="0943F91F">
      <w:pPr>
        <w:rPr>
          <w:rFonts w:ascii="Calibri Light" w:hAnsi="Calibri Light" w:cs="Calibri Light"/>
          <w:lang w:val="en-AU"/>
        </w:rPr>
      </w:pPr>
      <w:r w:rsidRPr="0943F91F">
        <w:rPr>
          <w:rFonts w:ascii="Calibri Light" w:hAnsi="Calibri Light" w:cs="Calibri Light"/>
          <w:lang w:val="en-AU"/>
        </w:rPr>
        <w:t xml:space="preserve">GitHub will automatically create </w:t>
      </w:r>
      <w:r w:rsidR="007D56D7" w:rsidRPr="0943F91F">
        <w:rPr>
          <w:rFonts w:ascii="Calibri Light" w:hAnsi="Calibri Light" w:cs="Calibri Light"/>
          <w:lang w:val="en-AU"/>
        </w:rPr>
        <w:t>directory</w:t>
      </w:r>
    </w:p>
    <w:p w14:paraId="74C894F9" w14:textId="77777777" w:rsidR="007D56D7" w:rsidRDefault="007D56D7" w:rsidP="00BE4AC7">
      <w:pPr>
        <w:rPr>
          <w:rFonts w:ascii="Calibri Light" w:hAnsi="Calibri Light" w:cs="Calibri Light"/>
          <w:szCs w:val="18"/>
          <w:lang w:val="en-AU"/>
        </w:rPr>
      </w:pPr>
    </w:p>
    <w:p w14:paraId="278BE374" w14:textId="77777777" w:rsidR="007D56D7" w:rsidRDefault="007D56D7" w:rsidP="00BE4AC7">
      <w:pPr>
        <w:rPr>
          <w:rFonts w:ascii="Calibri Light" w:hAnsi="Calibri Light" w:cs="Calibri Light"/>
          <w:szCs w:val="18"/>
          <w:lang w:val="en-AU"/>
        </w:rPr>
      </w:pPr>
    </w:p>
    <w:p w14:paraId="39B71D9E" w14:textId="77777777" w:rsidR="005D58F0" w:rsidRDefault="005D58F0" w:rsidP="00BE4AC7">
      <w:pPr>
        <w:rPr>
          <w:rFonts w:ascii="Calibri Light" w:hAnsi="Calibri Light" w:cs="Calibri Light"/>
          <w:szCs w:val="18"/>
          <w:lang w:val="en-AU"/>
        </w:rPr>
      </w:pPr>
    </w:p>
    <w:p w14:paraId="0779E700" w14:textId="77777777" w:rsidR="005D58F0" w:rsidRDefault="005D58F0" w:rsidP="00BE4AC7">
      <w:pPr>
        <w:rPr>
          <w:rFonts w:ascii="Calibri Light" w:hAnsi="Calibri Light" w:cs="Calibri Light"/>
          <w:szCs w:val="18"/>
          <w:lang w:val="en-AU"/>
        </w:rPr>
      </w:pPr>
    </w:p>
    <w:p w14:paraId="020E7B9D" w14:textId="77777777" w:rsidR="002104DD" w:rsidRDefault="002104DD" w:rsidP="00BE4AC7">
      <w:pPr>
        <w:rPr>
          <w:rFonts w:ascii="Calibri Light" w:hAnsi="Calibri Light" w:cs="Calibri Light"/>
          <w:szCs w:val="18"/>
          <w:lang w:val="en-AU"/>
        </w:rPr>
      </w:pPr>
    </w:p>
    <w:p w14:paraId="6CAE25C5" w14:textId="77777777" w:rsidR="002104DD" w:rsidRDefault="002104DD" w:rsidP="00BE4AC7">
      <w:pPr>
        <w:rPr>
          <w:rFonts w:ascii="Calibri Light" w:hAnsi="Calibri Light" w:cs="Calibri Light"/>
          <w:szCs w:val="18"/>
          <w:lang w:val="en-AU"/>
        </w:rPr>
      </w:pPr>
    </w:p>
    <w:p w14:paraId="266AE5BD" w14:textId="77777777" w:rsidR="003207D3" w:rsidRDefault="003207D3" w:rsidP="00BE4AC7">
      <w:pPr>
        <w:rPr>
          <w:rFonts w:ascii="Calibri Light" w:hAnsi="Calibri Light" w:cs="Calibri Light"/>
          <w:szCs w:val="18"/>
          <w:lang w:val="en-AU"/>
        </w:rPr>
      </w:pPr>
    </w:p>
    <w:p w14:paraId="0357234D" w14:textId="77777777" w:rsidR="003207D3" w:rsidRDefault="003207D3" w:rsidP="00BE4AC7">
      <w:pPr>
        <w:rPr>
          <w:rFonts w:ascii="Calibri Light" w:hAnsi="Calibri Light" w:cs="Calibri Light"/>
          <w:szCs w:val="18"/>
          <w:lang w:val="en-AU"/>
        </w:rPr>
      </w:pPr>
    </w:p>
    <w:p w14:paraId="1B6FC625" w14:textId="60467B55" w:rsidR="00AA76F5" w:rsidRDefault="00AA76F5">
      <w:pPr>
        <w:rPr>
          <w:rFonts w:ascii="Calibri Light" w:hAnsi="Calibri Light" w:cs="Calibri Light"/>
          <w:szCs w:val="18"/>
          <w:lang w:val="en-AU"/>
        </w:rPr>
      </w:pPr>
      <w:r>
        <w:rPr>
          <w:rFonts w:ascii="Calibri Light" w:hAnsi="Calibri Light" w:cs="Calibri Light"/>
          <w:szCs w:val="18"/>
          <w:lang w:val="en-AU"/>
        </w:rPr>
        <w:br w:type="page"/>
      </w:r>
    </w:p>
    <w:p w14:paraId="0AF65874" w14:textId="4ACBA8F5" w:rsidR="003207D3" w:rsidRDefault="00AA76F5" w:rsidP="00AA76F5">
      <w:pPr>
        <w:pStyle w:val="Heading2"/>
        <w:numPr>
          <w:ilvl w:val="1"/>
          <w:numId w:val="31"/>
        </w:numPr>
      </w:pPr>
      <w:bookmarkStart w:id="41" w:name="_Toc111636630"/>
      <w:r>
        <w:lastRenderedPageBreak/>
        <w:t xml:space="preserve">Release </w:t>
      </w:r>
      <w:r w:rsidR="000C78D0">
        <w:t>Project</w:t>
      </w:r>
      <w:r>
        <w:t xml:space="preserve"> Version</w:t>
      </w:r>
      <w:r w:rsidR="000C78D0">
        <w:t>s</w:t>
      </w:r>
      <w:r>
        <w:t xml:space="preserve">  </w:t>
      </w:r>
      <w:sdt>
        <w:sdtPr>
          <w:id w:val="20511902"/>
          <w:citation/>
        </w:sdtPr>
        <w:sdtContent>
          <w:r w:rsidR="00B60432">
            <w:fldChar w:fldCharType="begin"/>
          </w:r>
          <w:r w:rsidR="00B60432">
            <w:rPr>
              <w:lang w:val="en-US"/>
            </w:rPr>
            <w:instrText xml:space="preserve"> CITATION Pre \l 1033 </w:instrText>
          </w:r>
          <w:r w:rsidR="00B60432">
            <w:fldChar w:fldCharType="separate"/>
          </w:r>
          <w:r w:rsidR="00B60432">
            <w:rPr>
              <w:noProof/>
              <w:lang w:val="en-US"/>
            </w:rPr>
            <w:t>(Preston-Werner, n.d.)</w:t>
          </w:r>
          <w:r w:rsidR="00B60432">
            <w:fldChar w:fldCharType="end"/>
          </w:r>
        </w:sdtContent>
      </w:sdt>
      <w:bookmarkEnd w:id="41"/>
    </w:p>
    <w:p w14:paraId="57A73F55" w14:textId="77777777" w:rsidR="00AA76F5" w:rsidRDefault="00AA76F5" w:rsidP="00BE4AC7">
      <w:pPr>
        <w:rPr>
          <w:rFonts w:ascii="Calibri Light" w:hAnsi="Calibri Light" w:cs="Calibri Light"/>
          <w:szCs w:val="18"/>
          <w:lang w:val="en-AU"/>
        </w:rPr>
      </w:pPr>
    </w:p>
    <w:p w14:paraId="0E03E894" w14:textId="77777777" w:rsidR="00AA76F5" w:rsidRDefault="00AA76F5" w:rsidP="00BE4AC7">
      <w:pPr>
        <w:rPr>
          <w:rFonts w:ascii="Calibri Light" w:hAnsi="Calibri Light" w:cs="Calibri Light"/>
          <w:szCs w:val="18"/>
          <w:lang w:val="en-AU"/>
        </w:rPr>
      </w:pPr>
    </w:p>
    <w:p w14:paraId="1F0566C2" w14:textId="2CCD633E" w:rsidR="00AA4740" w:rsidRDefault="00AA4740">
      <w:pPr>
        <w:rPr>
          <w:rFonts w:ascii="Calibri Light" w:hAnsi="Calibri Light" w:cs="Calibri Light"/>
          <w:szCs w:val="18"/>
          <w:lang w:val="en-AU"/>
        </w:rPr>
      </w:pPr>
      <w:r>
        <w:rPr>
          <w:rFonts w:ascii="Calibri Light" w:hAnsi="Calibri Light" w:cs="Calibri Light"/>
          <w:szCs w:val="18"/>
          <w:lang w:val="en-AU"/>
        </w:rPr>
        <w:br w:type="page"/>
      </w:r>
    </w:p>
    <w:bookmarkEnd w:id="2"/>
    <w:bookmarkEnd w:id="3"/>
    <w:bookmarkEnd w:id="4"/>
    <w:bookmarkEnd w:id="5"/>
    <w:p w14:paraId="22B7EA1B" w14:textId="213E2FAA" w:rsidR="00CC1756" w:rsidRDefault="00477C93" w:rsidP="00477C93">
      <w:pPr>
        <w:pStyle w:val="Heading2"/>
        <w:numPr>
          <w:ilvl w:val="1"/>
          <w:numId w:val="31"/>
        </w:numPr>
      </w:pPr>
      <w:r w:rsidRPr="00477C93">
        <w:lastRenderedPageBreak/>
        <w:t>Add e-mail notifications</w:t>
      </w:r>
    </w:p>
    <w:p w14:paraId="30158837" w14:textId="77777777" w:rsidR="00391BA3" w:rsidRDefault="00391BA3" w:rsidP="00391BA3">
      <w:pPr>
        <w:rPr>
          <w:rFonts w:ascii="Calibri Light" w:hAnsi="Calibri Light" w:cs="Calibri Light"/>
          <w:szCs w:val="18"/>
          <w:lang w:val="en-AU"/>
        </w:rPr>
      </w:pPr>
    </w:p>
    <w:p w14:paraId="25106635" w14:textId="1D9051E9" w:rsidR="00477C93" w:rsidRDefault="00AA4740" w:rsidP="009650A1">
      <w:pPr>
        <w:pStyle w:val="ListParagraph"/>
        <w:numPr>
          <w:ilvl w:val="0"/>
          <w:numId w:val="38"/>
        </w:numPr>
        <w:rPr>
          <w:rFonts w:ascii="Calibri Light" w:hAnsi="Calibri Light" w:cs="Calibri Light"/>
          <w:szCs w:val="18"/>
          <w:lang w:val="en-AU"/>
        </w:rPr>
      </w:pPr>
      <w:r w:rsidRPr="00391BA3">
        <w:rPr>
          <w:rFonts w:ascii="Calibri Light" w:hAnsi="Calibri Light" w:cs="Calibri Light"/>
          <w:szCs w:val="18"/>
          <w:lang w:val="en-AU"/>
        </w:rPr>
        <w:t xml:space="preserve">Open your </w:t>
      </w:r>
      <w:r w:rsidR="00EA0A3F" w:rsidRPr="009650A1">
        <w:rPr>
          <w:rFonts w:ascii="Calibri Light" w:hAnsi="Calibri Light" w:cs="Calibri Light"/>
          <w:szCs w:val="18"/>
          <w:lang w:val="en-AU"/>
        </w:rPr>
        <w:t xml:space="preserve">Online </w:t>
      </w:r>
      <w:proofErr w:type="spellStart"/>
      <w:r w:rsidRPr="009650A1">
        <w:rPr>
          <w:rFonts w:ascii="Calibri Light" w:hAnsi="Calibri Light" w:cs="Calibri Light"/>
          <w:szCs w:val="18"/>
          <w:lang w:val="en-AU"/>
        </w:rPr>
        <w:t>Github</w:t>
      </w:r>
      <w:proofErr w:type="spellEnd"/>
      <w:r w:rsidRPr="00391BA3">
        <w:rPr>
          <w:rFonts w:ascii="Calibri Light" w:hAnsi="Calibri Light" w:cs="Calibri Light"/>
          <w:szCs w:val="18"/>
          <w:lang w:val="en-AU"/>
        </w:rPr>
        <w:t xml:space="preserve"> account</w:t>
      </w:r>
      <w:r w:rsidR="00EA0A3F" w:rsidRPr="00391BA3">
        <w:rPr>
          <w:rFonts w:ascii="Calibri Light" w:hAnsi="Calibri Light" w:cs="Calibri Light"/>
          <w:szCs w:val="18"/>
          <w:lang w:val="en-AU"/>
        </w:rPr>
        <w:t>.</w:t>
      </w:r>
    </w:p>
    <w:p w14:paraId="0837190B" w14:textId="2C4B2F5F" w:rsidR="00391BA3" w:rsidRDefault="00B831CE" w:rsidP="009650A1">
      <w:pPr>
        <w:pStyle w:val="ListParagraph"/>
        <w:numPr>
          <w:ilvl w:val="0"/>
          <w:numId w:val="38"/>
        </w:numPr>
        <w:rPr>
          <w:rFonts w:ascii="Calibri Light" w:hAnsi="Calibri Light" w:cs="Calibri Light"/>
          <w:szCs w:val="18"/>
          <w:lang w:val="en-AU"/>
        </w:rPr>
      </w:pPr>
      <w:r>
        <w:rPr>
          <w:rFonts w:ascii="Calibri Light" w:hAnsi="Calibri Light" w:cs="Calibri Light"/>
          <w:szCs w:val="18"/>
          <w:lang w:val="en-AU"/>
        </w:rPr>
        <w:t xml:space="preserve">Go to </w:t>
      </w:r>
      <w:r w:rsidRPr="009650A1">
        <w:rPr>
          <w:rFonts w:ascii="Calibri Light" w:hAnsi="Calibri Light" w:cs="Calibri Light"/>
          <w:szCs w:val="18"/>
          <w:lang w:val="en-AU"/>
        </w:rPr>
        <w:t>Settings</w:t>
      </w:r>
      <w:r w:rsidR="004D018D">
        <w:rPr>
          <w:rFonts w:ascii="Calibri Light" w:hAnsi="Calibri Light" w:cs="Calibri Light"/>
          <w:szCs w:val="18"/>
          <w:lang w:val="en-AU"/>
        </w:rPr>
        <w:t xml:space="preserve">.  Click on </w:t>
      </w:r>
      <w:r w:rsidR="004D018D" w:rsidRPr="009650A1">
        <w:rPr>
          <w:rFonts w:ascii="Calibri Light" w:hAnsi="Calibri Light" w:cs="Calibri Light"/>
          <w:szCs w:val="18"/>
          <w:lang w:val="en-AU"/>
        </w:rPr>
        <w:t>Email Notifications</w:t>
      </w:r>
      <w:r w:rsidR="004D018D">
        <w:rPr>
          <w:rFonts w:ascii="Calibri Light" w:hAnsi="Calibri Light" w:cs="Calibri Light"/>
          <w:szCs w:val="18"/>
          <w:lang w:val="en-AU"/>
        </w:rPr>
        <w:t xml:space="preserve"> in the Integrations group.</w:t>
      </w:r>
    </w:p>
    <w:p w14:paraId="7BF70E20" w14:textId="5B74B52E" w:rsidR="004D018D" w:rsidRDefault="00F235CF" w:rsidP="009650A1">
      <w:pPr>
        <w:pStyle w:val="ListParagraph"/>
        <w:numPr>
          <w:ilvl w:val="0"/>
          <w:numId w:val="38"/>
        </w:numPr>
        <w:rPr>
          <w:rFonts w:ascii="Calibri Light" w:hAnsi="Calibri Light" w:cs="Calibri Light"/>
          <w:szCs w:val="18"/>
          <w:lang w:val="en-AU"/>
        </w:rPr>
      </w:pPr>
      <w:r>
        <w:rPr>
          <w:rFonts w:ascii="Calibri Light" w:hAnsi="Calibri Light" w:cs="Calibri Light"/>
          <w:szCs w:val="18"/>
          <w:lang w:val="en-AU"/>
        </w:rPr>
        <w:t>You need to Confirm access</w:t>
      </w:r>
      <w:r w:rsidR="00E36775">
        <w:rPr>
          <w:rFonts w:ascii="Calibri Light" w:hAnsi="Calibri Light" w:cs="Calibri Light"/>
          <w:szCs w:val="18"/>
          <w:lang w:val="en-AU"/>
        </w:rPr>
        <w:t xml:space="preserve">.  Click on </w:t>
      </w:r>
      <w:r w:rsidR="00E36775" w:rsidRPr="009650A1">
        <w:rPr>
          <w:rFonts w:ascii="Calibri Light" w:hAnsi="Calibri Light" w:cs="Calibri Light"/>
          <w:szCs w:val="18"/>
          <w:lang w:val="en-AU"/>
        </w:rPr>
        <w:t>Use GitHub Mobile</w:t>
      </w:r>
      <w:r w:rsidR="00F11468">
        <w:rPr>
          <w:rFonts w:ascii="Calibri Light" w:hAnsi="Calibri Light" w:cs="Calibri Light"/>
          <w:szCs w:val="18"/>
          <w:lang w:val="en-AU"/>
        </w:rPr>
        <w:t xml:space="preserve"> or </w:t>
      </w:r>
      <w:r w:rsidR="00F11468" w:rsidRPr="009650A1">
        <w:rPr>
          <w:rFonts w:ascii="Calibri Light" w:hAnsi="Calibri Light" w:cs="Calibri Light"/>
          <w:szCs w:val="18"/>
          <w:lang w:val="en-AU"/>
        </w:rPr>
        <w:t>Use your password</w:t>
      </w:r>
      <w:r w:rsidR="00C64205">
        <w:rPr>
          <w:rFonts w:ascii="Calibri Light" w:hAnsi="Calibri Light" w:cs="Calibri Light"/>
          <w:szCs w:val="18"/>
          <w:lang w:val="en-AU"/>
        </w:rPr>
        <w:t xml:space="preserve"> if you don’t have a Mobile app installed.</w:t>
      </w:r>
    </w:p>
    <w:p w14:paraId="3599E108" w14:textId="5A4402D9" w:rsidR="00A32686" w:rsidRPr="00F5037C" w:rsidRDefault="00A32686" w:rsidP="009650A1">
      <w:pPr>
        <w:pStyle w:val="ListParagraph"/>
        <w:numPr>
          <w:ilvl w:val="0"/>
          <w:numId w:val="38"/>
        </w:numPr>
        <w:rPr>
          <w:rFonts w:ascii="Calibri Light" w:hAnsi="Calibri Light" w:cs="Calibri Light"/>
          <w:szCs w:val="18"/>
          <w:lang w:val="en-AU"/>
        </w:rPr>
      </w:pPr>
      <w:r>
        <w:rPr>
          <w:rFonts w:ascii="Calibri Light" w:hAnsi="Calibri Light" w:cs="Calibri Light"/>
          <w:szCs w:val="18"/>
          <w:lang w:val="en-AU"/>
        </w:rPr>
        <w:t xml:space="preserve">Provide your </w:t>
      </w:r>
      <w:r w:rsidRPr="009650A1">
        <w:rPr>
          <w:rFonts w:ascii="Calibri Light" w:hAnsi="Calibri Light" w:cs="Calibri Light"/>
          <w:szCs w:val="18"/>
          <w:lang w:val="en-AU"/>
        </w:rPr>
        <w:t>Password</w:t>
      </w:r>
      <w:r w:rsidR="008F1124" w:rsidRPr="009650A1">
        <w:rPr>
          <w:rFonts w:ascii="Calibri Light" w:hAnsi="Calibri Light" w:cs="Calibri Light"/>
          <w:szCs w:val="18"/>
          <w:lang w:val="en-AU"/>
        </w:rPr>
        <w:t xml:space="preserve"> </w:t>
      </w:r>
      <w:r w:rsidR="008F1124" w:rsidRPr="008F1124">
        <w:rPr>
          <w:rFonts w:ascii="Calibri Light" w:hAnsi="Calibri Light" w:cs="Calibri Light"/>
          <w:szCs w:val="18"/>
          <w:lang w:val="en-AU"/>
        </w:rPr>
        <w:t>and Click</w:t>
      </w:r>
      <w:r w:rsidR="008F1124" w:rsidRPr="009650A1">
        <w:rPr>
          <w:rFonts w:ascii="Calibri Light" w:hAnsi="Calibri Light" w:cs="Calibri Light"/>
          <w:szCs w:val="18"/>
          <w:lang w:val="en-AU"/>
        </w:rPr>
        <w:t xml:space="preserve"> Confirm.</w:t>
      </w:r>
    </w:p>
    <w:p w14:paraId="67904B5C" w14:textId="77777777" w:rsidR="00F5037C" w:rsidRDefault="00F5037C" w:rsidP="00F5037C">
      <w:pPr>
        <w:rPr>
          <w:rFonts w:ascii="Calibri Light" w:hAnsi="Calibri Light" w:cs="Calibri Light"/>
          <w:szCs w:val="18"/>
          <w:lang w:val="en-AU"/>
        </w:rPr>
      </w:pPr>
    </w:p>
    <w:p w14:paraId="02F528FF" w14:textId="28ED02DB" w:rsidR="00F5037C" w:rsidRDefault="00F5037C" w:rsidP="009650A1">
      <w:pPr>
        <w:ind w:firstLine="720"/>
        <w:rPr>
          <w:rFonts w:ascii="Calibri Light" w:hAnsi="Calibri Light" w:cs="Calibri Light"/>
          <w:szCs w:val="18"/>
          <w:lang w:val="en-AU"/>
        </w:rPr>
      </w:pPr>
      <w:r>
        <w:rPr>
          <w:rFonts w:ascii="Calibri Light" w:hAnsi="Calibri Light" w:cs="Calibri Light"/>
          <w:szCs w:val="18"/>
          <w:lang w:val="en-AU"/>
        </w:rPr>
        <w:t xml:space="preserve">The </w:t>
      </w:r>
      <w:r w:rsidRPr="00F5037C">
        <w:rPr>
          <w:rFonts w:ascii="Calibri Light" w:hAnsi="Calibri Light" w:cs="Calibri Light"/>
          <w:b/>
          <w:bCs/>
          <w:szCs w:val="18"/>
          <w:lang w:val="en-AU"/>
        </w:rPr>
        <w:t>Email notification</w:t>
      </w:r>
      <w:r>
        <w:rPr>
          <w:rFonts w:ascii="Calibri Light" w:hAnsi="Calibri Light" w:cs="Calibri Light"/>
          <w:szCs w:val="18"/>
          <w:lang w:val="en-AU"/>
        </w:rPr>
        <w:t xml:space="preserve"> dialog box appear.</w:t>
      </w:r>
    </w:p>
    <w:p w14:paraId="58337EF0" w14:textId="77777777" w:rsidR="00F5037C" w:rsidRDefault="00F5037C" w:rsidP="00F5037C">
      <w:pPr>
        <w:rPr>
          <w:rFonts w:ascii="Calibri Light" w:hAnsi="Calibri Light" w:cs="Calibri Light"/>
          <w:szCs w:val="18"/>
          <w:lang w:val="en-AU"/>
        </w:rPr>
      </w:pPr>
    </w:p>
    <w:p w14:paraId="619B3043" w14:textId="067AB8FB" w:rsidR="00F706BA" w:rsidRPr="009650A1" w:rsidRDefault="00F706BA" w:rsidP="009650A1">
      <w:pPr>
        <w:pStyle w:val="ListParagraph"/>
        <w:numPr>
          <w:ilvl w:val="0"/>
          <w:numId w:val="38"/>
        </w:numPr>
        <w:rPr>
          <w:rFonts w:ascii="Calibri Light" w:hAnsi="Calibri Light" w:cs="Calibri Light"/>
          <w:szCs w:val="18"/>
          <w:lang w:val="en-AU"/>
        </w:rPr>
      </w:pPr>
      <w:r w:rsidRPr="009650A1">
        <w:rPr>
          <w:rFonts w:ascii="Calibri Light" w:hAnsi="Calibri Light" w:cs="Calibri Light"/>
          <w:szCs w:val="18"/>
          <w:lang w:val="en-AU"/>
        </w:rPr>
        <w:t>Add your email in the Address.</w:t>
      </w:r>
    </w:p>
    <w:p w14:paraId="79726616" w14:textId="1AD33AF2" w:rsidR="00DA380B" w:rsidRPr="009650A1" w:rsidRDefault="00DA380B" w:rsidP="009650A1">
      <w:pPr>
        <w:pStyle w:val="ListParagraph"/>
        <w:numPr>
          <w:ilvl w:val="0"/>
          <w:numId w:val="38"/>
        </w:numPr>
        <w:rPr>
          <w:rFonts w:ascii="Calibri Light" w:hAnsi="Calibri Light" w:cs="Calibri Light"/>
          <w:szCs w:val="18"/>
          <w:lang w:val="en-AU"/>
        </w:rPr>
      </w:pPr>
      <w:r w:rsidRPr="009650A1">
        <w:rPr>
          <w:rFonts w:ascii="Calibri Light" w:hAnsi="Calibri Light" w:cs="Calibri Light"/>
          <w:szCs w:val="18"/>
          <w:lang w:val="en-AU"/>
        </w:rPr>
        <w:t>Add a meaningful Approved header description</w:t>
      </w:r>
    </w:p>
    <w:p w14:paraId="7312FF0F" w14:textId="43039C05" w:rsidR="00166460" w:rsidRPr="009650A1" w:rsidRDefault="00166460" w:rsidP="009650A1">
      <w:pPr>
        <w:pStyle w:val="ListParagraph"/>
        <w:numPr>
          <w:ilvl w:val="0"/>
          <w:numId w:val="38"/>
        </w:numPr>
        <w:rPr>
          <w:rFonts w:ascii="Calibri Light" w:hAnsi="Calibri Light" w:cs="Calibri Light"/>
          <w:szCs w:val="18"/>
          <w:lang w:val="en-AU"/>
        </w:rPr>
      </w:pPr>
      <w:r w:rsidRPr="009650A1">
        <w:rPr>
          <w:rFonts w:ascii="Calibri Light" w:hAnsi="Calibri Light" w:cs="Calibri Light"/>
          <w:szCs w:val="18"/>
          <w:lang w:val="en-AU"/>
        </w:rPr>
        <w:t>Make sure Active is selected.</w:t>
      </w:r>
    </w:p>
    <w:p w14:paraId="01D0E787" w14:textId="7DA7CCDE" w:rsidR="00166460" w:rsidRPr="009650A1" w:rsidRDefault="00166460" w:rsidP="009650A1">
      <w:pPr>
        <w:pStyle w:val="ListParagraph"/>
        <w:numPr>
          <w:ilvl w:val="0"/>
          <w:numId w:val="38"/>
        </w:numPr>
        <w:rPr>
          <w:rFonts w:ascii="Calibri Light" w:hAnsi="Calibri Light" w:cs="Calibri Light"/>
          <w:szCs w:val="18"/>
          <w:lang w:val="en-AU"/>
        </w:rPr>
      </w:pPr>
      <w:r w:rsidRPr="009650A1">
        <w:rPr>
          <w:rFonts w:ascii="Calibri Light" w:hAnsi="Calibri Light" w:cs="Calibri Light"/>
          <w:szCs w:val="18"/>
          <w:lang w:val="en-AU"/>
        </w:rPr>
        <w:t>Click Setup notification.</w:t>
      </w:r>
    </w:p>
    <w:p w14:paraId="1A177050" w14:textId="77777777" w:rsidR="00166460" w:rsidRDefault="00166460" w:rsidP="00F5037C">
      <w:pPr>
        <w:rPr>
          <w:rFonts w:ascii="Calibri Light" w:hAnsi="Calibri Light" w:cs="Calibri Light"/>
          <w:szCs w:val="18"/>
          <w:lang w:val="en-AU"/>
        </w:rPr>
      </w:pPr>
    </w:p>
    <w:p w14:paraId="7AD41753" w14:textId="5D01AD22" w:rsidR="00166460" w:rsidRPr="00F5037C" w:rsidRDefault="0009564F" w:rsidP="00F5037C">
      <w:pPr>
        <w:rPr>
          <w:rFonts w:ascii="Calibri Light" w:hAnsi="Calibri Light" w:cs="Calibri Light"/>
          <w:szCs w:val="18"/>
          <w:lang w:val="en-AU"/>
        </w:rPr>
      </w:pPr>
      <w:r>
        <w:rPr>
          <w:noProof/>
        </w:rPr>
        <w:drawing>
          <wp:inline distT="0" distB="0" distL="0" distR="0" wp14:anchorId="245BEA37" wp14:editId="1D1F3C61">
            <wp:extent cx="2560491" cy="1665514"/>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83"/>
                    <a:stretch>
                      <a:fillRect/>
                    </a:stretch>
                  </pic:blipFill>
                  <pic:spPr>
                    <a:xfrm>
                      <a:off x="0" y="0"/>
                      <a:ext cx="2575430" cy="1675231"/>
                    </a:xfrm>
                    <a:prstGeom prst="rect">
                      <a:avLst/>
                    </a:prstGeom>
                  </pic:spPr>
                </pic:pic>
              </a:graphicData>
            </a:graphic>
          </wp:inline>
        </w:drawing>
      </w:r>
    </w:p>
    <w:sectPr w:rsidR="00166460" w:rsidRPr="00F5037C" w:rsidSect="007B50D4">
      <w:headerReference w:type="default" r:id="rId84"/>
      <w:pgSz w:w="11907" w:h="16840" w:code="9"/>
      <w:pgMar w:top="1440" w:right="1077" w:bottom="1418" w:left="1077" w:header="709" w:footer="4" w:gutter="0"/>
      <w:cols w:space="709"/>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39F69" w14:textId="77777777" w:rsidR="008D0B80" w:rsidRDefault="008D0B80" w:rsidP="00C37A48">
      <w:r>
        <w:separator/>
      </w:r>
    </w:p>
    <w:p w14:paraId="19E755B0" w14:textId="77777777" w:rsidR="008D0B80" w:rsidRDefault="008D0B80" w:rsidP="00C37A48"/>
  </w:endnote>
  <w:endnote w:type="continuationSeparator" w:id="0">
    <w:p w14:paraId="5515438B" w14:textId="77777777" w:rsidR="008D0B80" w:rsidRDefault="008D0B80" w:rsidP="00C37A48">
      <w:r>
        <w:continuationSeparator/>
      </w:r>
    </w:p>
    <w:p w14:paraId="2BCD0F9A" w14:textId="77777777" w:rsidR="008D0B80" w:rsidRDefault="008D0B80" w:rsidP="00C37A48"/>
  </w:endnote>
  <w:endnote w:type="continuationNotice" w:id="1">
    <w:p w14:paraId="4396E66B" w14:textId="77777777" w:rsidR="008D0B80" w:rsidRDefault="008D0B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Compressed">
    <w:altName w:val="Arial"/>
    <w:panose1 w:val="00000000000000000000"/>
    <w:charset w:val="00"/>
    <w:family w:val="swiss"/>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061FF" w14:textId="6E22D675" w:rsidR="005E05DF" w:rsidRDefault="005E05DF" w:rsidP="00C37A4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F727D6">
      <w:rPr>
        <w:rStyle w:val="PageNumber"/>
        <w:noProof/>
      </w:rPr>
      <w:t>1</w:t>
    </w:r>
    <w:r>
      <w:rPr>
        <w:rStyle w:val="PageNumber"/>
      </w:rPr>
      <w:fldChar w:fldCharType="end"/>
    </w:r>
  </w:p>
  <w:p w14:paraId="7C7C6261" w14:textId="77777777" w:rsidR="005E05DF" w:rsidRDefault="005E05DF" w:rsidP="00C37A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793" w:type="dxa"/>
      <w:tblInd w:w="-1720" w:type="dxa"/>
      <w:tblLook w:val="01E0" w:firstRow="1" w:lastRow="1" w:firstColumn="1" w:lastColumn="1" w:noHBand="0" w:noVBand="0"/>
    </w:tblPr>
    <w:tblGrid>
      <w:gridCol w:w="2257"/>
      <w:gridCol w:w="2292"/>
      <w:gridCol w:w="2272"/>
      <w:gridCol w:w="2247"/>
      <w:gridCol w:w="2725"/>
    </w:tblGrid>
    <w:tr w:rsidR="005C2D93" w:rsidRPr="001074D7" w14:paraId="3FB0672D" w14:textId="77777777" w:rsidTr="0058751F">
      <w:trPr>
        <w:trHeight w:hRule="exact" w:val="428"/>
      </w:trPr>
      <w:tc>
        <w:tcPr>
          <w:tcW w:w="2257" w:type="dxa"/>
          <w:shd w:val="clear" w:color="auto" w:fill="auto"/>
          <w:vAlign w:val="center"/>
        </w:tcPr>
        <w:p w14:paraId="37699AFA" w14:textId="77777777" w:rsidR="005C2D93" w:rsidRPr="001074D7" w:rsidRDefault="009431DD" w:rsidP="00C37A48">
          <w:pPr>
            <w:pStyle w:val="Footer"/>
            <w:rPr>
              <w:rFonts w:ascii="Abadi" w:hAnsi="Abadi" w:cstheme="minorHAnsi"/>
              <w:color w:val="FFFFFF" w:themeColor="background1"/>
              <w:sz w:val="24"/>
              <w:szCs w:val="24"/>
              <w:lang w:val="en-AU"/>
            </w:rPr>
          </w:pPr>
          <w:r>
            <w:rPr>
              <w:noProof/>
            </w:rPr>
            <w:drawing>
              <wp:anchor distT="0" distB="0" distL="114300" distR="114300" simplePos="0" relativeHeight="251658243" behindDoc="1" locked="0" layoutInCell="1" allowOverlap="1" wp14:anchorId="446CF55E" wp14:editId="230DF8EF">
                <wp:simplePos x="0" y="0"/>
                <wp:positionH relativeFrom="column">
                  <wp:posOffset>-69215</wp:posOffset>
                </wp:positionH>
                <wp:positionV relativeFrom="paragraph">
                  <wp:posOffset>-9525</wp:posOffset>
                </wp:positionV>
                <wp:extent cx="5743575" cy="723900"/>
                <wp:effectExtent l="0" t="0" r="952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43575"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92" w:type="dxa"/>
          <w:shd w:val="clear" w:color="auto" w:fill="auto"/>
          <w:vAlign w:val="center"/>
        </w:tcPr>
        <w:p w14:paraId="696B2B34" w14:textId="77777777" w:rsidR="005C2D93" w:rsidRPr="001074D7" w:rsidRDefault="005C2D93" w:rsidP="00C37A48">
          <w:pPr>
            <w:pStyle w:val="Footer"/>
            <w:rPr>
              <w:lang w:val="en-AU"/>
            </w:rPr>
          </w:pPr>
        </w:p>
      </w:tc>
      <w:tc>
        <w:tcPr>
          <w:tcW w:w="2272" w:type="dxa"/>
          <w:shd w:val="clear" w:color="auto" w:fill="auto"/>
          <w:vAlign w:val="center"/>
        </w:tcPr>
        <w:p w14:paraId="4F65678B" w14:textId="77777777" w:rsidR="005C2D93" w:rsidRPr="001074D7" w:rsidRDefault="005C2D93" w:rsidP="00C37A48">
          <w:pPr>
            <w:pStyle w:val="Footer"/>
            <w:rPr>
              <w:lang w:val="en-AU"/>
            </w:rPr>
          </w:pPr>
        </w:p>
      </w:tc>
      <w:tc>
        <w:tcPr>
          <w:tcW w:w="2247" w:type="dxa"/>
          <w:shd w:val="clear" w:color="auto" w:fill="auto"/>
          <w:vAlign w:val="center"/>
        </w:tcPr>
        <w:p w14:paraId="004230CB" w14:textId="77777777" w:rsidR="005C2D93" w:rsidRPr="001074D7" w:rsidRDefault="005C2D93" w:rsidP="00C37A48">
          <w:pPr>
            <w:pStyle w:val="Footer"/>
            <w:rPr>
              <w:lang w:val="en-AU"/>
            </w:rPr>
          </w:pPr>
        </w:p>
      </w:tc>
      <w:tc>
        <w:tcPr>
          <w:tcW w:w="2725" w:type="dxa"/>
          <w:shd w:val="clear" w:color="auto" w:fill="auto"/>
          <w:vAlign w:val="center"/>
        </w:tcPr>
        <w:p w14:paraId="06568170" w14:textId="6AB156E3" w:rsidR="005C2D93" w:rsidRPr="001074D7" w:rsidRDefault="005C2D93" w:rsidP="00C37A48">
          <w:pPr>
            <w:pStyle w:val="Footer"/>
            <w:rPr>
              <w:lang w:val="en-AU"/>
            </w:rPr>
          </w:pPr>
        </w:p>
      </w:tc>
    </w:tr>
    <w:tr w:rsidR="005C2D93" w:rsidRPr="001074D7" w14:paraId="5474E2F1" w14:textId="77777777" w:rsidTr="0058751F">
      <w:trPr>
        <w:trHeight w:hRule="exact" w:val="303"/>
      </w:trPr>
      <w:tc>
        <w:tcPr>
          <w:tcW w:w="2257" w:type="dxa"/>
          <w:tcBorders>
            <w:left w:val="single" w:sz="12" w:space="0" w:color="FFFFFF" w:themeColor="background1"/>
            <w:right w:val="single" w:sz="12" w:space="0" w:color="FFFFFF" w:themeColor="background1"/>
          </w:tcBorders>
          <w:shd w:val="clear" w:color="auto" w:fill="auto"/>
          <w:vAlign w:val="center"/>
        </w:tcPr>
        <w:p w14:paraId="6D73081E" w14:textId="77777777" w:rsidR="005C2D93" w:rsidRPr="009B01A8" w:rsidRDefault="005C2D93" w:rsidP="00C37A48">
          <w:pPr>
            <w:pStyle w:val="Footer"/>
            <w:rPr>
              <w:lang w:val="en-AU"/>
            </w:rPr>
          </w:pPr>
          <w:r w:rsidRPr="009B01A8">
            <w:rPr>
              <w:lang w:val="en-AU"/>
            </w:rPr>
            <w:t>SYDNEY</w:t>
          </w:r>
        </w:p>
      </w:tc>
      <w:tc>
        <w:tcPr>
          <w:tcW w:w="2292" w:type="dxa"/>
          <w:tcBorders>
            <w:left w:val="single" w:sz="12" w:space="0" w:color="FFFFFF" w:themeColor="background1"/>
            <w:right w:val="single" w:sz="12" w:space="0" w:color="FFFFFF" w:themeColor="background1"/>
          </w:tcBorders>
          <w:shd w:val="clear" w:color="auto" w:fill="auto"/>
          <w:vAlign w:val="center"/>
        </w:tcPr>
        <w:p w14:paraId="710B47A1" w14:textId="77777777" w:rsidR="005C2D93" w:rsidRPr="009B01A8" w:rsidRDefault="005C2D93" w:rsidP="00C37A48">
          <w:pPr>
            <w:pStyle w:val="Footer"/>
            <w:rPr>
              <w:lang w:val="en-AU"/>
            </w:rPr>
          </w:pPr>
          <w:r w:rsidRPr="009B01A8">
            <w:rPr>
              <w:lang w:val="en-AU"/>
            </w:rPr>
            <w:t>MELBOURNE</w:t>
          </w:r>
        </w:p>
      </w:tc>
      <w:tc>
        <w:tcPr>
          <w:tcW w:w="2272" w:type="dxa"/>
          <w:tcBorders>
            <w:left w:val="single" w:sz="12" w:space="0" w:color="FFFFFF" w:themeColor="background1"/>
            <w:right w:val="single" w:sz="12" w:space="0" w:color="FFFFFF" w:themeColor="background1"/>
          </w:tcBorders>
          <w:shd w:val="clear" w:color="auto" w:fill="auto"/>
          <w:vAlign w:val="center"/>
        </w:tcPr>
        <w:p w14:paraId="58C7D882" w14:textId="77777777" w:rsidR="005C2D93" w:rsidRPr="009B01A8" w:rsidRDefault="005C2D93" w:rsidP="00C37A48">
          <w:pPr>
            <w:pStyle w:val="Footer"/>
            <w:rPr>
              <w:lang w:val="en-AU"/>
            </w:rPr>
          </w:pPr>
          <w:r w:rsidRPr="009B01A8">
            <w:rPr>
              <w:lang w:val="en-AU"/>
            </w:rPr>
            <w:t>BRISBANE</w:t>
          </w:r>
        </w:p>
      </w:tc>
      <w:tc>
        <w:tcPr>
          <w:tcW w:w="2247" w:type="dxa"/>
          <w:tcBorders>
            <w:left w:val="single" w:sz="12" w:space="0" w:color="FFFFFF" w:themeColor="background1"/>
          </w:tcBorders>
          <w:shd w:val="clear" w:color="auto" w:fill="auto"/>
          <w:vAlign w:val="center"/>
        </w:tcPr>
        <w:p w14:paraId="05C9D829" w14:textId="77777777" w:rsidR="005C2D93" w:rsidRPr="009B01A8" w:rsidRDefault="005C2D93" w:rsidP="00C37A48">
          <w:pPr>
            <w:pStyle w:val="Footer"/>
            <w:rPr>
              <w:lang w:val="en-AU"/>
            </w:rPr>
          </w:pPr>
          <w:r w:rsidRPr="009B01A8">
            <w:rPr>
              <w:lang w:val="en-AU"/>
            </w:rPr>
            <w:t>PERTH</w:t>
          </w:r>
        </w:p>
      </w:tc>
      <w:tc>
        <w:tcPr>
          <w:tcW w:w="2725" w:type="dxa"/>
          <w:shd w:val="clear" w:color="auto" w:fill="auto"/>
          <w:vAlign w:val="center"/>
        </w:tcPr>
        <w:p w14:paraId="2B7643B5" w14:textId="6FB8FD4D" w:rsidR="005C2D93" w:rsidRPr="009B01A8" w:rsidRDefault="005C2D93" w:rsidP="00C37A48">
          <w:pPr>
            <w:pStyle w:val="Footer"/>
            <w:rPr>
              <w:lang w:val="en-AU"/>
            </w:rPr>
          </w:pPr>
          <w:r w:rsidRPr="009B01A8">
            <w:rPr>
              <w:lang w:val="en-AU"/>
            </w:rPr>
            <w:t>www.efficientia.com.au</w:t>
          </w:r>
        </w:p>
        <w:p w14:paraId="73105409" w14:textId="77777777" w:rsidR="005C2D93" w:rsidRPr="009B01A8" w:rsidRDefault="005C2D93" w:rsidP="00C37A48">
          <w:pPr>
            <w:pStyle w:val="Footer"/>
            <w:rPr>
              <w:lang w:val="en-AU"/>
            </w:rPr>
          </w:pPr>
        </w:p>
      </w:tc>
    </w:tr>
    <w:tr w:rsidR="001074D7" w:rsidRPr="001074D7" w14:paraId="62400E19" w14:textId="77777777" w:rsidTr="0058751F">
      <w:trPr>
        <w:trHeight w:hRule="exact" w:val="398"/>
      </w:trPr>
      <w:tc>
        <w:tcPr>
          <w:tcW w:w="2257" w:type="dxa"/>
          <w:shd w:val="clear" w:color="auto" w:fill="auto"/>
          <w:vAlign w:val="center"/>
        </w:tcPr>
        <w:p w14:paraId="23331331" w14:textId="77777777" w:rsidR="001074D7" w:rsidRPr="001074D7" w:rsidRDefault="001074D7" w:rsidP="00C37A48">
          <w:pPr>
            <w:pStyle w:val="Footer"/>
            <w:rPr>
              <w:lang w:val="en-AU"/>
            </w:rPr>
          </w:pPr>
        </w:p>
      </w:tc>
      <w:tc>
        <w:tcPr>
          <w:tcW w:w="2292" w:type="dxa"/>
          <w:shd w:val="clear" w:color="auto" w:fill="auto"/>
          <w:vAlign w:val="center"/>
        </w:tcPr>
        <w:p w14:paraId="7973F7E5" w14:textId="77777777" w:rsidR="001074D7" w:rsidRPr="001074D7" w:rsidRDefault="001074D7" w:rsidP="00C37A48">
          <w:pPr>
            <w:pStyle w:val="Footer"/>
            <w:rPr>
              <w:lang w:val="en-AU"/>
            </w:rPr>
          </w:pPr>
        </w:p>
      </w:tc>
      <w:tc>
        <w:tcPr>
          <w:tcW w:w="2272" w:type="dxa"/>
          <w:shd w:val="clear" w:color="auto" w:fill="auto"/>
          <w:vAlign w:val="center"/>
        </w:tcPr>
        <w:p w14:paraId="70F9F5C3" w14:textId="77777777" w:rsidR="001074D7" w:rsidRPr="001074D7" w:rsidRDefault="001074D7" w:rsidP="00C37A48">
          <w:pPr>
            <w:pStyle w:val="Footer"/>
            <w:rPr>
              <w:lang w:val="en-AU"/>
            </w:rPr>
          </w:pPr>
        </w:p>
      </w:tc>
      <w:tc>
        <w:tcPr>
          <w:tcW w:w="2247" w:type="dxa"/>
          <w:shd w:val="clear" w:color="auto" w:fill="auto"/>
          <w:vAlign w:val="center"/>
        </w:tcPr>
        <w:p w14:paraId="4056377F" w14:textId="77777777" w:rsidR="001074D7" w:rsidRPr="001074D7" w:rsidRDefault="001074D7" w:rsidP="00C37A48">
          <w:pPr>
            <w:pStyle w:val="Footer"/>
            <w:rPr>
              <w:lang w:val="en-AU"/>
            </w:rPr>
          </w:pPr>
        </w:p>
      </w:tc>
      <w:tc>
        <w:tcPr>
          <w:tcW w:w="2725" w:type="dxa"/>
          <w:shd w:val="clear" w:color="auto" w:fill="auto"/>
          <w:vAlign w:val="center"/>
        </w:tcPr>
        <w:p w14:paraId="469BCE24" w14:textId="77777777" w:rsidR="001074D7" w:rsidRPr="001074D7" w:rsidRDefault="001074D7" w:rsidP="00C37A48">
          <w:pPr>
            <w:pStyle w:val="Footer"/>
            <w:rPr>
              <w:lang w:val="en-AU"/>
            </w:rPr>
          </w:pPr>
        </w:p>
      </w:tc>
    </w:tr>
  </w:tbl>
  <w:p w14:paraId="4E69B8D0" w14:textId="364CCF3B" w:rsidR="005E05DF" w:rsidRPr="00AF44F7" w:rsidRDefault="009431DD" w:rsidP="00C37A48">
    <w:pPr>
      <w:pStyle w:val="Footer"/>
    </w:pPr>
    <w:r>
      <w:rPr>
        <w:noProof/>
      </w:rPr>
      <w:drawing>
        <wp:anchor distT="0" distB="0" distL="114300" distR="114300" simplePos="0" relativeHeight="251658244" behindDoc="1" locked="0" layoutInCell="1" allowOverlap="1" wp14:anchorId="6A139DDF" wp14:editId="0D9C64EF">
          <wp:simplePos x="0" y="0"/>
          <wp:positionH relativeFrom="column">
            <wp:posOffset>4646980</wp:posOffset>
          </wp:positionH>
          <wp:positionV relativeFrom="paragraph">
            <wp:posOffset>-723062</wp:posOffset>
          </wp:positionV>
          <wp:extent cx="1782000" cy="723600"/>
          <wp:effectExtent l="0" t="0" r="8890" b="63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82000" cy="723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2EC18" w14:textId="0385CA71" w:rsidR="00025968" w:rsidRPr="00650E85" w:rsidRDefault="00025968" w:rsidP="00650E85">
    <w:pPr>
      <w:pStyle w:val="Footer1"/>
    </w:pPr>
  </w:p>
  <w:tbl>
    <w:tblPr>
      <w:tblW w:w="11793" w:type="dxa"/>
      <w:jc w:val="center"/>
      <w:tblLayout w:type="fixed"/>
      <w:tblLook w:val="01E0" w:firstRow="1" w:lastRow="1" w:firstColumn="1" w:lastColumn="1" w:noHBand="0" w:noVBand="0"/>
    </w:tblPr>
    <w:tblGrid>
      <w:gridCol w:w="6821"/>
      <w:gridCol w:w="2247"/>
      <w:gridCol w:w="2725"/>
    </w:tblGrid>
    <w:tr w:rsidR="00650E85" w:rsidRPr="00650E85" w14:paraId="5BAB849D" w14:textId="77777777" w:rsidTr="0044579A">
      <w:trPr>
        <w:trHeight w:hRule="exact" w:val="428"/>
        <w:jc w:val="center"/>
      </w:trPr>
      <w:tc>
        <w:tcPr>
          <w:tcW w:w="9068" w:type="dxa"/>
          <w:gridSpan w:val="2"/>
          <w:shd w:val="clear" w:color="auto" w:fill="auto"/>
          <w:tcMar>
            <w:left w:w="1134" w:type="dxa"/>
          </w:tcMar>
          <w:vAlign w:val="center"/>
        </w:tcPr>
        <w:p w14:paraId="146F931C" w14:textId="3EB3FED5" w:rsidR="00025968" w:rsidRPr="00650E85" w:rsidRDefault="003D09AA" w:rsidP="00650E85">
          <w:pPr>
            <w:pStyle w:val="Footer1"/>
          </w:pPr>
          <w:r w:rsidRPr="00650E85">
            <w:drawing>
              <wp:anchor distT="0" distB="0" distL="114300" distR="114300" simplePos="0" relativeHeight="251658246" behindDoc="1" locked="0" layoutInCell="1" allowOverlap="1" wp14:anchorId="59A4E29A" wp14:editId="47D7FAD4">
                <wp:simplePos x="0" y="0"/>
                <wp:positionH relativeFrom="page">
                  <wp:posOffset>5733415</wp:posOffset>
                </wp:positionH>
                <wp:positionV relativeFrom="paragraph">
                  <wp:posOffset>13335</wp:posOffset>
                </wp:positionV>
                <wp:extent cx="1740535" cy="510540"/>
                <wp:effectExtent l="0" t="0" r="0" b="3810"/>
                <wp:wrapNone/>
                <wp:docPr id="90" name="Picture 9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0535" cy="51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2B1" w:rsidRPr="00650E85">
            <w:drawing>
              <wp:anchor distT="0" distB="0" distL="114300" distR="114300" simplePos="0" relativeHeight="251658242" behindDoc="1" locked="0" layoutInCell="1" allowOverlap="1" wp14:anchorId="1F709F03" wp14:editId="4FE3F7F9">
                <wp:simplePos x="0" y="0"/>
                <wp:positionH relativeFrom="page">
                  <wp:posOffset>12700</wp:posOffset>
                </wp:positionH>
                <wp:positionV relativeFrom="page">
                  <wp:posOffset>13970</wp:posOffset>
                </wp:positionV>
                <wp:extent cx="5756275" cy="50355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56275" cy="503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6C1E15" w14:textId="54831685" w:rsidR="00BF3270" w:rsidRPr="00650E85" w:rsidRDefault="00025968" w:rsidP="00650E85">
          <w:pPr>
            <w:pStyle w:val="Footer1"/>
          </w:pPr>
          <w:r w:rsidRPr="00650E85">
            <w:t>Fi</w:t>
          </w:r>
          <w:r w:rsidR="0047092B" w:rsidRPr="00650E85">
            <w:t xml:space="preserve">le: </w:t>
          </w:r>
          <w:r w:rsidR="009431DD" w:rsidRPr="00650E85">
            <w:fldChar w:fldCharType="begin"/>
          </w:r>
          <w:r w:rsidR="009431DD" w:rsidRPr="00650E85">
            <w:instrText xml:space="preserve"> FILENAME </w:instrText>
          </w:r>
          <w:r w:rsidR="009431DD" w:rsidRPr="00650E85">
            <w:fldChar w:fldCharType="separate"/>
          </w:r>
          <w:r w:rsidR="00D20E22" w:rsidRPr="00650E85">
            <w:t>SPA EfficientIA SLA 19112021 Rev1.docx</w:t>
          </w:r>
          <w:r w:rsidR="009431DD" w:rsidRPr="00650E85">
            <w:fldChar w:fldCharType="end"/>
          </w:r>
        </w:p>
      </w:tc>
      <w:tc>
        <w:tcPr>
          <w:tcW w:w="2725" w:type="dxa"/>
          <w:shd w:val="clear" w:color="auto" w:fill="auto"/>
          <w:vAlign w:val="center"/>
        </w:tcPr>
        <w:p w14:paraId="1993F1AF" w14:textId="16FEA8E1" w:rsidR="009431DD" w:rsidRPr="00650E85" w:rsidRDefault="00622E6A" w:rsidP="00650E85">
          <w:pPr>
            <w:pStyle w:val="Footer1"/>
          </w:pPr>
          <w:r w:rsidRPr="00650E85">
            <w:t>E</w:t>
          </w:r>
          <w:r w:rsidR="00181097" w:rsidRPr="00650E85">
            <w:t xml:space="preserve">ffective: </w:t>
          </w:r>
          <w:sdt>
            <w:sdtPr>
              <w:alias w:val="Publish Date"/>
              <w:tag w:val=""/>
              <w:id w:val="-1206250780"/>
              <w:placeholder>
                <w:docPart w:val="9FED1C6F387D4B508F0B974FC7B62416"/>
              </w:placeholder>
              <w:dataBinding w:prefixMappings="xmlns:ns0='http://schemas.microsoft.com/office/2006/coverPageProps' " w:xpath="/ns0:CoverPageProperties[1]/ns0:PublishDate[1]" w:storeItemID="{55AF091B-3C7A-41E3-B477-F2FDAA23CFDA}"/>
              <w:date w:fullDate="2022-07-30T00:00:00Z">
                <w:dateFormat w:val="d/MM/yyyy"/>
                <w:lid w:val="en-AU"/>
                <w:storeMappedDataAs w:val="dateTime"/>
                <w:calendar w:val="gregorian"/>
              </w:date>
            </w:sdtPr>
            <w:sdtContent>
              <w:r w:rsidR="00931A95">
                <w:t>30/07/2022</w:t>
              </w:r>
            </w:sdtContent>
          </w:sdt>
        </w:p>
      </w:tc>
    </w:tr>
    <w:tr w:rsidR="009431DD" w:rsidRPr="00650E85" w14:paraId="4AE938B8" w14:textId="77777777" w:rsidTr="0044579A">
      <w:trPr>
        <w:trHeight w:hRule="exact" w:val="398"/>
        <w:jc w:val="center"/>
      </w:trPr>
      <w:tc>
        <w:tcPr>
          <w:tcW w:w="6821" w:type="dxa"/>
          <w:shd w:val="clear" w:color="auto" w:fill="auto"/>
          <w:tcMar>
            <w:left w:w="1134" w:type="dxa"/>
          </w:tcMar>
          <w:vAlign w:val="center"/>
        </w:tcPr>
        <w:p w14:paraId="5E0B6428" w14:textId="7D41024C" w:rsidR="009431DD" w:rsidRPr="00650E85" w:rsidRDefault="00000000" w:rsidP="00650E85">
          <w:pPr>
            <w:pStyle w:val="Footer1"/>
          </w:pPr>
          <w:sdt>
            <w:sdtPr>
              <w:alias w:val="Title"/>
              <w:tag w:val=""/>
              <w:id w:val="-1085371788"/>
              <w:placeholder>
                <w:docPart w:val="3DD7F70E3DC74DE2B56792555F795F41"/>
              </w:placeholder>
              <w:dataBinding w:prefixMappings="xmlns:ns0='http://purl.org/dc/elements/1.1/' xmlns:ns1='http://schemas.openxmlformats.org/package/2006/metadata/core-properties' " w:xpath="/ns1:coreProperties[1]/ns0:title[1]" w:storeItemID="{6C3C8BC8-F283-45AE-878A-BAB7291924A1}"/>
              <w:text/>
            </w:sdtPr>
            <w:sdtContent>
              <w:r w:rsidR="00931A95">
                <w:t>Software Change Management</w:t>
              </w:r>
            </w:sdtContent>
          </w:sdt>
        </w:p>
      </w:tc>
      <w:tc>
        <w:tcPr>
          <w:tcW w:w="2247" w:type="dxa"/>
          <w:shd w:val="clear" w:color="auto" w:fill="auto"/>
          <w:vAlign w:val="center"/>
        </w:tcPr>
        <w:p w14:paraId="760E4CA9" w14:textId="3135D5C1" w:rsidR="009431DD" w:rsidRPr="00650E85" w:rsidRDefault="009431DD" w:rsidP="00650E85">
          <w:pPr>
            <w:pStyle w:val="Footer1"/>
          </w:pPr>
        </w:p>
      </w:tc>
      <w:tc>
        <w:tcPr>
          <w:tcW w:w="2725" w:type="dxa"/>
          <w:shd w:val="clear" w:color="auto" w:fill="auto"/>
          <w:vAlign w:val="center"/>
        </w:tcPr>
        <w:p w14:paraId="1C24CD6B" w14:textId="6B693872" w:rsidR="009431DD" w:rsidRPr="00650E85" w:rsidRDefault="009431DD" w:rsidP="00650E85">
          <w:pPr>
            <w:pStyle w:val="Footer1"/>
          </w:pPr>
          <w:r w:rsidRPr="00650E85">
            <w:t xml:space="preserve">Page </w:t>
          </w:r>
          <w:r w:rsidRPr="00650E85">
            <w:fldChar w:fldCharType="begin"/>
          </w:r>
          <w:r w:rsidRPr="00650E85">
            <w:instrText xml:space="preserve"> PAGE </w:instrText>
          </w:r>
          <w:r w:rsidRPr="00650E85">
            <w:fldChar w:fldCharType="separate"/>
          </w:r>
          <w:r w:rsidRPr="00650E85">
            <w:t>2</w:t>
          </w:r>
          <w:r w:rsidRPr="00650E85">
            <w:fldChar w:fldCharType="end"/>
          </w:r>
          <w:r w:rsidRPr="00650E85">
            <w:t xml:space="preserve"> of </w:t>
          </w:r>
          <w:r w:rsidRPr="00650E85">
            <w:fldChar w:fldCharType="begin"/>
          </w:r>
          <w:r w:rsidRPr="00650E85">
            <w:instrText xml:space="preserve"> NUMPAGES </w:instrText>
          </w:r>
          <w:r w:rsidRPr="00650E85">
            <w:fldChar w:fldCharType="separate"/>
          </w:r>
          <w:r w:rsidRPr="00650E85">
            <w:t>37</w:t>
          </w:r>
          <w:r w:rsidRPr="00650E85">
            <w:fldChar w:fldCharType="end"/>
          </w:r>
        </w:p>
      </w:tc>
    </w:tr>
  </w:tbl>
  <w:p w14:paraId="7031C32E" w14:textId="195AE894" w:rsidR="00622E6A" w:rsidRPr="00650E85" w:rsidRDefault="00622E6A" w:rsidP="00650E85">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98BE2" w14:textId="77777777" w:rsidR="008D0B80" w:rsidRDefault="008D0B80" w:rsidP="00C37A48">
      <w:r>
        <w:separator/>
      </w:r>
    </w:p>
    <w:p w14:paraId="24C8416F" w14:textId="77777777" w:rsidR="008D0B80" w:rsidRDefault="008D0B80" w:rsidP="00C37A48"/>
  </w:footnote>
  <w:footnote w:type="continuationSeparator" w:id="0">
    <w:p w14:paraId="08E885CB" w14:textId="77777777" w:rsidR="008D0B80" w:rsidRDefault="008D0B80" w:rsidP="00C37A48">
      <w:r>
        <w:continuationSeparator/>
      </w:r>
    </w:p>
    <w:p w14:paraId="5B6172B1" w14:textId="77777777" w:rsidR="008D0B80" w:rsidRDefault="008D0B80" w:rsidP="00C37A48"/>
  </w:footnote>
  <w:footnote w:type="continuationNotice" w:id="1">
    <w:p w14:paraId="13CA6506" w14:textId="77777777" w:rsidR="008D0B80" w:rsidRDefault="008D0B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5B9BC" w14:textId="1096458F" w:rsidR="005E05DF" w:rsidRPr="009B01A8" w:rsidRDefault="00CA66FF" w:rsidP="00C37A48">
    <w:pPr>
      <w:pStyle w:val="Header"/>
    </w:pPr>
    <w:r>
      <w:rPr>
        <w:noProof/>
      </w:rPr>
      <w:drawing>
        <wp:anchor distT="0" distB="0" distL="114300" distR="114300" simplePos="0" relativeHeight="251658245" behindDoc="0" locked="0" layoutInCell="1" allowOverlap="1" wp14:anchorId="118B8F50" wp14:editId="6B602076">
          <wp:simplePos x="0" y="0"/>
          <wp:positionH relativeFrom="margin">
            <wp:posOffset>-276225</wp:posOffset>
          </wp:positionH>
          <wp:positionV relativeFrom="paragraph">
            <wp:posOffset>-46990</wp:posOffset>
          </wp:positionV>
          <wp:extent cx="1353185" cy="259715"/>
          <wp:effectExtent l="0" t="0" r="0" b="6985"/>
          <wp:wrapNone/>
          <wp:docPr id="88" name="Picture 88" descr="efficientIA-logo-type-landscape-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IA-logo-type-landscape-L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259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675">
      <w:rPr>
        <w:noProof/>
      </w:rPr>
      <w:drawing>
        <wp:anchor distT="0" distB="0" distL="114300" distR="114300" simplePos="0" relativeHeight="251658247" behindDoc="1" locked="0" layoutInCell="1" allowOverlap="1" wp14:anchorId="43D8CE09" wp14:editId="7108207C">
          <wp:simplePos x="0" y="0"/>
          <wp:positionH relativeFrom="page">
            <wp:posOffset>3439632</wp:posOffset>
          </wp:positionH>
          <wp:positionV relativeFrom="paragraph">
            <wp:posOffset>-63795</wp:posOffset>
          </wp:positionV>
          <wp:extent cx="4094328" cy="278765"/>
          <wp:effectExtent l="0" t="0" r="1905" b="698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094328" cy="27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5DF" w:rsidRPr="00B93D99">
      <w:tab/>
    </w:r>
    <w:r w:rsidR="00073675">
      <w:t xml:space="preserve">             </w:t>
    </w:r>
    <w:r w:rsidR="005E05DF" w:rsidRPr="009B01A8">
      <w:t>Revision Information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DE79D" w14:textId="3593858C" w:rsidR="005E05DF" w:rsidRPr="003D4690" w:rsidRDefault="00650E85" w:rsidP="00F727D6">
    <w:pPr>
      <w:pStyle w:val="Header1"/>
    </w:pPr>
    <w:r>
      <w:rPr>
        <w:noProof/>
      </w:rPr>
      <w:drawing>
        <wp:anchor distT="0" distB="0" distL="114300" distR="114300" simplePos="0" relativeHeight="251658241" behindDoc="1" locked="0" layoutInCell="1" allowOverlap="1" wp14:anchorId="0BF9CA8D" wp14:editId="35AF9DCF">
          <wp:simplePos x="0" y="0"/>
          <wp:positionH relativeFrom="page">
            <wp:align>right</wp:align>
          </wp:positionH>
          <wp:positionV relativeFrom="paragraph">
            <wp:posOffset>-69215</wp:posOffset>
          </wp:positionV>
          <wp:extent cx="4510383" cy="278130"/>
          <wp:effectExtent l="0" t="0" r="5080" b="76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10383" cy="27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358">
      <w:rPr>
        <w:noProof/>
      </w:rPr>
      <w:drawing>
        <wp:anchor distT="0" distB="0" distL="114300" distR="114300" simplePos="0" relativeHeight="251658240" behindDoc="0" locked="0" layoutInCell="1" allowOverlap="1" wp14:anchorId="04227795" wp14:editId="4E243BD1">
          <wp:simplePos x="0" y="0"/>
          <wp:positionH relativeFrom="margin">
            <wp:align>left</wp:align>
          </wp:positionH>
          <wp:positionV relativeFrom="paragraph">
            <wp:posOffset>-40436</wp:posOffset>
          </wp:positionV>
          <wp:extent cx="1353787" cy="260204"/>
          <wp:effectExtent l="0" t="0" r="0" b="6985"/>
          <wp:wrapNone/>
          <wp:docPr id="59" name="Picture 59" descr="efficientIA-logo-type-landscape-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IA-logo-type-landscape-L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3787" cy="260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31E">
      <w:rPr>
        <w:noProof/>
      </w:rPr>
      <w:t xml:space="preserve">Service </w:t>
    </w:r>
    <w:r w:rsidR="005E05DF">
      <w:t xml:space="preserve">      </w:t>
    </w:r>
    <w:r w:rsidR="003D4690">
      <w:tab/>
    </w:r>
    <w:r w:rsidR="0037602D">
      <w:t xml:space="preserve">                                                      </w:t>
    </w:r>
    <w:r w:rsidR="00F727D6">
      <w:t>Ignition Software Change Management</w:t>
    </w:r>
    <w:r w:rsidR="005E05DF" w:rsidRPr="00650E85">
      <w:t xml:space="preserve"> </w:t>
    </w:r>
    <w:r w:rsidR="005E05DF" w:rsidRPr="003D4690">
      <w:t xml:space="preserve"> </w:t>
    </w:r>
    <w:r w:rsidR="003D4690" w:rsidRPr="003D4690">
      <w:fldChar w:fldCharType="begin"/>
    </w:r>
    <w:r w:rsidR="003D4690" w:rsidRPr="003D4690">
      <w:instrText xml:space="preserve"> SUBJECT   \* MERGEFORMAT </w:instrText>
    </w:r>
    <w:r w:rsidR="003D4690" w:rsidRPr="003D4690">
      <w:fldChar w:fldCharType="end"/>
    </w:r>
  </w:p>
</w:hdr>
</file>

<file path=word/intelligence2.xml><?xml version="1.0" encoding="utf-8"?>
<int2:intelligence xmlns:int2="http://schemas.microsoft.com/office/intelligence/2020/intelligence" xmlns:oel="http://schemas.microsoft.com/office/2019/extlst">
  <int2:observations>
    <int2:textHash int2:hashCode="wFgaTT+uaLDywC" int2:id="ZgDJofAv">
      <int2:state int2:value="Rejected" int2:type="LegacyProofing"/>
    </int2:textHash>
    <int2:textHash int2:hashCode="r5903/adS8NMRr" int2:id="JkiTVUd7">
      <int2:state int2:value="Rejected" int2:type="LegacyProofing"/>
    </int2:textHash>
    <int2:textHash int2:hashCode="v29LFAst+ycRQH" int2:id="M9xWoFxo">
      <int2:state int2:value="Rejected" int2:type="LegacyProofing"/>
    </int2:textHash>
    <int2:textHash int2:hashCode="M7R8qvUsKbUKBO" int2:id="iRjtpsTx">
      <int2:state int2:value="Rejected" int2:type="LegacyProofing"/>
    </int2:textHash>
    <int2:textHash int2:hashCode="MV0Kmam4b0V1+c" int2:id="OecZaZzP">
      <int2:state int2:value="Rejected" int2:type="LegacyProofing"/>
    </int2:textHash>
    <int2:textHash int2:hashCode="UrnBadAkYhO+6x" int2:id="bHkTLWXc">
      <int2:state int2:value="Rejected" int2:type="LegacyProofing"/>
    </int2:textHash>
    <int2:textHash int2:hashCode="aEtujbrOVH4DIQ" int2:id="fMT2Hp7D">
      <int2:state int2:value="Rejected" int2:type="LegacyProofing"/>
    </int2:textHash>
    <int2:textHash int2:hashCode="RvME0rHgKizkbU" int2:id="Gza9yzPz">
      <int2:state int2:value="Rejected" int2:type="LegacyProofing"/>
    </int2:textHash>
    <int2:textHash int2:hashCode="Me2kF6e5lfpgR4" int2:id="uInvyWuY">
      <int2:state int2:value="Rejected" int2:type="LegacyProofing"/>
    </int2:textHash>
    <int2:textHash int2:hashCode="sH4SEXzR/EuYGH" int2:id="5kpyKwqE">
      <int2:state int2:value="Rejected" int2:type="LegacyProofing"/>
    </int2:textHash>
    <int2:textHash int2:hashCode="0L2+iUODH/EfWb" int2:id="kn121aCK">
      <int2:state int2:value="Rejected" int2:type="LegacyProofing"/>
    </int2:textHash>
    <int2:bookmark int2:bookmarkName="_Int_D76ev44Z" int2:invalidationBookmarkName="" int2:hashCode="nhDUUX1aL06OVn" int2:id="NBLlzprz">
      <int2:state int2:value="Rejected" int2:type="AugLoop_Acronyms_AcronymsCritique"/>
    </int2:bookmark>
    <int2:bookmark int2:bookmarkName="_Int_v7zHpzGm" int2:invalidationBookmarkName="" int2:hashCode="gygOrW/ESfQ74C" int2:id="iduw0lJd">
      <int2:state int2:value="Rejected" int2:type="LegacyProofing"/>
    </int2:bookmark>
    <int2:bookmark int2:bookmarkName="_Int_zsHUOb64" int2:invalidationBookmarkName="" int2:hashCode="k5u0agTDZAyMQn" int2:id="TakXj1wT">
      <int2:state int2:value="Rejected" int2:type="LegacyProofing"/>
    </int2:bookmark>
    <int2:bookmark int2:bookmarkName="_Int_BWJ900sC" int2:invalidationBookmarkName="" int2:hashCode="iRIdyZx9uc4lU6" int2:id="ZPNV71vK">
      <int2:state int2:value="Rejected" int2:type="LegacyProofing"/>
    </int2:bookmark>
    <int2:bookmark int2:bookmarkName="_Int_oiSuApqk" int2:invalidationBookmarkName="" int2:hashCode="hiO1t9pRiGH8HD" int2:id="nKqDgnBD">
      <int2:state int2:value="Rejected" int2:type="LegacyProofing"/>
    </int2:bookmark>
    <int2:bookmark int2:bookmarkName="_Int_7zUolFxk" int2:invalidationBookmarkName="" int2:hashCode="iRIdyZx9uc4lU6" int2:id="Ha41utGI">
      <int2:state int2:value="Rejected" int2:type="LegacyProofing"/>
    </int2:bookmark>
    <int2:bookmark int2:bookmarkName="_Int_kMXj3gMN" int2:invalidationBookmarkName="" int2:hashCode="iRIdyZx9uc4lU6" int2:id="kuj70LJm">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A162C3D6"/>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6305BD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670C9E"/>
    <w:multiLevelType w:val="hybridMultilevel"/>
    <w:tmpl w:val="6AAEF5E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070725D"/>
    <w:multiLevelType w:val="multilevel"/>
    <w:tmpl w:val="405A1C9C"/>
    <w:lvl w:ilvl="0">
      <w:start w:val="1"/>
      <w:numFmt w:val="decimal"/>
      <w:lvlText w:val="%1."/>
      <w:lvlJc w:val="left"/>
      <w:pPr>
        <w:tabs>
          <w:tab w:val="num" w:pos="1800"/>
        </w:tabs>
        <w:ind w:left="1800" w:hanging="360"/>
      </w:pPr>
      <w:rPr>
        <w:rFonts w:hint="default"/>
      </w:rPr>
    </w:lvl>
    <w:lvl w:ilvl="1">
      <w:start w:val="1"/>
      <w:numFmt w:val="decimal"/>
      <w:lvlText w:val="%2."/>
      <w:lvlJc w:val="left"/>
      <w:pPr>
        <w:tabs>
          <w:tab w:val="num" w:pos="2520"/>
        </w:tabs>
        <w:ind w:left="2520" w:hanging="360"/>
      </w:pPr>
      <w:rPr>
        <w:rFonts w:hint="default"/>
      </w:rPr>
    </w:lvl>
    <w:lvl w:ilvl="2">
      <w:start w:val="1"/>
      <w:numFmt w:val="decimal"/>
      <w:lvlText w:val="%3."/>
      <w:lvlJc w:val="lef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decimal"/>
      <w:lvlText w:val="%5."/>
      <w:lvlJc w:val="left"/>
      <w:pPr>
        <w:tabs>
          <w:tab w:val="num" w:pos="4680"/>
        </w:tabs>
        <w:ind w:left="4680" w:hanging="360"/>
      </w:pPr>
      <w:rPr>
        <w:rFonts w:hint="default"/>
      </w:rPr>
    </w:lvl>
    <w:lvl w:ilvl="5">
      <w:start w:val="1"/>
      <w:numFmt w:val="decimal"/>
      <w:lvlText w:val="%6."/>
      <w:lvlJc w:val="lef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decimal"/>
      <w:lvlText w:val="%8."/>
      <w:lvlJc w:val="left"/>
      <w:pPr>
        <w:tabs>
          <w:tab w:val="num" w:pos="6840"/>
        </w:tabs>
        <w:ind w:left="6840" w:hanging="360"/>
      </w:pPr>
      <w:rPr>
        <w:rFonts w:hint="default"/>
      </w:rPr>
    </w:lvl>
    <w:lvl w:ilvl="8">
      <w:start w:val="1"/>
      <w:numFmt w:val="decimal"/>
      <w:lvlText w:val="%9."/>
      <w:lvlJc w:val="left"/>
      <w:pPr>
        <w:tabs>
          <w:tab w:val="num" w:pos="7560"/>
        </w:tabs>
        <w:ind w:left="7560" w:hanging="360"/>
      </w:pPr>
      <w:rPr>
        <w:rFonts w:hint="default"/>
      </w:rPr>
    </w:lvl>
  </w:abstractNum>
  <w:abstractNum w:abstractNumId="4" w15:restartNumberingAfterBreak="0">
    <w:nsid w:val="022031F9"/>
    <w:multiLevelType w:val="multilevel"/>
    <w:tmpl w:val="D8249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64331D"/>
    <w:multiLevelType w:val="hybridMultilevel"/>
    <w:tmpl w:val="1DDCEA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737A8F"/>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 w15:restartNumberingAfterBreak="0">
    <w:nsid w:val="11953BD8"/>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18AC3C35"/>
    <w:multiLevelType w:val="multilevel"/>
    <w:tmpl w:val="497A208E"/>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 w15:restartNumberingAfterBreak="0">
    <w:nsid w:val="18C275B0"/>
    <w:multiLevelType w:val="multilevel"/>
    <w:tmpl w:val="C9FC3BFE"/>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112601B"/>
    <w:multiLevelType w:val="multilevel"/>
    <w:tmpl w:val="4A0E5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352917"/>
    <w:multiLevelType w:val="hybridMultilevel"/>
    <w:tmpl w:val="0BFC06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75E094C"/>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33C0062E"/>
    <w:multiLevelType w:val="multilevel"/>
    <w:tmpl w:val="CFFA2F7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0D1D7B"/>
    <w:multiLevelType w:val="multilevel"/>
    <w:tmpl w:val="405A1C9C"/>
    <w:lvl w:ilvl="0">
      <w:start w:val="1"/>
      <w:numFmt w:val="decimal"/>
      <w:lvlText w:val="%1."/>
      <w:lvlJc w:val="left"/>
      <w:pPr>
        <w:tabs>
          <w:tab w:val="num" w:pos="1800"/>
        </w:tabs>
        <w:ind w:left="1800" w:hanging="360"/>
      </w:pPr>
      <w:rPr>
        <w:rFonts w:hint="default"/>
      </w:rPr>
    </w:lvl>
    <w:lvl w:ilvl="1">
      <w:start w:val="1"/>
      <w:numFmt w:val="decimal"/>
      <w:lvlText w:val="%2."/>
      <w:lvlJc w:val="left"/>
      <w:pPr>
        <w:tabs>
          <w:tab w:val="num" w:pos="2520"/>
        </w:tabs>
        <w:ind w:left="2520" w:hanging="360"/>
      </w:pPr>
      <w:rPr>
        <w:rFonts w:hint="default"/>
      </w:rPr>
    </w:lvl>
    <w:lvl w:ilvl="2">
      <w:start w:val="1"/>
      <w:numFmt w:val="decimal"/>
      <w:lvlText w:val="%3."/>
      <w:lvlJc w:val="lef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decimal"/>
      <w:lvlText w:val="%5."/>
      <w:lvlJc w:val="left"/>
      <w:pPr>
        <w:tabs>
          <w:tab w:val="num" w:pos="4680"/>
        </w:tabs>
        <w:ind w:left="4680" w:hanging="360"/>
      </w:pPr>
      <w:rPr>
        <w:rFonts w:hint="default"/>
      </w:rPr>
    </w:lvl>
    <w:lvl w:ilvl="5">
      <w:start w:val="1"/>
      <w:numFmt w:val="decimal"/>
      <w:lvlText w:val="%6."/>
      <w:lvlJc w:val="lef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decimal"/>
      <w:lvlText w:val="%8."/>
      <w:lvlJc w:val="left"/>
      <w:pPr>
        <w:tabs>
          <w:tab w:val="num" w:pos="6840"/>
        </w:tabs>
        <w:ind w:left="6840" w:hanging="360"/>
      </w:pPr>
      <w:rPr>
        <w:rFonts w:hint="default"/>
      </w:rPr>
    </w:lvl>
    <w:lvl w:ilvl="8">
      <w:start w:val="1"/>
      <w:numFmt w:val="decimal"/>
      <w:lvlText w:val="%9."/>
      <w:lvlJc w:val="left"/>
      <w:pPr>
        <w:tabs>
          <w:tab w:val="num" w:pos="7560"/>
        </w:tabs>
        <w:ind w:left="7560" w:hanging="360"/>
      </w:pPr>
      <w:rPr>
        <w:rFonts w:hint="default"/>
      </w:rPr>
    </w:lvl>
  </w:abstractNum>
  <w:abstractNum w:abstractNumId="15" w15:restartNumberingAfterBreak="0">
    <w:nsid w:val="36870EE8"/>
    <w:multiLevelType w:val="hybridMultilevel"/>
    <w:tmpl w:val="93743170"/>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6" w15:restartNumberingAfterBreak="0">
    <w:nsid w:val="3E2C4E6F"/>
    <w:multiLevelType w:val="hybridMultilevel"/>
    <w:tmpl w:val="610466A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7" w15:restartNumberingAfterBreak="0">
    <w:nsid w:val="41A47E8F"/>
    <w:multiLevelType w:val="multilevel"/>
    <w:tmpl w:val="405A1C9C"/>
    <w:lvl w:ilvl="0">
      <w:start w:val="1"/>
      <w:numFmt w:val="decimal"/>
      <w:lvlText w:val="%1."/>
      <w:lvlJc w:val="left"/>
      <w:pPr>
        <w:tabs>
          <w:tab w:val="num" w:pos="1800"/>
        </w:tabs>
        <w:ind w:left="1800" w:hanging="360"/>
      </w:pPr>
      <w:rPr>
        <w:rFonts w:hint="default"/>
      </w:rPr>
    </w:lvl>
    <w:lvl w:ilvl="1">
      <w:start w:val="1"/>
      <w:numFmt w:val="decimal"/>
      <w:lvlText w:val="%2."/>
      <w:lvlJc w:val="left"/>
      <w:pPr>
        <w:tabs>
          <w:tab w:val="num" w:pos="2520"/>
        </w:tabs>
        <w:ind w:left="2520" w:hanging="360"/>
      </w:pPr>
      <w:rPr>
        <w:rFonts w:hint="default"/>
      </w:rPr>
    </w:lvl>
    <w:lvl w:ilvl="2">
      <w:start w:val="1"/>
      <w:numFmt w:val="decimal"/>
      <w:lvlText w:val="%3."/>
      <w:lvlJc w:val="lef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decimal"/>
      <w:lvlText w:val="%5."/>
      <w:lvlJc w:val="left"/>
      <w:pPr>
        <w:tabs>
          <w:tab w:val="num" w:pos="4680"/>
        </w:tabs>
        <w:ind w:left="4680" w:hanging="360"/>
      </w:pPr>
      <w:rPr>
        <w:rFonts w:hint="default"/>
      </w:rPr>
    </w:lvl>
    <w:lvl w:ilvl="5">
      <w:start w:val="1"/>
      <w:numFmt w:val="decimal"/>
      <w:lvlText w:val="%6."/>
      <w:lvlJc w:val="lef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decimal"/>
      <w:lvlText w:val="%8."/>
      <w:lvlJc w:val="left"/>
      <w:pPr>
        <w:tabs>
          <w:tab w:val="num" w:pos="6840"/>
        </w:tabs>
        <w:ind w:left="6840" w:hanging="360"/>
      </w:pPr>
      <w:rPr>
        <w:rFonts w:hint="default"/>
      </w:rPr>
    </w:lvl>
    <w:lvl w:ilvl="8">
      <w:start w:val="1"/>
      <w:numFmt w:val="decimal"/>
      <w:lvlText w:val="%9."/>
      <w:lvlJc w:val="left"/>
      <w:pPr>
        <w:tabs>
          <w:tab w:val="num" w:pos="7560"/>
        </w:tabs>
        <w:ind w:left="7560" w:hanging="360"/>
      </w:pPr>
      <w:rPr>
        <w:rFonts w:hint="default"/>
      </w:rPr>
    </w:lvl>
  </w:abstractNum>
  <w:abstractNum w:abstractNumId="18" w15:restartNumberingAfterBreak="0">
    <w:nsid w:val="42B02C1B"/>
    <w:multiLevelType w:val="multilevel"/>
    <w:tmpl w:val="D8249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9F3E45"/>
    <w:multiLevelType w:val="multilevel"/>
    <w:tmpl w:val="25FCB7F2"/>
    <w:lvl w:ilvl="0">
      <w:start w:val="1"/>
      <w:numFmt w:val="decimal"/>
      <w:lvlText w:val="%1."/>
      <w:legacy w:legacy="1" w:legacySpace="144" w:legacyIndent="0"/>
      <w:lvlJc w:val="left"/>
      <w:rPr>
        <w:rFonts w:cs="Times New Roman"/>
      </w:rPr>
    </w:lvl>
    <w:lvl w:ilvl="1">
      <w:start w:val="1"/>
      <w:numFmt w:val="bullet"/>
      <w:pStyle w:val="Heading2Text"/>
      <w:lvlText w:val=""/>
      <w:lvlJc w:val="left"/>
      <w:pPr>
        <w:tabs>
          <w:tab w:val="num" w:pos="2016"/>
        </w:tabs>
        <w:ind w:left="2016" w:hanging="360"/>
      </w:pPr>
      <w:rPr>
        <w:rFonts w:ascii="Symbol" w:hAnsi="Symbol" w:hint="default"/>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 w15:restartNumberingAfterBreak="0">
    <w:nsid w:val="50B319A9"/>
    <w:multiLevelType w:val="multilevel"/>
    <w:tmpl w:val="4A0E5F1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12B137F"/>
    <w:multiLevelType w:val="hybridMultilevel"/>
    <w:tmpl w:val="3C34FF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25C6844"/>
    <w:multiLevelType w:val="hybridMultilevel"/>
    <w:tmpl w:val="6F7207FE"/>
    <w:lvl w:ilvl="0" w:tplc="0C090001">
      <w:start w:val="1"/>
      <w:numFmt w:val="bullet"/>
      <w:lvlText w:val=""/>
      <w:lvlJc w:val="left"/>
      <w:pPr>
        <w:ind w:left="720" w:hanging="360"/>
      </w:pPr>
      <w:rPr>
        <w:rFonts w:ascii="Symbol" w:hAnsi="Symbol" w:hint="default"/>
      </w:rPr>
    </w:lvl>
    <w:lvl w:ilvl="1" w:tplc="6BB2EBB6">
      <w:start w:val="3"/>
      <w:numFmt w:val="bullet"/>
      <w:lvlText w:val="•"/>
      <w:lvlJc w:val="left"/>
      <w:pPr>
        <w:ind w:left="1440" w:hanging="360"/>
      </w:pPr>
      <w:rPr>
        <w:rFonts w:ascii="Calibri Light" w:eastAsia="SimSun" w:hAnsi="Calibri Light" w:cs="Calibri Light"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43E0A7E"/>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 w15:restartNumberingAfterBreak="0">
    <w:nsid w:val="54B15242"/>
    <w:multiLevelType w:val="multilevel"/>
    <w:tmpl w:val="DE32D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593992"/>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 w15:restartNumberingAfterBreak="0">
    <w:nsid w:val="614C7DF3"/>
    <w:multiLevelType w:val="hybridMultilevel"/>
    <w:tmpl w:val="55D2E56E"/>
    <w:lvl w:ilvl="0" w:tplc="0C090001">
      <w:start w:val="1"/>
      <w:numFmt w:val="bullet"/>
      <w:lvlText w:val=""/>
      <w:lvlJc w:val="left"/>
      <w:pPr>
        <w:ind w:left="1296" w:hanging="360"/>
      </w:pPr>
      <w:rPr>
        <w:rFonts w:ascii="Symbol" w:hAnsi="Symbol" w:hint="default"/>
      </w:rPr>
    </w:lvl>
    <w:lvl w:ilvl="1" w:tplc="0C090003" w:tentative="1">
      <w:start w:val="1"/>
      <w:numFmt w:val="bullet"/>
      <w:lvlText w:val="o"/>
      <w:lvlJc w:val="left"/>
      <w:pPr>
        <w:ind w:left="2016" w:hanging="360"/>
      </w:pPr>
      <w:rPr>
        <w:rFonts w:ascii="Courier New" w:hAnsi="Courier New" w:cs="Courier New" w:hint="default"/>
      </w:rPr>
    </w:lvl>
    <w:lvl w:ilvl="2" w:tplc="0C090005" w:tentative="1">
      <w:start w:val="1"/>
      <w:numFmt w:val="bullet"/>
      <w:lvlText w:val=""/>
      <w:lvlJc w:val="left"/>
      <w:pPr>
        <w:ind w:left="2736" w:hanging="360"/>
      </w:pPr>
      <w:rPr>
        <w:rFonts w:ascii="Wingdings" w:hAnsi="Wingdings" w:hint="default"/>
      </w:rPr>
    </w:lvl>
    <w:lvl w:ilvl="3" w:tplc="0C090001" w:tentative="1">
      <w:start w:val="1"/>
      <w:numFmt w:val="bullet"/>
      <w:lvlText w:val=""/>
      <w:lvlJc w:val="left"/>
      <w:pPr>
        <w:ind w:left="3456" w:hanging="360"/>
      </w:pPr>
      <w:rPr>
        <w:rFonts w:ascii="Symbol" w:hAnsi="Symbol" w:hint="default"/>
      </w:rPr>
    </w:lvl>
    <w:lvl w:ilvl="4" w:tplc="0C090003" w:tentative="1">
      <w:start w:val="1"/>
      <w:numFmt w:val="bullet"/>
      <w:lvlText w:val="o"/>
      <w:lvlJc w:val="left"/>
      <w:pPr>
        <w:ind w:left="4176" w:hanging="360"/>
      </w:pPr>
      <w:rPr>
        <w:rFonts w:ascii="Courier New" w:hAnsi="Courier New" w:cs="Courier New" w:hint="default"/>
      </w:rPr>
    </w:lvl>
    <w:lvl w:ilvl="5" w:tplc="0C090005" w:tentative="1">
      <w:start w:val="1"/>
      <w:numFmt w:val="bullet"/>
      <w:lvlText w:val=""/>
      <w:lvlJc w:val="left"/>
      <w:pPr>
        <w:ind w:left="4896" w:hanging="360"/>
      </w:pPr>
      <w:rPr>
        <w:rFonts w:ascii="Wingdings" w:hAnsi="Wingdings" w:hint="default"/>
      </w:rPr>
    </w:lvl>
    <w:lvl w:ilvl="6" w:tplc="0C090001" w:tentative="1">
      <w:start w:val="1"/>
      <w:numFmt w:val="bullet"/>
      <w:lvlText w:val=""/>
      <w:lvlJc w:val="left"/>
      <w:pPr>
        <w:ind w:left="5616" w:hanging="360"/>
      </w:pPr>
      <w:rPr>
        <w:rFonts w:ascii="Symbol" w:hAnsi="Symbol" w:hint="default"/>
      </w:rPr>
    </w:lvl>
    <w:lvl w:ilvl="7" w:tplc="0C090003" w:tentative="1">
      <w:start w:val="1"/>
      <w:numFmt w:val="bullet"/>
      <w:lvlText w:val="o"/>
      <w:lvlJc w:val="left"/>
      <w:pPr>
        <w:ind w:left="6336" w:hanging="360"/>
      </w:pPr>
      <w:rPr>
        <w:rFonts w:ascii="Courier New" w:hAnsi="Courier New" w:cs="Courier New" w:hint="default"/>
      </w:rPr>
    </w:lvl>
    <w:lvl w:ilvl="8" w:tplc="0C090005" w:tentative="1">
      <w:start w:val="1"/>
      <w:numFmt w:val="bullet"/>
      <w:lvlText w:val=""/>
      <w:lvlJc w:val="left"/>
      <w:pPr>
        <w:ind w:left="7056" w:hanging="360"/>
      </w:pPr>
      <w:rPr>
        <w:rFonts w:ascii="Wingdings" w:hAnsi="Wingdings" w:hint="default"/>
      </w:rPr>
    </w:lvl>
  </w:abstractNum>
  <w:abstractNum w:abstractNumId="27" w15:restartNumberingAfterBreak="0">
    <w:nsid w:val="62146135"/>
    <w:multiLevelType w:val="multilevel"/>
    <w:tmpl w:val="69FC5166"/>
    <w:lvl w:ilvl="0">
      <w:start w:val="6"/>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 w15:restartNumberingAfterBreak="0">
    <w:nsid w:val="6EAE6312"/>
    <w:multiLevelType w:val="multilevel"/>
    <w:tmpl w:val="D8249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4837C8"/>
    <w:multiLevelType w:val="multilevel"/>
    <w:tmpl w:val="7F684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1566F9"/>
    <w:multiLevelType w:val="hybridMultilevel"/>
    <w:tmpl w:val="5730619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1" w15:restartNumberingAfterBreak="0">
    <w:nsid w:val="7658645B"/>
    <w:multiLevelType w:val="hybridMultilevel"/>
    <w:tmpl w:val="9764475C"/>
    <w:lvl w:ilvl="0" w:tplc="13C02C84">
      <w:numFmt w:val="bullet"/>
      <w:pStyle w:val="Bullets"/>
      <w:lvlText w:val="•"/>
      <w:lvlJc w:val="left"/>
      <w:pPr>
        <w:ind w:left="720" w:hanging="360"/>
      </w:pPr>
      <w:rPr>
        <w:rFonts w:ascii="Calibri Light" w:eastAsiaTheme="minorHAnsi" w:hAnsi="Calibri Light" w:cs="Calibri Light" w:hint="default"/>
        <w:color w:val="327BA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D913B7"/>
    <w:multiLevelType w:val="hybridMultilevel"/>
    <w:tmpl w:val="EB9436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D3071B0"/>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num w:numId="1" w16cid:durableId="1708994098">
    <w:abstractNumId w:val="0"/>
  </w:num>
  <w:num w:numId="2" w16cid:durableId="171729428">
    <w:abstractNumId w:val="1"/>
  </w:num>
  <w:num w:numId="3" w16cid:durableId="370107531">
    <w:abstractNumId w:val="19"/>
  </w:num>
  <w:num w:numId="4" w16cid:durableId="292254750">
    <w:abstractNumId w:val="31"/>
  </w:num>
  <w:num w:numId="5" w16cid:durableId="1154104823">
    <w:abstractNumId w:val="9"/>
  </w:num>
  <w:num w:numId="6" w16cid:durableId="2040660333">
    <w:abstractNumId w:val="18"/>
  </w:num>
  <w:num w:numId="7" w16cid:durableId="1086729778">
    <w:abstractNumId w:val="5"/>
  </w:num>
  <w:num w:numId="8" w16cid:durableId="689799139">
    <w:abstractNumId w:val="32"/>
  </w:num>
  <w:num w:numId="9" w16cid:durableId="477041660">
    <w:abstractNumId w:val="22"/>
  </w:num>
  <w:num w:numId="10" w16cid:durableId="1637562974">
    <w:abstractNumId w:val="28"/>
  </w:num>
  <w:num w:numId="11" w16cid:durableId="208959473">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13305939">
    <w:abstractNumId w:val="21"/>
  </w:num>
  <w:num w:numId="13" w16cid:durableId="1958367534">
    <w:abstractNumId w:val="11"/>
  </w:num>
  <w:num w:numId="14" w16cid:durableId="1448040982">
    <w:abstractNumId w:val="15"/>
  </w:num>
  <w:num w:numId="15" w16cid:durableId="2042969682">
    <w:abstractNumId w:val="9"/>
  </w:num>
  <w:num w:numId="16" w16cid:durableId="480464802">
    <w:abstractNumId w:val="16"/>
  </w:num>
  <w:num w:numId="17" w16cid:durableId="123353270">
    <w:abstractNumId w:val="24"/>
  </w:num>
  <w:num w:numId="18" w16cid:durableId="1158424788">
    <w:abstractNumId w:val="2"/>
  </w:num>
  <w:num w:numId="19" w16cid:durableId="2000035393">
    <w:abstractNumId w:val="13"/>
  </w:num>
  <w:num w:numId="20" w16cid:durableId="1951667714">
    <w:abstractNumId w:val="30"/>
  </w:num>
  <w:num w:numId="21" w16cid:durableId="1939093501">
    <w:abstractNumId w:val="29"/>
  </w:num>
  <w:num w:numId="22" w16cid:durableId="1513882506">
    <w:abstractNumId w:val="10"/>
  </w:num>
  <w:num w:numId="23" w16cid:durableId="258804538">
    <w:abstractNumId w:val="27"/>
  </w:num>
  <w:num w:numId="24" w16cid:durableId="428623696">
    <w:abstractNumId w:val="20"/>
  </w:num>
  <w:num w:numId="25" w16cid:durableId="1304849910">
    <w:abstractNumId w:val="4"/>
  </w:num>
  <w:num w:numId="26" w16cid:durableId="1859391201">
    <w:abstractNumId w:val="33"/>
  </w:num>
  <w:num w:numId="27" w16cid:durableId="1268582396">
    <w:abstractNumId w:val="12"/>
  </w:num>
  <w:num w:numId="28" w16cid:durableId="1593511590">
    <w:abstractNumId w:val="25"/>
  </w:num>
  <w:num w:numId="29" w16cid:durableId="798840681">
    <w:abstractNumId w:val="23"/>
  </w:num>
  <w:num w:numId="30" w16cid:durableId="1056321848">
    <w:abstractNumId w:val="26"/>
  </w:num>
  <w:num w:numId="31" w16cid:durableId="781728798">
    <w:abstractNumId w:val="9"/>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7302740">
    <w:abstractNumId w:val="9"/>
  </w:num>
  <w:num w:numId="33" w16cid:durableId="143741188">
    <w:abstractNumId w:val="7"/>
  </w:num>
  <w:num w:numId="34" w16cid:durableId="720523945">
    <w:abstractNumId w:val="9"/>
  </w:num>
  <w:num w:numId="35" w16cid:durableId="1274703322">
    <w:abstractNumId w:val="6"/>
  </w:num>
  <w:num w:numId="36" w16cid:durableId="1422142696">
    <w:abstractNumId w:val="3"/>
  </w:num>
  <w:num w:numId="37" w16cid:durableId="1844543264">
    <w:abstractNumId w:val="9"/>
  </w:num>
  <w:num w:numId="38" w16cid:durableId="884366042">
    <w:abstractNumId w:val="8"/>
  </w:num>
  <w:num w:numId="39" w16cid:durableId="154150972">
    <w:abstractNumId w:val="17"/>
  </w:num>
  <w:num w:numId="40" w16cid:durableId="759915144">
    <w:abstractNumId w:val="9"/>
  </w:num>
  <w:num w:numId="41" w16cid:durableId="674694862">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1"/>
  <w:drawingGridVerticalSpacing w:val="181"/>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96"/>
    <w:rsid w:val="00000439"/>
    <w:rsid w:val="00001909"/>
    <w:rsid w:val="00001CC6"/>
    <w:rsid w:val="00002581"/>
    <w:rsid w:val="00002E38"/>
    <w:rsid w:val="00004235"/>
    <w:rsid w:val="00004B11"/>
    <w:rsid w:val="00004D83"/>
    <w:rsid w:val="0000514E"/>
    <w:rsid w:val="00005B57"/>
    <w:rsid w:val="00007D95"/>
    <w:rsid w:val="00007DAE"/>
    <w:rsid w:val="00010236"/>
    <w:rsid w:val="00010B62"/>
    <w:rsid w:val="00010D0D"/>
    <w:rsid w:val="00011E06"/>
    <w:rsid w:val="00011EC0"/>
    <w:rsid w:val="000120EE"/>
    <w:rsid w:val="0001306F"/>
    <w:rsid w:val="00014A28"/>
    <w:rsid w:val="00015115"/>
    <w:rsid w:val="000152FE"/>
    <w:rsid w:val="00015643"/>
    <w:rsid w:val="00016510"/>
    <w:rsid w:val="00017469"/>
    <w:rsid w:val="000178DB"/>
    <w:rsid w:val="00017F2C"/>
    <w:rsid w:val="0002032F"/>
    <w:rsid w:val="00020D3C"/>
    <w:rsid w:val="00022097"/>
    <w:rsid w:val="00022AA2"/>
    <w:rsid w:val="00024B42"/>
    <w:rsid w:val="0002566D"/>
    <w:rsid w:val="00025968"/>
    <w:rsid w:val="00025AF0"/>
    <w:rsid w:val="00025B98"/>
    <w:rsid w:val="00025EF4"/>
    <w:rsid w:val="00026049"/>
    <w:rsid w:val="0002643A"/>
    <w:rsid w:val="000266A9"/>
    <w:rsid w:val="000266ED"/>
    <w:rsid w:val="00026804"/>
    <w:rsid w:val="00027700"/>
    <w:rsid w:val="00027D1C"/>
    <w:rsid w:val="00027FA6"/>
    <w:rsid w:val="0003004A"/>
    <w:rsid w:val="00030862"/>
    <w:rsid w:val="00030A9C"/>
    <w:rsid w:val="00031289"/>
    <w:rsid w:val="0003169E"/>
    <w:rsid w:val="00031822"/>
    <w:rsid w:val="00032047"/>
    <w:rsid w:val="00033470"/>
    <w:rsid w:val="0003348E"/>
    <w:rsid w:val="00033603"/>
    <w:rsid w:val="00033738"/>
    <w:rsid w:val="0003389E"/>
    <w:rsid w:val="00033923"/>
    <w:rsid w:val="00033926"/>
    <w:rsid w:val="00034B1B"/>
    <w:rsid w:val="00034CFE"/>
    <w:rsid w:val="00035551"/>
    <w:rsid w:val="00036772"/>
    <w:rsid w:val="00036AB9"/>
    <w:rsid w:val="00036F93"/>
    <w:rsid w:val="00037034"/>
    <w:rsid w:val="000370B4"/>
    <w:rsid w:val="00037139"/>
    <w:rsid w:val="00037B90"/>
    <w:rsid w:val="00040734"/>
    <w:rsid w:val="00040BF7"/>
    <w:rsid w:val="00041A80"/>
    <w:rsid w:val="00041AEA"/>
    <w:rsid w:val="00042662"/>
    <w:rsid w:val="000426CE"/>
    <w:rsid w:val="00042F38"/>
    <w:rsid w:val="0004322B"/>
    <w:rsid w:val="000437D0"/>
    <w:rsid w:val="000443E2"/>
    <w:rsid w:val="00045064"/>
    <w:rsid w:val="000453BB"/>
    <w:rsid w:val="000456B8"/>
    <w:rsid w:val="000460C4"/>
    <w:rsid w:val="000463C6"/>
    <w:rsid w:val="0005020E"/>
    <w:rsid w:val="00050636"/>
    <w:rsid w:val="00051B55"/>
    <w:rsid w:val="00051F55"/>
    <w:rsid w:val="00052441"/>
    <w:rsid w:val="000527F5"/>
    <w:rsid w:val="0005388C"/>
    <w:rsid w:val="000539F2"/>
    <w:rsid w:val="00053A9F"/>
    <w:rsid w:val="000543CB"/>
    <w:rsid w:val="00055AD3"/>
    <w:rsid w:val="00056802"/>
    <w:rsid w:val="00056A76"/>
    <w:rsid w:val="00056B4F"/>
    <w:rsid w:val="000576CC"/>
    <w:rsid w:val="00060009"/>
    <w:rsid w:val="0006042C"/>
    <w:rsid w:val="000612CD"/>
    <w:rsid w:val="00061676"/>
    <w:rsid w:val="0006171E"/>
    <w:rsid w:val="000618AD"/>
    <w:rsid w:val="00061B64"/>
    <w:rsid w:val="00062231"/>
    <w:rsid w:val="000625A9"/>
    <w:rsid w:val="00062DFE"/>
    <w:rsid w:val="00063BF4"/>
    <w:rsid w:val="00064733"/>
    <w:rsid w:val="000700A9"/>
    <w:rsid w:val="000714C2"/>
    <w:rsid w:val="00072432"/>
    <w:rsid w:val="00072496"/>
    <w:rsid w:val="00072F39"/>
    <w:rsid w:val="00073675"/>
    <w:rsid w:val="000736F4"/>
    <w:rsid w:val="00073E63"/>
    <w:rsid w:val="00075590"/>
    <w:rsid w:val="000755E6"/>
    <w:rsid w:val="00075ACB"/>
    <w:rsid w:val="00075B8C"/>
    <w:rsid w:val="0007665D"/>
    <w:rsid w:val="00076B6C"/>
    <w:rsid w:val="00076C6C"/>
    <w:rsid w:val="00076CF5"/>
    <w:rsid w:val="00076E3B"/>
    <w:rsid w:val="0007731B"/>
    <w:rsid w:val="00077A92"/>
    <w:rsid w:val="00080151"/>
    <w:rsid w:val="000806BD"/>
    <w:rsid w:val="00080D3E"/>
    <w:rsid w:val="00081AA7"/>
    <w:rsid w:val="00081CF1"/>
    <w:rsid w:val="000821D3"/>
    <w:rsid w:val="0008251F"/>
    <w:rsid w:val="00082FF7"/>
    <w:rsid w:val="00083553"/>
    <w:rsid w:val="00083844"/>
    <w:rsid w:val="00084C50"/>
    <w:rsid w:val="0008582E"/>
    <w:rsid w:val="00085A80"/>
    <w:rsid w:val="0008690A"/>
    <w:rsid w:val="00086D32"/>
    <w:rsid w:val="00086D68"/>
    <w:rsid w:val="000871AE"/>
    <w:rsid w:val="000879B1"/>
    <w:rsid w:val="0009021F"/>
    <w:rsid w:val="000902A6"/>
    <w:rsid w:val="0009063F"/>
    <w:rsid w:val="00090FD4"/>
    <w:rsid w:val="00091321"/>
    <w:rsid w:val="00091768"/>
    <w:rsid w:val="00092ADC"/>
    <w:rsid w:val="000934D9"/>
    <w:rsid w:val="0009362C"/>
    <w:rsid w:val="00094515"/>
    <w:rsid w:val="000946F5"/>
    <w:rsid w:val="0009471F"/>
    <w:rsid w:val="0009564F"/>
    <w:rsid w:val="00095C0B"/>
    <w:rsid w:val="000967C1"/>
    <w:rsid w:val="00097513"/>
    <w:rsid w:val="00097FD8"/>
    <w:rsid w:val="000A0C7F"/>
    <w:rsid w:val="000A1927"/>
    <w:rsid w:val="000A1BA9"/>
    <w:rsid w:val="000A1EF4"/>
    <w:rsid w:val="000A2827"/>
    <w:rsid w:val="000A3A40"/>
    <w:rsid w:val="000A3E22"/>
    <w:rsid w:val="000A421B"/>
    <w:rsid w:val="000A49D3"/>
    <w:rsid w:val="000A4DB7"/>
    <w:rsid w:val="000A5682"/>
    <w:rsid w:val="000B02AB"/>
    <w:rsid w:val="000B08A8"/>
    <w:rsid w:val="000B08F4"/>
    <w:rsid w:val="000B20A9"/>
    <w:rsid w:val="000B26C9"/>
    <w:rsid w:val="000B2E1A"/>
    <w:rsid w:val="000B35C8"/>
    <w:rsid w:val="000B3786"/>
    <w:rsid w:val="000B4930"/>
    <w:rsid w:val="000B4A72"/>
    <w:rsid w:val="000B5097"/>
    <w:rsid w:val="000B5E06"/>
    <w:rsid w:val="000B693C"/>
    <w:rsid w:val="000B6C4D"/>
    <w:rsid w:val="000B7222"/>
    <w:rsid w:val="000B7440"/>
    <w:rsid w:val="000C0009"/>
    <w:rsid w:val="000C01EB"/>
    <w:rsid w:val="000C07FA"/>
    <w:rsid w:val="000C0E74"/>
    <w:rsid w:val="000C1182"/>
    <w:rsid w:val="000C14AC"/>
    <w:rsid w:val="000C1803"/>
    <w:rsid w:val="000C33F9"/>
    <w:rsid w:val="000C3FCB"/>
    <w:rsid w:val="000C4862"/>
    <w:rsid w:val="000C4BE5"/>
    <w:rsid w:val="000C4C07"/>
    <w:rsid w:val="000C4EBA"/>
    <w:rsid w:val="000C50C4"/>
    <w:rsid w:val="000C67DD"/>
    <w:rsid w:val="000C6A91"/>
    <w:rsid w:val="000C72EE"/>
    <w:rsid w:val="000C731A"/>
    <w:rsid w:val="000C76B2"/>
    <w:rsid w:val="000C78D0"/>
    <w:rsid w:val="000D0169"/>
    <w:rsid w:val="000D0714"/>
    <w:rsid w:val="000D0F04"/>
    <w:rsid w:val="000D0F1D"/>
    <w:rsid w:val="000D15EB"/>
    <w:rsid w:val="000D209C"/>
    <w:rsid w:val="000D2758"/>
    <w:rsid w:val="000D27A1"/>
    <w:rsid w:val="000D2DB0"/>
    <w:rsid w:val="000D33CA"/>
    <w:rsid w:val="000D375E"/>
    <w:rsid w:val="000D3B2B"/>
    <w:rsid w:val="000D5CED"/>
    <w:rsid w:val="000D6517"/>
    <w:rsid w:val="000D6FE1"/>
    <w:rsid w:val="000D729F"/>
    <w:rsid w:val="000D738C"/>
    <w:rsid w:val="000D7628"/>
    <w:rsid w:val="000E2167"/>
    <w:rsid w:val="000E2D7A"/>
    <w:rsid w:val="000E2D82"/>
    <w:rsid w:val="000E352D"/>
    <w:rsid w:val="000E3A8D"/>
    <w:rsid w:val="000E3AAB"/>
    <w:rsid w:val="000E408E"/>
    <w:rsid w:val="000E435E"/>
    <w:rsid w:val="000E4585"/>
    <w:rsid w:val="000E4F92"/>
    <w:rsid w:val="000E4FD4"/>
    <w:rsid w:val="000E523C"/>
    <w:rsid w:val="000E6685"/>
    <w:rsid w:val="000E6A0F"/>
    <w:rsid w:val="000E6AD3"/>
    <w:rsid w:val="000E7EC8"/>
    <w:rsid w:val="000F0CC8"/>
    <w:rsid w:val="000F0DFC"/>
    <w:rsid w:val="000F1363"/>
    <w:rsid w:val="000F17F8"/>
    <w:rsid w:val="000F1931"/>
    <w:rsid w:val="000F2989"/>
    <w:rsid w:val="000F2E77"/>
    <w:rsid w:val="000F3193"/>
    <w:rsid w:val="000F3BF8"/>
    <w:rsid w:val="000F3CDE"/>
    <w:rsid w:val="000F5198"/>
    <w:rsid w:val="000F57E4"/>
    <w:rsid w:val="000F5AC2"/>
    <w:rsid w:val="000F5D24"/>
    <w:rsid w:val="000F79FC"/>
    <w:rsid w:val="000F7E3C"/>
    <w:rsid w:val="00100177"/>
    <w:rsid w:val="00100242"/>
    <w:rsid w:val="001003CC"/>
    <w:rsid w:val="001003D5"/>
    <w:rsid w:val="001005D4"/>
    <w:rsid w:val="00101255"/>
    <w:rsid w:val="00101E42"/>
    <w:rsid w:val="001021AE"/>
    <w:rsid w:val="00102356"/>
    <w:rsid w:val="0010248F"/>
    <w:rsid w:val="0010329B"/>
    <w:rsid w:val="001037B7"/>
    <w:rsid w:val="001038EA"/>
    <w:rsid w:val="001047E0"/>
    <w:rsid w:val="001067F8"/>
    <w:rsid w:val="00106D22"/>
    <w:rsid w:val="00106D67"/>
    <w:rsid w:val="001074D7"/>
    <w:rsid w:val="0010751C"/>
    <w:rsid w:val="0010777F"/>
    <w:rsid w:val="001077A5"/>
    <w:rsid w:val="001079A0"/>
    <w:rsid w:val="00110015"/>
    <w:rsid w:val="0011005C"/>
    <w:rsid w:val="001100A4"/>
    <w:rsid w:val="00110DAD"/>
    <w:rsid w:val="00110DC1"/>
    <w:rsid w:val="00110EDF"/>
    <w:rsid w:val="001118CB"/>
    <w:rsid w:val="00112744"/>
    <w:rsid w:val="00114306"/>
    <w:rsid w:val="0011433C"/>
    <w:rsid w:val="001145FC"/>
    <w:rsid w:val="00114C5F"/>
    <w:rsid w:val="0011679C"/>
    <w:rsid w:val="001177B3"/>
    <w:rsid w:val="00117AA9"/>
    <w:rsid w:val="00117B7A"/>
    <w:rsid w:val="00120AE9"/>
    <w:rsid w:val="001211EB"/>
    <w:rsid w:val="0012334F"/>
    <w:rsid w:val="001233AB"/>
    <w:rsid w:val="0012354C"/>
    <w:rsid w:val="00123961"/>
    <w:rsid w:val="0012438C"/>
    <w:rsid w:val="001243DA"/>
    <w:rsid w:val="001244EE"/>
    <w:rsid w:val="00124509"/>
    <w:rsid w:val="00124B2F"/>
    <w:rsid w:val="0012502D"/>
    <w:rsid w:val="00125066"/>
    <w:rsid w:val="00125D60"/>
    <w:rsid w:val="00125D7F"/>
    <w:rsid w:val="001302D9"/>
    <w:rsid w:val="0013067B"/>
    <w:rsid w:val="0013180D"/>
    <w:rsid w:val="00132B31"/>
    <w:rsid w:val="00132FAB"/>
    <w:rsid w:val="001335B6"/>
    <w:rsid w:val="00134D3A"/>
    <w:rsid w:val="00134EC9"/>
    <w:rsid w:val="001352A7"/>
    <w:rsid w:val="00135EFF"/>
    <w:rsid w:val="001369C7"/>
    <w:rsid w:val="00136CF6"/>
    <w:rsid w:val="001375D3"/>
    <w:rsid w:val="00137EC2"/>
    <w:rsid w:val="00137F12"/>
    <w:rsid w:val="001400B8"/>
    <w:rsid w:val="00141A17"/>
    <w:rsid w:val="001421BA"/>
    <w:rsid w:val="00143718"/>
    <w:rsid w:val="00143B76"/>
    <w:rsid w:val="0014420F"/>
    <w:rsid w:val="00145605"/>
    <w:rsid w:val="00145D50"/>
    <w:rsid w:val="0014600E"/>
    <w:rsid w:val="00146F7C"/>
    <w:rsid w:val="00147312"/>
    <w:rsid w:val="00147B71"/>
    <w:rsid w:val="001507A7"/>
    <w:rsid w:val="001509F6"/>
    <w:rsid w:val="00150D82"/>
    <w:rsid w:val="001511F7"/>
    <w:rsid w:val="001513C2"/>
    <w:rsid w:val="001516DA"/>
    <w:rsid w:val="00151A50"/>
    <w:rsid w:val="00151AE9"/>
    <w:rsid w:val="00151FAF"/>
    <w:rsid w:val="001520F2"/>
    <w:rsid w:val="00152260"/>
    <w:rsid w:val="00152B71"/>
    <w:rsid w:val="00153035"/>
    <w:rsid w:val="001531ED"/>
    <w:rsid w:val="0015330E"/>
    <w:rsid w:val="001534C6"/>
    <w:rsid w:val="00154820"/>
    <w:rsid w:val="001550D9"/>
    <w:rsid w:val="001551C3"/>
    <w:rsid w:val="00155BA1"/>
    <w:rsid w:val="00155BA4"/>
    <w:rsid w:val="00156DD5"/>
    <w:rsid w:val="001572A0"/>
    <w:rsid w:val="0016238A"/>
    <w:rsid w:val="00162395"/>
    <w:rsid w:val="0016251E"/>
    <w:rsid w:val="001630EB"/>
    <w:rsid w:val="00163AAE"/>
    <w:rsid w:val="001640CD"/>
    <w:rsid w:val="001656AA"/>
    <w:rsid w:val="00165BA6"/>
    <w:rsid w:val="00166460"/>
    <w:rsid w:val="00166503"/>
    <w:rsid w:val="00166936"/>
    <w:rsid w:val="00166C32"/>
    <w:rsid w:val="00166CF7"/>
    <w:rsid w:val="00167188"/>
    <w:rsid w:val="001702B0"/>
    <w:rsid w:val="00173D9B"/>
    <w:rsid w:val="00173E0B"/>
    <w:rsid w:val="0017406C"/>
    <w:rsid w:val="001744EF"/>
    <w:rsid w:val="0017499F"/>
    <w:rsid w:val="001750F8"/>
    <w:rsid w:val="00175510"/>
    <w:rsid w:val="001758AE"/>
    <w:rsid w:val="00175A2B"/>
    <w:rsid w:val="00176D1E"/>
    <w:rsid w:val="00177673"/>
    <w:rsid w:val="00181097"/>
    <w:rsid w:val="0018117B"/>
    <w:rsid w:val="00181603"/>
    <w:rsid w:val="00181D85"/>
    <w:rsid w:val="0018270F"/>
    <w:rsid w:val="00182BF8"/>
    <w:rsid w:val="001830FF"/>
    <w:rsid w:val="00183B50"/>
    <w:rsid w:val="00183F83"/>
    <w:rsid w:val="0018447C"/>
    <w:rsid w:val="00184524"/>
    <w:rsid w:val="0018478E"/>
    <w:rsid w:val="001848A9"/>
    <w:rsid w:val="00184C47"/>
    <w:rsid w:val="001854A0"/>
    <w:rsid w:val="001858C3"/>
    <w:rsid w:val="001859B8"/>
    <w:rsid w:val="00186195"/>
    <w:rsid w:val="001867B4"/>
    <w:rsid w:val="0018680F"/>
    <w:rsid w:val="00186A52"/>
    <w:rsid w:val="0018727D"/>
    <w:rsid w:val="00187DE1"/>
    <w:rsid w:val="00190162"/>
    <w:rsid w:val="0019100A"/>
    <w:rsid w:val="00191236"/>
    <w:rsid w:val="00191474"/>
    <w:rsid w:val="0019266F"/>
    <w:rsid w:val="001926E2"/>
    <w:rsid w:val="00192761"/>
    <w:rsid w:val="00193AD9"/>
    <w:rsid w:val="001943A7"/>
    <w:rsid w:val="00194D6E"/>
    <w:rsid w:val="00195445"/>
    <w:rsid w:val="00195F24"/>
    <w:rsid w:val="00195F6A"/>
    <w:rsid w:val="0019602E"/>
    <w:rsid w:val="001962C1"/>
    <w:rsid w:val="00196B13"/>
    <w:rsid w:val="00196B4A"/>
    <w:rsid w:val="0019737D"/>
    <w:rsid w:val="001A18BE"/>
    <w:rsid w:val="001A19D6"/>
    <w:rsid w:val="001A25A6"/>
    <w:rsid w:val="001A2788"/>
    <w:rsid w:val="001A28F3"/>
    <w:rsid w:val="001A35E3"/>
    <w:rsid w:val="001A39A7"/>
    <w:rsid w:val="001A3E2A"/>
    <w:rsid w:val="001A44CD"/>
    <w:rsid w:val="001A4912"/>
    <w:rsid w:val="001A5296"/>
    <w:rsid w:val="001A5974"/>
    <w:rsid w:val="001A61B5"/>
    <w:rsid w:val="001A6438"/>
    <w:rsid w:val="001A64A7"/>
    <w:rsid w:val="001A67EE"/>
    <w:rsid w:val="001A69AA"/>
    <w:rsid w:val="001A6C81"/>
    <w:rsid w:val="001A7ACC"/>
    <w:rsid w:val="001B003B"/>
    <w:rsid w:val="001B02CA"/>
    <w:rsid w:val="001B0655"/>
    <w:rsid w:val="001B0758"/>
    <w:rsid w:val="001B152C"/>
    <w:rsid w:val="001B2009"/>
    <w:rsid w:val="001B2C1C"/>
    <w:rsid w:val="001B2F61"/>
    <w:rsid w:val="001B317A"/>
    <w:rsid w:val="001B358B"/>
    <w:rsid w:val="001B369B"/>
    <w:rsid w:val="001B42BA"/>
    <w:rsid w:val="001B4583"/>
    <w:rsid w:val="001B4A41"/>
    <w:rsid w:val="001B597A"/>
    <w:rsid w:val="001B5A7F"/>
    <w:rsid w:val="001B65E6"/>
    <w:rsid w:val="001B6B84"/>
    <w:rsid w:val="001B6BEC"/>
    <w:rsid w:val="001B6F49"/>
    <w:rsid w:val="001B71C6"/>
    <w:rsid w:val="001B7A8B"/>
    <w:rsid w:val="001C0B68"/>
    <w:rsid w:val="001C0E89"/>
    <w:rsid w:val="001C2573"/>
    <w:rsid w:val="001C2AE9"/>
    <w:rsid w:val="001C307A"/>
    <w:rsid w:val="001C3278"/>
    <w:rsid w:val="001C336C"/>
    <w:rsid w:val="001C47BB"/>
    <w:rsid w:val="001C5005"/>
    <w:rsid w:val="001C52F9"/>
    <w:rsid w:val="001C5913"/>
    <w:rsid w:val="001C5988"/>
    <w:rsid w:val="001C5F3E"/>
    <w:rsid w:val="001C673C"/>
    <w:rsid w:val="001C7AD0"/>
    <w:rsid w:val="001D0DDD"/>
    <w:rsid w:val="001D0E08"/>
    <w:rsid w:val="001D12FC"/>
    <w:rsid w:val="001D25C6"/>
    <w:rsid w:val="001D2A53"/>
    <w:rsid w:val="001D2CF2"/>
    <w:rsid w:val="001D349C"/>
    <w:rsid w:val="001D3563"/>
    <w:rsid w:val="001D55A9"/>
    <w:rsid w:val="001D68B3"/>
    <w:rsid w:val="001D6BF6"/>
    <w:rsid w:val="001D7BEE"/>
    <w:rsid w:val="001D7CAB"/>
    <w:rsid w:val="001D7EBC"/>
    <w:rsid w:val="001E0095"/>
    <w:rsid w:val="001E164C"/>
    <w:rsid w:val="001E1792"/>
    <w:rsid w:val="001E24CA"/>
    <w:rsid w:val="001E2911"/>
    <w:rsid w:val="001E2B7D"/>
    <w:rsid w:val="001E2C2D"/>
    <w:rsid w:val="001E57C4"/>
    <w:rsid w:val="001E5A09"/>
    <w:rsid w:val="001E6114"/>
    <w:rsid w:val="001E6538"/>
    <w:rsid w:val="001E6D4A"/>
    <w:rsid w:val="001E6E6E"/>
    <w:rsid w:val="001E7899"/>
    <w:rsid w:val="001F04F2"/>
    <w:rsid w:val="001F1DD7"/>
    <w:rsid w:val="001F3885"/>
    <w:rsid w:val="001F417C"/>
    <w:rsid w:val="001F48BD"/>
    <w:rsid w:val="001F5116"/>
    <w:rsid w:val="001F521D"/>
    <w:rsid w:val="001F5A84"/>
    <w:rsid w:val="001F610F"/>
    <w:rsid w:val="001F6C53"/>
    <w:rsid w:val="001F6D67"/>
    <w:rsid w:val="001F7406"/>
    <w:rsid w:val="001F7FA8"/>
    <w:rsid w:val="002004B8"/>
    <w:rsid w:val="00200930"/>
    <w:rsid w:val="0020108A"/>
    <w:rsid w:val="0020145E"/>
    <w:rsid w:val="002017E4"/>
    <w:rsid w:val="00201D20"/>
    <w:rsid w:val="00202788"/>
    <w:rsid w:val="00202D18"/>
    <w:rsid w:val="0020342A"/>
    <w:rsid w:val="00203957"/>
    <w:rsid w:val="002039BE"/>
    <w:rsid w:val="00203A34"/>
    <w:rsid w:val="00203BAC"/>
    <w:rsid w:val="002044F0"/>
    <w:rsid w:val="002045BF"/>
    <w:rsid w:val="0020473C"/>
    <w:rsid w:val="00205415"/>
    <w:rsid w:val="00205EA0"/>
    <w:rsid w:val="00206806"/>
    <w:rsid w:val="00206C1B"/>
    <w:rsid w:val="00206CE0"/>
    <w:rsid w:val="00206DB1"/>
    <w:rsid w:val="00207D6A"/>
    <w:rsid w:val="002104DD"/>
    <w:rsid w:val="002109FC"/>
    <w:rsid w:val="00211D84"/>
    <w:rsid w:val="0021219F"/>
    <w:rsid w:val="00212645"/>
    <w:rsid w:val="00212959"/>
    <w:rsid w:val="00212A5D"/>
    <w:rsid w:val="002133CA"/>
    <w:rsid w:val="002138A8"/>
    <w:rsid w:val="00213E1F"/>
    <w:rsid w:val="00213F52"/>
    <w:rsid w:val="0021502A"/>
    <w:rsid w:val="00217332"/>
    <w:rsid w:val="0022082B"/>
    <w:rsid w:val="002212DD"/>
    <w:rsid w:val="00221329"/>
    <w:rsid w:val="002224AD"/>
    <w:rsid w:val="00223144"/>
    <w:rsid w:val="00223B97"/>
    <w:rsid w:val="002240E0"/>
    <w:rsid w:val="0022417F"/>
    <w:rsid w:val="00224262"/>
    <w:rsid w:val="00224FCD"/>
    <w:rsid w:val="0022578D"/>
    <w:rsid w:val="0022625E"/>
    <w:rsid w:val="00226837"/>
    <w:rsid w:val="002274FE"/>
    <w:rsid w:val="002301C0"/>
    <w:rsid w:val="00230387"/>
    <w:rsid w:val="002306C7"/>
    <w:rsid w:val="00230C6B"/>
    <w:rsid w:val="00230E02"/>
    <w:rsid w:val="002312F5"/>
    <w:rsid w:val="00231A52"/>
    <w:rsid w:val="00232104"/>
    <w:rsid w:val="00233BA3"/>
    <w:rsid w:val="00234EE0"/>
    <w:rsid w:val="00236181"/>
    <w:rsid w:val="00236845"/>
    <w:rsid w:val="002415F1"/>
    <w:rsid w:val="00241661"/>
    <w:rsid w:val="00241A25"/>
    <w:rsid w:val="00241AD0"/>
    <w:rsid w:val="00241B39"/>
    <w:rsid w:val="00241E2B"/>
    <w:rsid w:val="0024222C"/>
    <w:rsid w:val="00242257"/>
    <w:rsid w:val="002429EE"/>
    <w:rsid w:val="00242AFA"/>
    <w:rsid w:val="00242E74"/>
    <w:rsid w:val="0024333E"/>
    <w:rsid w:val="00243D9D"/>
    <w:rsid w:val="002449DE"/>
    <w:rsid w:val="00245A57"/>
    <w:rsid w:val="00245D75"/>
    <w:rsid w:val="00245E72"/>
    <w:rsid w:val="002467DF"/>
    <w:rsid w:val="00246A91"/>
    <w:rsid w:val="0024760D"/>
    <w:rsid w:val="00247EB8"/>
    <w:rsid w:val="00250625"/>
    <w:rsid w:val="002508D7"/>
    <w:rsid w:val="00250BF8"/>
    <w:rsid w:val="0025146B"/>
    <w:rsid w:val="00251C65"/>
    <w:rsid w:val="0025242E"/>
    <w:rsid w:val="0025272E"/>
    <w:rsid w:val="00252C2E"/>
    <w:rsid w:val="00254060"/>
    <w:rsid w:val="002549AD"/>
    <w:rsid w:val="00255455"/>
    <w:rsid w:val="00255DCC"/>
    <w:rsid w:val="00256763"/>
    <w:rsid w:val="0026007E"/>
    <w:rsid w:val="002613C7"/>
    <w:rsid w:val="002628C0"/>
    <w:rsid w:val="00262AD6"/>
    <w:rsid w:val="00262EF2"/>
    <w:rsid w:val="00262FE0"/>
    <w:rsid w:val="002639A5"/>
    <w:rsid w:val="00265105"/>
    <w:rsid w:val="0026546A"/>
    <w:rsid w:val="0026595D"/>
    <w:rsid w:val="00265B54"/>
    <w:rsid w:val="00265BDE"/>
    <w:rsid w:val="00266B1A"/>
    <w:rsid w:val="00266DDA"/>
    <w:rsid w:val="00266F4D"/>
    <w:rsid w:val="00267EE0"/>
    <w:rsid w:val="00270310"/>
    <w:rsid w:val="00270402"/>
    <w:rsid w:val="00270AAB"/>
    <w:rsid w:val="002721C2"/>
    <w:rsid w:val="0027259D"/>
    <w:rsid w:val="002729E9"/>
    <w:rsid w:val="00272C20"/>
    <w:rsid w:val="00272D34"/>
    <w:rsid w:val="00273338"/>
    <w:rsid w:val="00274417"/>
    <w:rsid w:val="0027457F"/>
    <w:rsid w:val="00274613"/>
    <w:rsid w:val="002746B9"/>
    <w:rsid w:val="00274EAA"/>
    <w:rsid w:val="00274F04"/>
    <w:rsid w:val="00275102"/>
    <w:rsid w:val="00276340"/>
    <w:rsid w:val="00277840"/>
    <w:rsid w:val="002800A2"/>
    <w:rsid w:val="002803F2"/>
    <w:rsid w:val="00280DE4"/>
    <w:rsid w:val="00281227"/>
    <w:rsid w:val="002814E3"/>
    <w:rsid w:val="00281960"/>
    <w:rsid w:val="002837ED"/>
    <w:rsid w:val="00284C6F"/>
    <w:rsid w:val="00285233"/>
    <w:rsid w:val="00285581"/>
    <w:rsid w:val="00285C25"/>
    <w:rsid w:val="00286148"/>
    <w:rsid w:val="002904CD"/>
    <w:rsid w:val="00290FED"/>
    <w:rsid w:val="002911B8"/>
    <w:rsid w:val="00291CB1"/>
    <w:rsid w:val="00292101"/>
    <w:rsid w:val="0029264D"/>
    <w:rsid w:val="00292652"/>
    <w:rsid w:val="00292C11"/>
    <w:rsid w:val="00292D4D"/>
    <w:rsid w:val="00292E80"/>
    <w:rsid w:val="002930B2"/>
    <w:rsid w:val="00293C7A"/>
    <w:rsid w:val="00294BA5"/>
    <w:rsid w:val="00295DF9"/>
    <w:rsid w:val="00296301"/>
    <w:rsid w:val="00296BF2"/>
    <w:rsid w:val="00296E6A"/>
    <w:rsid w:val="00296F73"/>
    <w:rsid w:val="00297425"/>
    <w:rsid w:val="00297B80"/>
    <w:rsid w:val="002A05B0"/>
    <w:rsid w:val="002A0A44"/>
    <w:rsid w:val="002A0B56"/>
    <w:rsid w:val="002A0EC7"/>
    <w:rsid w:val="002A13DF"/>
    <w:rsid w:val="002A1CF4"/>
    <w:rsid w:val="002A1D6C"/>
    <w:rsid w:val="002A24A2"/>
    <w:rsid w:val="002A2DC5"/>
    <w:rsid w:val="002A2FF2"/>
    <w:rsid w:val="002A313E"/>
    <w:rsid w:val="002A3F69"/>
    <w:rsid w:val="002A402A"/>
    <w:rsid w:val="002A4C0E"/>
    <w:rsid w:val="002A5D15"/>
    <w:rsid w:val="002A62E5"/>
    <w:rsid w:val="002A74DF"/>
    <w:rsid w:val="002A776D"/>
    <w:rsid w:val="002B01B0"/>
    <w:rsid w:val="002B0ADB"/>
    <w:rsid w:val="002B13E2"/>
    <w:rsid w:val="002B26B6"/>
    <w:rsid w:val="002B33FB"/>
    <w:rsid w:val="002B3808"/>
    <w:rsid w:val="002B3C2E"/>
    <w:rsid w:val="002B484C"/>
    <w:rsid w:val="002B56A0"/>
    <w:rsid w:val="002B5FFD"/>
    <w:rsid w:val="002B6093"/>
    <w:rsid w:val="002B63F0"/>
    <w:rsid w:val="002B687A"/>
    <w:rsid w:val="002B6D52"/>
    <w:rsid w:val="002C081E"/>
    <w:rsid w:val="002C08C9"/>
    <w:rsid w:val="002C170D"/>
    <w:rsid w:val="002C1C45"/>
    <w:rsid w:val="002C1E97"/>
    <w:rsid w:val="002C21C6"/>
    <w:rsid w:val="002C2CEE"/>
    <w:rsid w:val="002C3441"/>
    <w:rsid w:val="002C35A8"/>
    <w:rsid w:val="002C3618"/>
    <w:rsid w:val="002C36C3"/>
    <w:rsid w:val="002C3C94"/>
    <w:rsid w:val="002C5823"/>
    <w:rsid w:val="002C5C26"/>
    <w:rsid w:val="002C6B91"/>
    <w:rsid w:val="002C773C"/>
    <w:rsid w:val="002C7E8C"/>
    <w:rsid w:val="002D00B5"/>
    <w:rsid w:val="002D0588"/>
    <w:rsid w:val="002D13DB"/>
    <w:rsid w:val="002D3580"/>
    <w:rsid w:val="002D50AF"/>
    <w:rsid w:val="002D57B6"/>
    <w:rsid w:val="002D58B2"/>
    <w:rsid w:val="002D5B76"/>
    <w:rsid w:val="002D676A"/>
    <w:rsid w:val="002D6D75"/>
    <w:rsid w:val="002D76AA"/>
    <w:rsid w:val="002D7C4A"/>
    <w:rsid w:val="002E0746"/>
    <w:rsid w:val="002E0CC4"/>
    <w:rsid w:val="002E2C0C"/>
    <w:rsid w:val="002E2FA0"/>
    <w:rsid w:val="002E33EC"/>
    <w:rsid w:val="002E4696"/>
    <w:rsid w:val="002E55A7"/>
    <w:rsid w:val="002E64E1"/>
    <w:rsid w:val="002E6A06"/>
    <w:rsid w:val="002E6A69"/>
    <w:rsid w:val="002E6CD8"/>
    <w:rsid w:val="002E76CA"/>
    <w:rsid w:val="002E79C5"/>
    <w:rsid w:val="002F10B3"/>
    <w:rsid w:val="002F10D8"/>
    <w:rsid w:val="002F1175"/>
    <w:rsid w:val="002F19B0"/>
    <w:rsid w:val="002F1E4A"/>
    <w:rsid w:val="002F2A7D"/>
    <w:rsid w:val="002F2CAF"/>
    <w:rsid w:val="002F4232"/>
    <w:rsid w:val="002F449E"/>
    <w:rsid w:val="002F48FE"/>
    <w:rsid w:val="002F50C6"/>
    <w:rsid w:val="002F52C0"/>
    <w:rsid w:val="002F5855"/>
    <w:rsid w:val="002F7139"/>
    <w:rsid w:val="002F7311"/>
    <w:rsid w:val="00300647"/>
    <w:rsid w:val="00300868"/>
    <w:rsid w:val="003010D8"/>
    <w:rsid w:val="00301C2D"/>
    <w:rsid w:val="00301D54"/>
    <w:rsid w:val="00302592"/>
    <w:rsid w:val="00302757"/>
    <w:rsid w:val="0030280C"/>
    <w:rsid w:val="00303190"/>
    <w:rsid w:val="00303D6A"/>
    <w:rsid w:val="00304419"/>
    <w:rsid w:val="00304464"/>
    <w:rsid w:val="003053AA"/>
    <w:rsid w:val="0030547F"/>
    <w:rsid w:val="00305554"/>
    <w:rsid w:val="0030571E"/>
    <w:rsid w:val="003061AE"/>
    <w:rsid w:val="0030664C"/>
    <w:rsid w:val="00306654"/>
    <w:rsid w:val="00306742"/>
    <w:rsid w:val="00307570"/>
    <w:rsid w:val="003101D9"/>
    <w:rsid w:val="00310430"/>
    <w:rsid w:val="003111EF"/>
    <w:rsid w:val="00311CBA"/>
    <w:rsid w:val="00311F3D"/>
    <w:rsid w:val="00311FF2"/>
    <w:rsid w:val="0031241F"/>
    <w:rsid w:val="003126B0"/>
    <w:rsid w:val="00313E16"/>
    <w:rsid w:val="0031665E"/>
    <w:rsid w:val="003166BA"/>
    <w:rsid w:val="00316700"/>
    <w:rsid w:val="00317D4B"/>
    <w:rsid w:val="00320221"/>
    <w:rsid w:val="003207D3"/>
    <w:rsid w:val="003209AE"/>
    <w:rsid w:val="00320DEA"/>
    <w:rsid w:val="003216D4"/>
    <w:rsid w:val="00322441"/>
    <w:rsid w:val="0032278A"/>
    <w:rsid w:val="00324A02"/>
    <w:rsid w:val="00325162"/>
    <w:rsid w:val="00325FA9"/>
    <w:rsid w:val="003263FF"/>
    <w:rsid w:val="00326F98"/>
    <w:rsid w:val="00327610"/>
    <w:rsid w:val="003279E6"/>
    <w:rsid w:val="00327E41"/>
    <w:rsid w:val="00331086"/>
    <w:rsid w:val="003323DB"/>
    <w:rsid w:val="003327E2"/>
    <w:rsid w:val="00332C1F"/>
    <w:rsid w:val="00332E41"/>
    <w:rsid w:val="00332E76"/>
    <w:rsid w:val="003331D2"/>
    <w:rsid w:val="00333518"/>
    <w:rsid w:val="0033421E"/>
    <w:rsid w:val="00335AB2"/>
    <w:rsid w:val="0033606F"/>
    <w:rsid w:val="00336940"/>
    <w:rsid w:val="0033743F"/>
    <w:rsid w:val="00337CCC"/>
    <w:rsid w:val="00337F20"/>
    <w:rsid w:val="0034060E"/>
    <w:rsid w:val="00340F41"/>
    <w:rsid w:val="0034133B"/>
    <w:rsid w:val="00342E37"/>
    <w:rsid w:val="00343055"/>
    <w:rsid w:val="00343241"/>
    <w:rsid w:val="00343EA7"/>
    <w:rsid w:val="00343FA6"/>
    <w:rsid w:val="00343FC6"/>
    <w:rsid w:val="00344A74"/>
    <w:rsid w:val="00345040"/>
    <w:rsid w:val="003450A4"/>
    <w:rsid w:val="00345954"/>
    <w:rsid w:val="00345BB6"/>
    <w:rsid w:val="00345D3F"/>
    <w:rsid w:val="00345EDC"/>
    <w:rsid w:val="00345F65"/>
    <w:rsid w:val="00346B43"/>
    <w:rsid w:val="00346DDF"/>
    <w:rsid w:val="003470CC"/>
    <w:rsid w:val="0034740D"/>
    <w:rsid w:val="00347669"/>
    <w:rsid w:val="0035104B"/>
    <w:rsid w:val="00351F17"/>
    <w:rsid w:val="0035356A"/>
    <w:rsid w:val="00354D9A"/>
    <w:rsid w:val="0035668A"/>
    <w:rsid w:val="003568CE"/>
    <w:rsid w:val="00356BF8"/>
    <w:rsid w:val="00356D3D"/>
    <w:rsid w:val="00357242"/>
    <w:rsid w:val="0035742F"/>
    <w:rsid w:val="0035787B"/>
    <w:rsid w:val="00357B15"/>
    <w:rsid w:val="00357B1C"/>
    <w:rsid w:val="00360940"/>
    <w:rsid w:val="00362033"/>
    <w:rsid w:val="0036231F"/>
    <w:rsid w:val="0036263F"/>
    <w:rsid w:val="00362AD7"/>
    <w:rsid w:val="00363CE0"/>
    <w:rsid w:val="00364495"/>
    <w:rsid w:val="00364F9A"/>
    <w:rsid w:val="00365A1F"/>
    <w:rsid w:val="00365A63"/>
    <w:rsid w:val="00365C35"/>
    <w:rsid w:val="00365CA8"/>
    <w:rsid w:val="003666F0"/>
    <w:rsid w:val="00366BCC"/>
    <w:rsid w:val="003672C1"/>
    <w:rsid w:val="003675EF"/>
    <w:rsid w:val="00370C7C"/>
    <w:rsid w:val="003719CF"/>
    <w:rsid w:val="00372165"/>
    <w:rsid w:val="003723B2"/>
    <w:rsid w:val="0037494C"/>
    <w:rsid w:val="00375551"/>
    <w:rsid w:val="0037602D"/>
    <w:rsid w:val="0037640D"/>
    <w:rsid w:val="003769D5"/>
    <w:rsid w:val="00376D02"/>
    <w:rsid w:val="00377CA7"/>
    <w:rsid w:val="00377D28"/>
    <w:rsid w:val="00380A08"/>
    <w:rsid w:val="00380B0A"/>
    <w:rsid w:val="00381075"/>
    <w:rsid w:val="0038166F"/>
    <w:rsid w:val="00381B70"/>
    <w:rsid w:val="003826B8"/>
    <w:rsid w:val="00382935"/>
    <w:rsid w:val="003845EE"/>
    <w:rsid w:val="0038460C"/>
    <w:rsid w:val="00384868"/>
    <w:rsid w:val="003854B5"/>
    <w:rsid w:val="0038558C"/>
    <w:rsid w:val="0038593D"/>
    <w:rsid w:val="00385AAF"/>
    <w:rsid w:val="00385B55"/>
    <w:rsid w:val="00386657"/>
    <w:rsid w:val="003872C4"/>
    <w:rsid w:val="003874D0"/>
    <w:rsid w:val="003907EE"/>
    <w:rsid w:val="003915B0"/>
    <w:rsid w:val="00391BA3"/>
    <w:rsid w:val="00391CD1"/>
    <w:rsid w:val="00391FAB"/>
    <w:rsid w:val="0039245E"/>
    <w:rsid w:val="0039278C"/>
    <w:rsid w:val="00393070"/>
    <w:rsid w:val="00393CE9"/>
    <w:rsid w:val="00394E2D"/>
    <w:rsid w:val="00394E82"/>
    <w:rsid w:val="00396A2D"/>
    <w:rsid w:val="00396D98"/>
    <w:rsid w:val="00397451"/>
    <w:rsid w:val="00397FF5"/>
    <w:rsid w:val="003A045F"/>
    <w:rsid w:val="003A0A3B"/>
    <w:rsid w:val="003A0B58"/>
    <w:rsid w:val="003A0FEE"/>
    <w:rsid w:val="003A1559"/>
    <w:rsid w:val="003A18EE"/>
    <w:rsid w:val="003A213C"/>
    <w:rsid w:val="003A3022"/>
    <w:rsid w:val="003A450A"/>
    <w:rsid w:val="003A4605"/>
    <w:rsid w:val="003A471F"/>
    <w:rsid w:val="003A48C3"/>
    <w:rsid w:val="003A4A76"/>
    <w:rsid w:val="003A4FCF"/>
    <w:rsid w:val="003A56C8"/>
    <w:rsid w:val="003A7C82"/>
    <w:rsid w:val="003A7F21"/>
    <w:rsid w:val="003B0263"/>
    <w:rsid w:val="003B0908"/>
    <w:rsid w:val="003B09D4"/>
    <w:rsid w:val="003B0E67"/>
    <w:rsid w:val="003B136B"/>
    <w:rsid w:val="003B28EC"/>
    <w:rsid w:val="003B3EB1"/>
    <w:rsid w:val="003B499D"/>
    <w:rsid w:val="003B4FF9"/>
    <w:rsid w:val="003B52AD"/>
    <w:rsid w:val="003B5E14"/>
    <w:rsid w:val="003B638E"/>
    <w:rsid w:val="003B6BB8"/>
    <w:rsid w:val="003B6D01"/>
    <w:rsid w:val="003B70BE"/>
    <w:rsid w:val="003B70DC"/>
    <w:rsid w:val="003B7FBF"/>
    <w:rsid w:val="003C066D"/>
    <w:rsid w:val="003C0D8C"/>
    <w:rsid w:val="003C1BF1"/>
    <w:rsid w:val="003C2C1E"/>
    <w:rsid w:val="003C2D18"/>
    <w:rsid w:val="003C3DAC"/>
    <w:rsid w:val="003C442C"/>
    <w:rsid w:val="003C49F4"/>
    <w:rsid w:val="003C52F6"/>
    <w:rsid w:val="003C567D"/>
    <w:rsid w:val="003C6419"/>
    <w:rsid w:val="003C6D02"/>
    <w:rsid w:val="003C70E3"/>
    <w:rsid w:val="003C71C6"/>
    <w:rsid w:val="003C74D5"/>
    <w:rsid w:val="003D0663"/>
    <w:rsid w:val="003D09AA"/>
    <w:rsid w:val="003D0A89"/>
    <w:rsid w:val="003D107B"/>
    <w:rsid w:val="003D12F4"/>
    <w:rsid w:val="003D1CE0"/>
    <w:rsid w:val="003D1D70"/>
    <w:rsid w:val="003D2377"/>
    <w:rsid w:val="003D2532"/>
    <w:rsid w:val="003D36DA"/>
    <w:rsid w:val="003D4690"/>
    <w:rsid w:val="003D46CB"/>
    <w:rsid w:val="003D4A9D"/>
    <w:rsid w:val="003D4BE4"/>
    <w:rsid w:val="003D4F01"/>
    <w:rsid w:val="003D547C"/>
    <w:rsid w:val="003D7B3C"/>
    <w:rsid w:val="003E0033"/>
    <w:rsid w:val="003E04EC"/>
    <w:rsid w:val="003E0C63"/>
    <w:rsid w:val="003E1900"/>
    <w:rsid w:val="003E1B48"/>
    <w:rsid w:val="003E2288"/>
    <w:rsid w:val="003E2315"/>
    <w:rsid w:val="003E32D8"/>
    <w:rsid w:val="003E35CB"/>
    <w:rsid w:val="003E444A"/>
    <w:rsid w:val="003E4B13"/>
    <w:rsid w:val="003E4FC8"/>
    <w:rsid w:val="003E5DD9"/>
    <w:rsid w:val="003E5F1A"/>
    <w:rsid w:val="003E6034"/>
    <w:rsid w:val="003E62F4"/>
    <w:rsid w:val="003E6420"/>
    <w:rsid w:val="003E6543"/>
    <w:rsid w:val="003E7386"/>
    <w:rsid w:val="003E7566"/>
    <w:rsid w:val="003E7EB0"/>
    <w:rsid w:val="003F0FC2"/>
    <w:rsid w:val="003F28C1"/>
    <w:rsid w:val="003F2FCC"/>
    <w:rsid w:val="003F533A"/>
    <w:rsid w:val="003F5CE7"/>
    <w:rsid w:val="003F5E36"/>
    <w:rsid w:val="003F6CFC"/>
    <w:rsid w:val="003F6FCC"/>
    <w:rsid w:val="003F7D20"/>
    <w:rsid w:val="004009C0"/>
    <w:rsid w:val="00401ED5"/>
    <w:rsid w:val="00402172"/>
    <w:rsid w:val="004024DF"/>
    <w:rsid w:val="0040260B"/>
    <w:rsid w:val="00402F37"/>
    <w:rsid w:val="00403391"/>
    <w:rsid w:val="00403D78"/>
    <w:rsid w:val="00404753"/>
    <w:rsid w:val="00405CE3"/>
    <w:rsid w:val="00411C00"/>
    <w:rsid w:val="00412303"/>
    <w:rsid w:val="00413057"/>
    <w:rsid w:val="00413559"/>
    <w:rsid w:val="00413834"/>
    <w:rsid w:val="00413B02"/>
    <w:rsid w:val="00413E34"/>
    <w:rsid w:val="0041429F"/>
    <w:rsid w:val="00414E2D"/>
    <w:rsid w:val="004158CD"/>
    <w:rsid w:val="00416A6D"/>
    <w:rsid w:val="00416AB3"/>
    <w:rsid w:val="00416C2F"/>
    <w:rsid w:val="004170A5"/>
    <w:rsid w:val="004170AD"/>
    <w:rsid w:val="004207A9"/>
    <w:rsid w:val="0042089C"/>
    <w:rsid w:val="00420DD0"/>
    <w:rsid w:val="00420EE7"/>
    <w:rsid w:val="004217DC"/>
    <w:rsid w:val="00421FA3"/>
    <w:rsid w:val="004220A8"/>
    <w:rsid w:val="00422F8B"/>
    <w:rsid w:val="00423685"/>
    <w:rsid w:val="00424156"/>
    <w:rsid w:val="0042490C"/>
    <w:rsid w:val="00425395"/>
    <w:rsid w:val="00425DE5"/>
    <w:rsid w:val="004262CF"/>
    <w:rsid w:val="00427316"/>
    <w:rsid w:val="004275C1"/>
    <w:rsid w:val="00427A17"/>
    <w:rsid w:val="00430A16"/>
    <w:rsid w:val="00431438"/>
    <w:rsid w:val="00431448"/>
    <w:rsid w:val="00431BC3"/>
    <w:rsid w:val="00432560"/>
    <w:rsid w:val="00432B71"/>
    <w:rsid w:val="00432CAE"/>
    <w:rsid w:val="00434060"/>
    <w:rsid w:val="00435195"/>
    <w:rsid w:val="00435810"/>
    <w:rsid w:val="00436633"/>
    <w:rsid w:val="00437080"/>
    <w:rsid w:val="004370A3"/>
    <w:rsid w:val="0043742E"/>
    <w:rsid w:val="00437A98"/>
    <w:rsid w:val="00440516"/>
    <w:rsid w:val="004405EB"/>
    <w:rsid w:val="004412A2"/>
    <w:rsid w:val="0044181F"/>
    <w:rsid w:val="00442A21"/>
    <w:rsid w:val="00442FA4"/>
    <w:rsid w:val="00443268"/>
    <w:rsid w:val="00444322"/>
    <w:rsid w:val="00444D84"/>
    <w:rsid w:val="00444E89"/>
    <w:rsid w:val="004453D6"/>
    <w:rsid w:val="0044579A"/>
    <w:rsid w:val="0044584E"/>
    <w:rsid w:val="00445934"/>
    <w:rsid w:val="004459E0"/>
    <w:rsid w:val="0044613F"/>
    <w:rsid w:val="00446384"/>
    <w:rsid w:val="004468EF"/>
    <w:rsid w:val="00446D76"/>
    <w:rsid w:val="004477DF"/>
    <w:rsid w:val="00447A1E"/>
    <w:rsid w:val="00450AA6"/>
    <w:rsid w:val="00450ED0"/>
    <w:rsid w:val="004510FD"/>
    <w:rsid w:val="004512A1"/>
    <w:rsid w:val="004512A2"/>
    <w:rsid w:val="00451CBB"/>
    <w:rsid w:val="00452898"/>
    <w:rsid w:val="0045367E"/>
    <w:rsid w:val="004549D5"/>
    <w:rsid w:val="00454F75"/>
    <w:rsid w:val="00455B8C"/>
    <w:rsid w:val="00455D44"/>
    <w:rsid w:val="00456056"/>
    <w:rsid w:val="00457321"/>
    <w:rsid w:val="004573C3"/>
    <w:rsid w:val="004577A7"/>
    <w:rsid w:val="00457A5F"/>
    <w:rsid w:val="004613F0"/>
    <w:rsid w:val="004623EE"/>
    <w:rsid w:val="00462712"/>
    <w:rsid w:val="0046271A"/>
    <w:rsid w:val="00463119"/>
    <w:rsid w:val="004638EE"/>
    <w:rsid w:val="00463C7A"/>
    <w:rsid w:val="00464C50"/>
    <w:rsid w:val="00464F91"/>
    <w:rsid w:val="004655AA"/>
    <w:rsid w:val="00465DDF"/>
    <w:rsid w:val="004667D6"/>
    <w:rsid w:val="00466E0B"/>
    <w:rsid w:val="00467C0F"/>
    <w:rsid w:val="00467EF5"/>
    <w:rsid w:val="0047092B"/>
    <w:rsid w:val="004709AC"/>
    <w:rsid w:val="00471357"/>
    <w:rsid w:val="0047149B"/>
    <w:rsid w:val="00471E40"/>
    <w:rsid w:val="0047225A"/>
    <w:rsid w:val="00473239"/>
    <w:rsid w:val="004732CF"/>
    <w:rsid w:val="0047342C"/>
    <w:rsid w:val="00473F77"/>
    <w:rsid w:val="00474972"/>
    <w:rsid w:val="00474C7D"/>
    <w:rsid w:val="00475DED"/>
    <w:rsid w:val="00476BFA"/>
    <w:rsid w:val="00476F08"/>
    <w:rsid w:val="00477859"/>
    <w:rsid w:val="00477BB1"/>
    <w:rsid w:val="00477C32"/>
    <w:rsid w:val="00477C93"/>
    <w:rsid w:val="00477DB5"/>
    <w:rsid w:val="00477ED5"/>
    <w:rsid w:val="00480C3A"/>
    <w:rsid w:val="00481036"/>
    <w:rsid w:val="0048215B"/>
    <w:rsid w:val="00482481"/>
    <w:rsid w:val="004836B1"/>
    <w:rsid w:val="00483DE7"/>
    <w:rsid w:val="00484C45"/>
    <w:rsid w:val="00485A40"/>
    <w:rsid w:val="00486C38"/>
    <w:rsid w:val="00486C99"/>
    <w:rsid w:val="00486F97"/>
    <w:rsid w:val="00487764"/>
    <w:rsid w:val="004904C2"/>
    <w:rsid w:val="004916CC"/>
    <w:rsid w:val="00491C20"/>
    <w:rsid w:val="00492136"/>
    <w:rsid w:val="004922AF"/>
    <w:rsid w:val="0049295A"/>
    <w:rsid w:val="00493123"/>
    <w:rsid w:val="004935B6"/>
    <w:rsid w:val="00495060"/>
    <w:rsid w:val="00495163"/>
    <w:rsid w:val="00495188"/>
    <w:rsid w:val="0049527B"/>
    <w:rsid w:val="00495313"/>
    <w:rsid w:val="00495934"/>
    <w:rsid w:val="00496AAF"/>
    <w:rsid w:val="00496EE9"/>
    <w:rsid w:val="00497715"/>
    <w:rsid w:val="004A03F0"/>
    <w:rsid w:val="004A0578"/>
    <w:rsid w:val="004A1032"/>
    <w:rsid w:val="004A1100"/>
    <w:rsid w:val="004A1E2D"/>
    <w:rsid w:val="004A2464"/>
    <w:rsid w:val="004A284F"/>
    <w:rsid w:val="004A2B71"/>
    <w:rsid w:val="004A4056"/>
    <w:rsid w:val="004A46FB"/>
    <w:rsid w:val="004A4AD6"/>
    <w:rsid w:val="004A51C8"/>
    <w:rsid w:val="004A5498"/>
    <w:rsid w:val="004A54EB"/>
    <w:rsid w:val="004A5A16"/>
    <w:rsid w:val="004A5BAE"/>
    <w:rsid w:val="004A5BD3"/>
    <w:rsid w:val="004A5C1E"/>
    <w:rsid w:val="004A5CF6"/>
    <w:rsid w:val="004A776B"/>
    <w:rsid w:val="004A7971"/>
    <w:rsid w:val="004B21F9"/>
    <w:rsid w:val="004B2AAD"/>
    <w:rsid w:val="004B303C"/>
    <w:rsid w:val="004B316A"/>
    <w:rsid w:val="004B3797"/>
    <w:rsid w:val="004B3B53"/>
    <w:rsid w:val="004B3C14"/>
    <w:rsid w:val="004B40A8"/>
    <w:rsid w:val="004B48A9"/>
    <w:rsid w:val="004B59F9"/>
    <w:rsid w:val="004B5B28"/>
    <w:rsid w:val="004B5EB8"/>
    <w:rsid w:val="004B6CF8"/>
    <w:rsid w:val="004B7005"/>
    <w:rsid w:val="004B77D5"/>
    <w:rsid w:val="004B7E95"/>
    <w:rsid w:val="004B7F76"/>
    <w:rsid w:val="004C0FF6"/>
    <w:rsid w:val="004C1084"/>
    <w:rsid w:val="004C1492"/>
    <w:rsid w:val="004C1972"/>
    <w:rsid w:val="004C1F55"/>
    <w:rsid w:val="004C2A3F"/>
    <w:rsid w:val="004C3CBA"/>
    <w:rsid w:val="004C4B83"/>
    <w:rsid w:val="004C4BD6"/>
    <w:rsid w:val="004C4EEE"/>
    <w:rsid w:val="004C5146"/>
    <w:rsid w:val="004C5623"/>
    <w:rsid w:val="004C58EB"/>
    <w:rsid w:val="004C5A47"/>
    <w:rsid w:val="004C5B99"/>
    <w:rsid w:val="004C5C76"/>
    <w:rsid w:val="004C5C80"/>
    <w:rsid w:val="004C5E39"/>
    <w:rsid w:val="004C6815"/>
    <w:rsid w:val="004C69C6"/>
    <w:rsid w:val="004D018D"/>
    <w:rsid w:val="004D0BBB"/>
    <w:rsid w:val="004D0F9C"/>
    <w:rsid w:val="004D131D"/>
    <w:rsid w:val="004D1517"/>
    <w:rsid w:val="004D225C"/>
    <w:rsid w:val="004D31B3"/>
    <w:rsid w:val="004D3A8A"/>
    <w:rsid w:val="004D4A23"/>
    <w:rsid w:val="004D4C80"/>
    <w:rsid w:val="004D4C8E"/>
    <w:rsid w:val="004D4D55"/>
    <w:rsid w:val="004D58EB"/>
    <w:rsid w:val="004D59D0"/>
    <w:rsid w:val="004D5B88"/>
    <w:rsid w:val="004D6AEA"/>
    <w:rsid w:val="004D6B40"/>
    <w:rsid w:val="004D72F2"/>
    <w:rsid w:val="004D7319"/>
    <w:rsid w:val="004D7E5B"/>
    <w:rsid w:val="004E0672"/>
    <w:rsid w:val="004E1B37"/>
    <w:rsid w:val="004E33AB"/>
    <w:rsid w:val="004E3DFB"/>
    <w:rsid w:val="004E3FBA"/>
    <w:rsid w:val="004E4323"/>
    <w:rsid w:val="004E6221"/>
    <w:rsid w:val="004E720C"/>
    <w:rsid w:val="004F10BA"/>
    <w:rsid w:val="004F1525"/>
    <w:rsid w:val="004F1549"/>
    <w:rsid w:val="004F2129"/>
    <w:rsid w:val="004F2537"/>
    <w:rsid w:val="004F26CA"/>
    <w:rsid w:val="004F29D9"/>
    <w:rsid w:val="004F35E2"/>
    <w:rsid w:val="004F3C55"/>
    <w:rsid w:val="004F3FAC"/>
    <w:rsid w:val="004F3FD8"/>
    <w:rsid w:val="004F4F14"/>
    <w:rsid w:val="004F5C43"/>
    <w:rsid w:val="004F6B4B"/>
    <w:rsid w:val="004F7A73"/>
    <w:rsid w:val="004F7DE6"/>
    <w:rsid w:val="00500076"/>
    <w:rsid w:val="0050100C"/>
    <w:rsid w:val="00501324"/>
    <w:rsid w:val="00501567"/>
    <w:rsid w:val="00502667"/>
    <w:rsid w:val="00502D65"/>
    <w:rsid w:val="005031BE"/>
    <w:rsid w:val="005031C1"/>
    <w:rsid w:val="00503E8B"/>
    <w:rsid w:val="00504728"/>
    <w:rsid w:val="00504E2B"/>
    <w:rsid w:val="0050527C"/>
    <w:rsid w:val="00506BDD"/>
    <w:rsid w:val="005072E0"/>
    <w:rsid w:val="0051010D"/>
    <w:rsid w:val="00510375"/>
    <w:rsid w:val="005113A4"/>
    <w:rsid w:val="005113C7"/>
    <w:rsid w:val="00511FDE"/>
    <w:rsid w:val="005127C2"/>
    <w:rsid w:val="00513390"/>
    <w:rsid w:val="00513E23"/>
    <w:rsid w:val="005141A0"/>
    <w:rsid w:val="00514400"/>
    <w:rsid w:val="00514617"/>
    <w:rsid w:val="00515B95"/>
    <w:rsid w:val="00515D94"/>
    <w:rsid w:val="00515DFB"/>
    <w:rsid w:val="005168F3"/>
    <w:rsid w:val="0051783A"/>
    <w:rsid w:val="00517C7A"/>
    <w:rsid w:val="0052031C"/>
    <w:rsid w:val="005211F9"/>
    <w:rsid w:val="0052183C"/>
    <w:rsid w:val="00522605"/>
    <w:rsid w:val="00522639"/>
    <w:rsid w:val="0052272D"/>
    <w:rsid w:val="0052303B"/>
    <w:rsid w:val="005231A8"/>
    <w:rsid w:val="00523AA7"/>
    <w:rsid w:val="00524E94"/>
    <w:rsid w:val="0052594A"/>
    <w:rsid w:val="0052652C"/>
    <w:rsid w:val="00526703"/>
    <w:rsid w:val="00526A40"/>
    <w:rsid w:val="00526B01"/>
    <w:rsid w:val="00526B97"/>
    <w:rsid w:val="00526F78"/>
    <w:rsid w:val="0052706A"/>
    <w:rsid w:val="00527C80"/>
    <w:rsid w:val="00531084"/>
    <w:rsid w:val="00531145"/>
    <w:rsid w:val="00531ED1"/>
    <w:rsid w:val="00532B35"/>
    <w:rsid w:val="005333D7"/>
    <w:rsid w:val="005336A2"/>
    <w:rsid w:val="00533C58"/>
    <w:rsid w:val="00534A2D"/>
    <w:rsid w:val="00534DCA"/>
    <w:rsid w:val="00534DCF"/>
    <w:rsid w:val="005354AB"/>
    <w:rsid w:val="00535C30"/>
    <w:rsid w:val="00536408"/>
    <w:rsid w:val="005368B3"/>
    <w:rsid w:val="00536A93"/>
    <w:rsid w:val="00536DD2"/>
    <w:rsid w:val="005371E3"/>
    <w:rsid w:val="00537375"/>
    <w:rsid w:val="00537F59"/>
    <w:rsid w:val="00540062"/>
    <w:rsid w:val="00540B60"/>
    <w:rsid w:val="00541260"/>
    <w:rsid w:val="00541485"/>
    <w:rsid w:val="005414BF"/>
    <w:rsid w:val="00542648"/>
    <w:rsid w:val="005429D2"/>
    <w:rsid w:val="00542B96"/>
    <w:rsid w:val="005436A4"/>
    <w:rsid w:val="00543AAA"/>
    <w:rsid w:val="00543FCE"/>
    <w:rsid w:val="005440F9"/>
    <w:rsid w:val="00544548"/>
    <w:rsid w:val="005445C5"/>
    <w:rsid w:val="005446B8"/>
    <w:rsid w:val="005462BE"/>
    <w:rsid w:val="00550173"/>
    <w:rsid w:val="00550352"/>
    <w:rsid w:val="00550E95"/>
    <w:rsid w:val="0055113C"/>
    <w:rsid w:val="005511D4"/>
    <w:rsid w:val="00551359"/>
    <w:rsid w:val="005513F2"/>
    <w:rsid w:val="00551B19"/>
    <w:rsid w:val="005529B5"/>
    <w:rsid w:val="00552CA3"/>
    <w:rsid w:val="00552E82"/>
    <w:rsid w:val="005547E6"/>
    <w:rsid w:val="00555DB2"/>
    <w:rsid w:val="00556114"/>
    <w:rsid w:val="005563EA"/>
    <w:rsid w:val="005576FD"/>
    <w:rsid w:val="005577E1"/>
    <w:rsid w:val="00557950"/>
    <w:rsid w:val="0056174D"/>
    <w:rsid w:val="005617D0"/>
    <w:rsid w:val="00561E10"/>
    <w:rsid w:val="00562126"/>
    <w:rsid w:val="00562268"/>
    <w:rsid w:val="0056261A"/>
    <w:rsid w:val="00562D93"/>
    <w:rsid w:val="00564F06"/>
    <w:rsid w:val="00565105"/>
    <w:rsid w:val="00565278"/>
    <w:rsid w:val="005654C5"/>
    <w:rsid w:val="00565C44"/>
    <w:rsid w:val="00565FD3"/>
    <w:rsid w:val="005660FA"/>
    <w:rsid w:val="00567CB9"/>
    <w:rsid w:val="00570CCB"/>
    <w:rsid w:val="005717B4"/>
    <w:rsid w:val="00571FBD"/>
    <w:rsid w:val="00572261"/>
    <w:rsid w:val="005722D6"/>
    <w:rsid w:val="005726C0"/>
    <w:rsid w:val="005726C1"/>
    <w:rsid w:val="00572CF0"/>
    <w:rsid w:val="00573BB9"/>
    <w:rsid w:val="005761A5"/>
    <w:rsid w:val="0057763E"/>
    <w:rsid w:val="005777F5"/>
    <w:rsid w:val="00577B0D"/>
    <w:rsid w:val="00577EBC"/>
    <w:rsid w:val="005803FE"/>
    <w:rsid w:val="00581AB7"/>
    <w:rsid w:val="005821A2"/>
    <w:rsid w:val="00582C75"/>
    <w:rsid w:val="005830C4"/>
    <w:rsid w:val="00585FD6"/>
    <w:rsid w:val="0058645B"/>
    <w:rsid w:val="005864D0"/>
    <w:rsid w:val="0058751F"/>
    <w:rsid w:val="005923CF"/>
    <w:rsid w:val="00592AB8"/>
    <w:rsid w:val="00592C95"/>
    <w:rsid w:val="0059393D"/>
    <w:rsid w:val="00593E29"/>
    <w:rsid w:val="005940BF"/>
    <w:rsid w:val="005941B7"/>
    <w:rsid w:val="00594339"/>
    <w:rsid w:val="00594813"/>
    <w:rsid w:val="00594A69"/>
    <w:rsid w:val="00595BDE"/>
    <w:rsid w:val="00595D46"/>
    <w:rsid w:val="00595DB9"/>
    <w:rsid w:val="0059604E"/>
    <w:rsid w:val="00596527"/>
    <w:rsid w:val="005968D7"/>
    <w:rsid w:val="00596E4F"/>
    <w:rsid w:val="005976F2"/>
    <w:rsid w:val="005A0360"/>
    <w:rsid w:val="005A06DA"/>
    <w:rsid w:val="005A22B4"/>
    <w:rsid w:val="005A2761"/>
    <w:rsid w:val="005A48A7"/>
    <w:rsid w:val="005A50F7"/>
    <w:rsid w:val="005A6A27"/>
    <w:rsid w:val="005A6F02"/>
    <w:rsid w:val="005A7872"/>
    <w:rsid w:val="005A7ADE"/>
    <w:rsid w:val="005A7F7A"/>
    <w:rsid w:val="005B1420"/>
    <w:rsid w:val="005B153A"/>
    <w:rsid w:val="005B1AD3"/>
    <w:rsid w:val="005B1B3F"/>
    <w:rsid w:val="005B1B64"/>
    <w:rsid w:val="005B2538"/>
    <w:rsid w:val="005B2684"/>
    <w:rsid w:val="005B2756"/>
    <w:rsid w:val="005B2CC0"/>
    <w:rsid w:val="005B2EB7"/>
    <w:rsid w:val="005B3D19"/>
    <w:rsid w:val="005B3FCA"/>
    <w:rsid w:val="005B5187"/>
    <w:rsid w:val="005B57AB"/>
    <w:rsid w:val="005B7AEC"/>
    <w:rsid w:val="005C0056"/>
    <w:rsid w:val="005C02AA"/>
    <w:rsid w:val="005C13D3"/>
    <w:rsid w:val="005C1C4E"/>
    <w:rsid w:val="005C1CAA"/>
    <w:rsid w:val="005C1E2D"/>
    <w:rsid w:val="005C2B4E"/>
    <w:rsid w:val="005C2D93"/>
    <w:rsid w:val="005C319C"/>
    <w:rsid w:val="005C3D7C"/>
    <w:rsid w:val="005C447D"/>
    <w:rsid w:val="005C65E1"/>
    <w:rsid w:val="005D066D"/>
    <w:rsid w:val="005D0CA1"/>
    <w:rsid w:val="005D1A5A"/>
    <w:rsid w:val="005D21EB"/>
    <w:rsid w:val="005D28F9"/>
    <w:rsid w:val="005D2A6B"/>
    <w:rsid w:val="005D2E5E"/>
    <w:rsid w:val="005D319D"/>
    <w:rsid w:val="005D35B5"/>
    <w:rsid w:val="005D36AB"/>
    <w:rsid w:val="005D43EA"/>
    <w:rsid w:val="005D4402"/>
    <w:rsid w:val="005D58F0"/>
    <w:rsid w:val="005D5B55"/>
    <w:rsid w:val="005D7482"/>
    <w:rsid w:val="005D75F5"/>
    <w:rsid w:val="005D7647"/>
    <w:rsid w:val="005D7A23"/>
    <w:rsid w:val="005D7C69"/>
    <w:rsid w:val="005E02B8"/>
    <w:rsid w:val="005E05DF"/>
    <w:rsid w:val="005E0A1C"/>
    <w:rsid w:val="005E1543"/>
    <w:rsid w:val="005E161E"/>
    <w:rsid w:val="005E1723"/>
    <w:rsid w:val="005E1D2F"/>
    <w:rsid w:val="005E1EF3"/>
    <w:rsid w:val="005E2CE7"/>
    <w:rsid w:val="005E31F7"/>
    <w:rsid w:val="005E4293"/>
    <w:rsid w:val="005E5681"/>
    <w:rsid w:val="005E57BE"/>
    <w:rsid w:val="005E665F"/>
    <w:rsid w:val="005E6859"/>
    <w:rsid w:val="005E742C"/>
    <w:rsid w:val="005E7808"/>
    <w:rsid w:val="005E7EF0"/>
    <w:rsid w:val="005F03B5"/>
    <w:rsid w:val="005F0B14"/>
    <w:rsid w:val="005F1B4D"/>
    <w:rsid w:val="005F1DEF"/>
    <w:rsid w:val="005F422C"/>
    <w:rsid w:val="005F4FF6"/>
    <w:rsid w:val="005F5DA2"/>
    <w:rsid w:val="005F5DDA"/>
    <w:rsid w:val="005F5E16"/>
    <w:rsid w:val="005F669C"/>
    <w:rsid w:val="005F6A02"/>
    <w:rsid w:val="005F7503"/>
    <w:rsid w:val="00601C87"/>
    <w:rsid w:val="006020A4"/>
    <w:rsid w:val="006023A9"/>
    <w:rsid w:val="006024E8"/>
    <w:rsid w:val="006028E0"/>
    <w:rsid w:val="00602FD6"/>
    <w:rsid w:val="0060346B"/>
    <w:rsid w:val="006036F9"/>
    <w:rsid w:val="00604202"/>
    <w:rsid w:val="006043FE"/>
    <w:rsid w:val="00604EC0"/>
    <w:rsid w:val="006053A3"/>
    <w:rsid w:val="006055A0"/>
    <w:rsid w:val="00605AA9"/>
    <w:rsid w:val="00605DC0"/>
    <w:rsid w:val="00606194"/>
    <w:rsid w:val="0060625C"/>
    <w:rsid w:val="006066D0"/>
    <w:rsid w:val="00610264"/>
    <w:rsid w:val="00610823"/>
    <w:rsid w:val="00610BB9"/>
    <w:rsid w:val="006113A0"/>
    <w:rsid w:val="00611A3A"/>
    <w:rsid w:val="0061203A"/>
    <w:rsid w:val="0061253B"/>
    <w:rsid w:val="00612955"/>
    <w:rsid w:val="00612E4F"/>
    <w:rsid w:val="006132A8"/>
    <w:rsid w:val="006134C4"/>
    <w:rsid w:val="00614023"/>
    <w:rsid w:val="00614848"/>
    <w:rsid w:val="00614FB6"/>
    <w:rsid w:val="0061537C"/>
    <w:rsid w:val="00615481"/>
    <w:rsid w:val="006154CC"/>
    <w:rsid w:val="00616107"/>
    <w:rsid w:val="00617D66"/>
    <w:rsid w:val="006202B6"/>
    <w:rsid w:val="0062081A"/>
    <w:rsid w:val="00620DB4"/>
    <w:rsid w:val="00620FFF"/>
    <w:rsid w:val="00621F77"/>
    <w:rsid w:val="00621FB7"/>
    <w:rsid w:val="00622170"/>
    <w:rsid w:val="00622E6A"/>
    <w:rsid w:val="006248FC"/>
    <w:rsid w:val="0062558D"/>
    <w:rsid w:val="00625DDA"/>
    <w:rsid w:val="0062658D"/>
    <w:rsid w:val="00626B31"/>
    <w:rsid w:val="00626E0B"/>
    <w:rsid w:val="00633A91"/>
    <w:rsid w:val="00634D07"/>
    <w:rsid w:val="00636C5A"/>
    <w:rsid w:val="00636DF1"/>
    <w:rsid w:val="006371E6"/>
    <w:rsid w:val="00637838"/>
    <w:rsid w:val="00637F75"/>
    <w:rsid w:val="00640385"/>
    <w:rsid w:val="0064063E"/>
    <w:rsid w:val="00640D8E"/>
    <w:rsid w:val="006414C6"/>
    <w:rsid w:val="006414E7"/>
    <w:rsid w:val="00641868"/>
    <w:rsid w:val="00641A4A"/>
    <w:rsid w:val="00643ADF"/>
    <w:rsid w:val="006444CA"/>
    <w:rsid w:val="006444EE"/>
    <w:rsid w:val="006451B0"/>
    <w:rsid w:val="0064528A"/>
    <w:rsid w:val="00645699"/>
    <w:rsid w:val="006458B5"/>
    <w:rsid w:val="00645997"/>
    <w:rsid w:val="00645A22"/>
    <w:rsid w:val="0064683A"/>
    <w:rsid w:val="00646901"/>
    <w:rsid w:val="00647C98"/>
    <w:rsid w:val="006507E2"/>
    <w:rsid w:val="00650B90"/>
    <w:rsid w:val="00650D97"/>
    <w:rsid w:val="00650E85"/>
    <w:rsid w:val="00651AB3"/>
    <w:rsid w:val="00652B0A"/>
    <w:rsid w:val="00652D92"/>
    <w:rsid w:val="0065395E"/>
    <w:rsid w:val="006540D1"/>
    <w:rsid w:val="00654670"/>
    <w:rsid w:val="00654713"/>
    <w:rsid w:val="006548EE"/>
    <w:rsid w:val="00654C63"/>
    <w:rsid w:val="00654CAF"/>
    <w:rsid w:val="00654F4F"/>
    <w:rsid w:val="0065516B"/>
    <w:rsid w:val="0065571C"/>
    <w:rsid w:val="0065575D"/>
    <w:rsid w:val="00656C90"/>
    <w:rsid w:val="006571E9"/>
    <w:rsid w:val="00657E86"/>
    <w:rsid w:val="00661934"/>
    <w:rsid w:val="00661CE3"/>
    <w:rsid w:val="00662050"/>
    <w:rsid w:val="006631B5"/>
    <w:rsid w:val="006639E7"/>
    <w:rsid w:val="00663D5C"/>
    <w:rsid w:val="006641B8"/>
    <w:rsid w:val="00665E7D"/>
    <w:rsid w:val="0066674D"/>
    <w:rsid w:val="00667B12"/>
    <w:rsid w:val="00670053"/>
    <w:rsid w:val="00670285"/>
    <w:rsid w:val="00670C7C"/>
    <w:rsid w:val="006714FC"/>
    <w:rsid w:val="00671CEB"/>
    <w:rsid w:val="00671E74"/>
    <w:rsid w:val="00672318"/>
    <w:rsid w:val="0067364E"/>
    <w:rsid w:val="00673DDA"/>
    <w:rsid w:val="006742D0"/>
    <w:rsid w:val="00674887"/>
    <w:rsid w:val="006756E5"/>
    <w:rsid w:val="00676329"/>
    <w:rsid w:val="00676DC1"/>
    <w:rsid w:val="00677B66"/>
    <w:rsid w:val="00680E39"/>
    <w:rsid w:val="00681074"/>
    <w:rsid w:val="00681F6E"/>
    <w:rsid w:val="00682EA2"/>
    <w:rsid w:val="00683DB2"/>
    <w:rsid w:val="006840F7"/>
    <w:rsid w:val="0068421A"/>
    <w:rsid w:val="006845B7"/>
    <w:rsid w:val="00684C54"/>
    <w:rsid w:val="0068548F"/>
    <w:rsid w:val="0068557A"/>
    <w:rsid w:val="006858D6"/>
    <w:rsid w:val="00685ED3"/>
    <w:rsid w:val="0068623D"/>
    <w:rsid w:val="006862DB"/>
    <w:rsid w:val="0068673C"/>
    <w:rsid w:val="00686E9E"/>
    <w:rsid w:val="006870AA"/>
    <w:rsid w:val="006900DF"/>
    <w:rsid w:val="00690173"/>
    <w:rsid w:val="006902F2"/>
    <w:rsid w:val="00690CF9"/>
    <w:rsid w:val="00690F18"/>
    <w:rsid w:val="006911D8"/>
    <w:rsid w:val="00691274"/>
    <w:rsid w:val="00691663"/>
    <w:rsid w:val="0069222C"/>
    <w:rsid w:val="00692A2B"/>
    <w:rsid w:val="006964AC"/>
    <w:rsid w:val="00696ACC"/>
    <w:rsid w:val="00696D31"/>
    <w:rsid w:val="00697558"/>
    <w:rsid w:val="006A1744"/>
    <w:rsid w:val="006A1D4F"/>
    <w:rsid w:val="006A3077"/>
    <w:rsid w:val="006A3AAE"/>
    <w:rsid w:val="006A41F7"/>
    <w:rsid w:val="006A521D"/>
    <w:rsid w:val="006A56B5"/>
    <w:rsid w:val="006A5F84"/>
    <w:rsid w:val="006A6057"/>
    <w:rsid w:val="006A7183"/>
    <w:rsid w:val="006A7708"/>
    <w:rsid w:val="006A7D4B"/>
    <w:rsid w:val="006B118A"/>
    <w:rsid w:val="006B15EB"/>
    <w:rsid w:val="006B1B0B"/>
    <w:rsid w:val="006B1B62"/>
    <w:rsid w:val="006B1FF7"/>
    <w:rsid w:val="006B2EEE"/>
    <w:rsid w:val="006B3671"/>
    <w:rsid w:val="006B3BF7"/>
    <w:rsid w:val="006B5783"/>
    <w:rsid w:val="006B5D00"/>
    <w:rsid w:val="006B6012"/>
    <w:rsid w:val="006B6606"/>
    <w:rsid w:val="006B6EB6"/>
    <w:rsid w:val="006B722B"/>
    <w:rsid w:val="006B753A"/>
    <w:rsid w:val="006C004D"/>
    <w:rsid w:val="006C07BF"/>
    <w:rsid w:val="006C0871"/>
    <w:rsid w:val="006C089F"/>
    <w:rsid w:val="006C133E"/>
    <w:rsid w:val="006C1916"/>
    <w:rsid w:val="006C42B1"/>
    <w:rsid w:val="006C4818"/>
    <w:rsid w:val="006C4951"/>
    <w:rsid w:val="006C5947"/>
    <w:rsid w:val="006C5CDA"/>
    <w:rsid w:val="006C61C9"/>
    <w:rsid w:val="006C657E"/>
    <w:rsid w:val="006C6B3D"/>
    <w:rsid w:val="006C6B50"/>
    <w:rsid w:val="006C7294"/>
    <w:rsid w:val="006D17EE"/>
    <w:rsid w:val="006D1C44"/>
    <w:rsid w:val="006D1D41"/>
    <w:rsid w:val="006D28DC"/>
    <w:rsid w:val="006D29A3"/>
    <w:rsid w:val="006D33C6"/>
    <w:rsid w:val="006D35D5"/>
    <w:rsid w:val="006D3B75"/>
    <w:rsid w:val="006D3CE8"/>
    <w:rsid w:val="006D525C"/>
    <w:rsid w:val="006D5738"/>
    <w:rsid w:val="006D5B05"/>
    <w:rsid w:val="006D60F2"/>
    <w:rsid w:val="006D6558"/>
    <w:rsid w:val="006D6791"/>
    <w:rsid w:val="006D694E"/>
    <w:rsid w:val="006D6F03"/>
    <w:rsid w:val="006E03E5"/>
    <w:rsid w:val="006E0F09"/>
    <w:rsid w:val="006E149A"/>
    <w:rsid w:val="006E184F"/>
    <w:rsid w:val="006E1D45"/>
    <w:rsid w:val="006E1E78"/>
    <w:rsid w:val="006E1FA0"/>
    <w:rsid w:val="006E29C2"/>
    <w:rsid w:val="006E3D08"/>
    <w:rsid w:val="006E4689"/>
    <w:rsid w:val="006E50E7"/>
    <w:rsid w:val="006E5BF1"/>
    <w:rsid w:val="006E64F0"/>
    <w:rsid w:val="006E69A7"/>
    <w:rsid w:val="006E6F48"/>
    <w:rsid w:val="006E77A1"/>
    <w:rsid w:val="006E7E0F"/>
    <w:rsid w:val="006F065B"/>
    <w:rsid w:val="006F0F59"/>
    <w:rsid w:val="006F1852"/>
    <w:rsid w:val="006F1E0A"/>
    <w:rsid w:val="006F2B96"/>
    <w:rsid w:val="006F2CFC"/>
    <w:rsid w:val="006F2E88"/>
    <w:rsid w:val="006F41CC"/>
    <w:rsid w:val="006F4265"/>
    <w:rsid w:val="006F446C"/>
    <w:rsid w:val="006F4AE3"/>
    <w:rsid w:val="006F4D5A"/>
    <w:rsid w:val="006F5D67"/>
    <w:rsid w:val="006F60E9"/>
    <w:rsid w:val="006F6548"/>
    <w:rsid w:val="006F6822"/>
    <w:rsid w:val="006F714D"/>
    <w:rsid w:val="006F7AD8"/>
    <w:rsid w:val="006F7CF7"/>
    <w:rsid w:val="006F7F91"/>
    <w:rsid w:val="00700DFF"/>
    <w:rsid w:val="007012E1"/>
    <w:rsid w:val="007019E4"/>
    <w:rsid w:val="00701D9C"/>
    <w:rsid w:val="00702581"/>
    <w:rsid w:val="007028C9"/>
    <w:rsid w:val="00702D5B"/>
    <w:rsid w:val="00704E88"/>
    <w:rsid w:val="00705FF6"/>
    <w:rsid w:val="00706642"/>
    <w:rsid w:val="007100A3"/>
    <w:rsid w:val="00710811"/>
    <w:rsid w:val="0071090E"/>
    <w:rsid w:val="00711397"/>
    <w:rsid w:val="007134F7"/>
    <w:rsid w:val="0071353C"/>
    <w:rsid w:val="007136F3"/>
    <w:rsid w:val="00713904"/>
    <w:rsid w:val="00714963"/>
    <w:rsid w:val="00715111"/>
    <w:rsid w:val="0071511C"/>
    <w:rsid w:val="0071539B"/>
    <w:rsid w:val="007153B0"/>
    <w:rsid w:val="007153D1"/>
    <w:rsid w:val="007154E8"/>
    <w:rsid w:val="007159C0"/>
    <w:rsid w:val="00715F85"/>
    <w:rsid w:val="00716170"/>
    <w:rsid w:val="00716242"/>
    <w:rsid w:val="00716646"/>
    <w:rsid w:val="007166E8"/>
    <w:rsid w:val="00716945"/>
    <w:rsid w:val="007177EE"/>
    <w:rsid w:val="00720BAB"/>
    <w:rsid w:val="00720EF4"/>
    <w:rsid w:val="00721CDE"/>
    <w:rsid w:val="007222BA"/>
    <w:rsid w:val="00722B5A"/>
    <w:rsid w:val="00723079"/>
    <w:rsid w:val="007232BE"/>
    <w:rsid w:val="007233D9"/>
    <w:rsid w:val="00723B18"/>
    <w:rsid w:val="007257DD"/>
    <w:rsid w:val="00725A74"/>
    <w:rsid w:val="00726158"/>
    <w:rsid w:val="007277D9"/>
    <w:rsid w:val="00727FD2"/>
    <w:rsid w:val="00730C7D"/>
    <w:rsid w:val="0073138D"/>
    <w:rsid w:val="00731770"/>
    <w:rsid w:val="00732039"/>
    <w:rsid w:val="00732467"/>
    <w:rsid w:val="007324A5"/>
    <w:rsid w:val="00733827"/>
    <w:rsid w:val="007339FC"/>
    <w:rsid w:val="007359F2"/>
    <w:rsid w:val="00735A51"/>
    <w:rsid w:val="00735D43"/>
    <w:rsid w:val="00735FD5"/>
    <w:rsid w:val="007363EB"/>
    <w:rsid w:val="00736622"/>
    <w:rsid w:val="00736A87"/>
    <w:rsid w:val="00736C4E"/>
    <w:rsid w:val="00737EAE"/>
    <w:rsid w:val="0074080F"/>
    <w:rsid w:val="0074180D"/>
    <w:rsid w:val="00742F89"/>
    <w:rsid w:val="00743070"/>
    <w:rsid w:val="00743306"/>
    <w:rsid w:val="0074336B"/>
    <w:rsid w:val="007434A9"/>
    <w:rsid w:val="007435A5"/>
    <w:rsid w:val="00743997"/>
    <w:rsid w:val="007439C0"/>
    <w:rsid w:val="00743B49"/>
    <w:rsid w:val="00745107"/>
    <w:rsid w:val="0074527E"/>
    <w:rsid w:val="00745AAA"/>
    <w:rsid w:val="00745C4E"/>
    <w:rsid w:val="007462EE"/>
    <w:rsid w:val="00746726"/>
    <w:rsid w:val="007469F7"/>
    <w:rsid w:val="007471AF"/>
    <w:rsid w:val="007471CB"/>
    <w:rsid w:val="007472DB"/>
    <w:rsid w:val="00747A1C"/>
    <w:rsid w:val="0075030F"/>
    <w:rsid w:val="00752A1F"/>
    <w:rsid w:val="00753893"/>
    <w:rsid w:val="00754B6F"/>
    <w:rsid w:val="00754C64"/>
    <w:rsid w:val="00754D60"/>
    <w:rsid w:val="0075556F"/>
    <w:rsid w:val="00756981"/>
    <w:rsid w:val="00757337"/>
    <w:rsid w:val="0076014F"/>
    <w:rsid w:val="0076054C"/>
    <w:rsid w:val="007605FA"/>
    <w:rsid w:val="00760919"/>
    <w:rsid w:val="00760E24"/>
    <w:rsid w:val="0076161B"/>
    <w:rsid w:val="00761C2B"/>
    <w:rsid w:val="00761DDF"/>
    <w:rsid w:val="00761DE7"/>
    <w:rsid w:val="00761F4C"/>
    <w:rsid w:val="00761F72"/>
    <w:rsid w:val="00762A7D"/>
    <w:rsid w:val="007632E8"/>
    <w:rsid w:val="00763420"/>
    <w:rsid w:val="007634FE"/>
    <w:rsid w:val="00763743"/>
    <w:rsid w:val="00763B9E"/>
    <w:rsid w:val="00763D44"/>
    <w:rsid w:val="00764181"/>
    <w:rsid w:val="0076459D"/>
    <w:rsid w:val="00764CBE"/>
    <w:rsid w:val="00764EB2"/>
    <w:rsid w:val="00765F44"/>
    <w:rsid w:val="0076644E"/>
    <w:rsid w:val="007670E0"/>
    <w:rsid w:val="0076780B"/>
    <w:rsid w:val="0077208A"/>
    <w:rsid w:val="00773581"/>
    <w:rsid w:val="007737EE"/>
    <w:rsid w:val="00773858"/>
    <w:rsid w:val="00773B8E"/>
    <w:rsid w:val="00774147"/>
    <w:rsid w:val="007749A1"/>
    <w:rsid w:val="00774B29"/>
    <w:rsid w:val="00774D46"/>
    <w:rsid w:val="00775291"/>
    <w:rsid w:val="0077561D"/>
    <w:rsid w:val="00775E57"/>
    <w:rsid w:val="00777C25"/>
    <w:rsid w:val="00780C44"/>
    <w:rsid w:val="00780F08"/>
    <w:rsid w:val="00781153"/>
    <w:rsid w:val="00781396"/>
    <w:rsid w:val="0078146D"/>
    <w:rsid w:val="007820D5"/>
    <w:rsid w:val="00782575"/>
    <w:rsid w:val="00782CA3"/>
    <w:rsid w:val="007834D2"/>
    <w:rsid w:val="00783A27"/>
    <w:rsid w:val="00783B28"/>
    <w:rsid w:val="00783C51"/>
    <w:rsid w:val="00783E25"/>
    <w:rsid w:val="0078536B"/>
    <w:rsid w:val="00785710"/>
    <w:rsid w:val="007857C3"/>
    <w:rsid w:val="0078588B"/>
    <w:rsid w:val="0078663A"/>
    <w:rsid w:val="00786671"/>
    <w:rsid w:val="007871C8"/>
    <w:rsid w:val="0078767B"/>
    <w:rsid w:val="00787FA5"/>
    <w:rsid w:val="00790B4C"/>
    <w:rsid w:val="00790D4E"/>
    <w:rsid w:val="00790D5D"/>
    <w:rsid w:val="00790F7F"/>
    <w:rsid w:val="0079163B"/>
    <w:rsid w:val="007916D4"/>
    <w:rsid w:val="00791E24"/>
    <w:rsid w:val="007926C0"/>
    <w:rsid w:val="007928C3"/>
    <w:rsid w:val="00793608"/>
    <w:rsid w:val="00793702"/>
    <w:rsid w:val="007938FA"/>
    <w:rsid w:val="00793AAE"/>
    <w:rsid w:val="00794609"/>
    <w:rsid w:val="007947EC"/>
    <w:rsid w:val="00794DBA"/>
    <w:rsid w:val="00795B53"/>
    <w:rsid w:val="00795BF2"/>
    <w:rsid w:val="00795F82"/>
    <w:rsid w:val="007967B8"/>
    <w:rsid w:val="00796C2D"/>
    <w:rsid w:val="00796E81"/>
    <w:rsid w:val="007971D7"/>
    <w:rsid w:val="007A00D4"/>
    <w:rsid w:val="007A0223"/>
    <w:rsid w:val="007A0C8E"/>
    <w:rsid w:val="007A14E4"/>
    <w:rsid w:val="007A1DBD"/>
    <w:rsid w:val="007A507D"/>
    <w:rsid w:val="007A577A"/>
    <w:rsid w:val="007A5881"/>
    <w:rsid w:val="007A6168"/>
    <w:rsid w:val="007A709A"/>
    <w:rsid w:val="007A718B"/>
    <w:rsid w:val="007A7335"/>
    <w:rsid w:val="007A791F"/>
    <w:rsid w:val="007A7C15"/>
    <w:rsid w:val="007A7D55"/>
    <w:rsid w:val="007B0011"/>
    <w:rsid w:val="007B0316"/>
    <w:rsid w:val="007B04B2"/>
    <w:rsid w:val="007B05FA"/>
    <w:rsid w:val="007B1684"/>
    <w:rsid w:val="007B228C"/>
    <w:rsid w:val="007B34BB"/>
    <w:rsid w:val="007B3636"/>
    <w:rsid w:val="007B399A"/>
    <w:rsid w:val="007B4C61"/>
    <w:rsid w:val="007B4F2A"/>
    <w:rsid w:val="007B50D4"/>
    <w:rsid w:val="007B527F"/>
    <w:rsid w:val="007B61B8"/>
    <w:rsid w:val="007B70B9"/>
    <w:rsid w:val="007B77A3"/>
    <w:rsid w:val="007C01F7"/>
    <w:rsid w:val="007C0CF6"/>
    <w:rsid w:val="007C0D12"/>
    <w:rsid w:val="007C16C8"/>
    <w:rsid w:val="007C2A98"/>
    <w:rsid w:val="007C2F62"/>
    <w:rsid w:val="007C4B60"/>
    <w:rsid w:val="007C52E7"/>
    <w:rsid w:val="007C5EC1"/>
    <w:rsid w:val="007C6C4C"/>
    <w:rsid w:val="007C70E8"/>
    <w:rsid w:val="007C7312"/>
    <w:rsid w:val="007D1059"/>
    <w:rsid w:val="007D1F4E"/>
    <w:rsid w:val="007D201A"/>
    <w:rsid w:val="007D28E6"/>
    <w:rsid w:val="007D293D"/>
    <w:rsid w:val="007D2D69"/>
    <w:rsid w:val="007D33C1"/>
    <w:rsid w:val="007D4E33"/>
    <w:rsid w:val="007D5237"/>
    <w:rsid w:val="007D56D7"/>
    <w:rsid w:val="007D5FBC"/>
    <w:rsid w:val="007D6DEA"/>
    <w:rsid w:val="007E03DA"/>
    <w:rsid w:val="007E07A7"/>
    <w:rsid w:val="007E0929"/>
    <w:rsid w:val="007E0B1C"/>
    <w:rsid w:val="007E0DA2"/>
    <w:rsid w:val="007E0FDE"/>
    <w:rsid w:val="007E13B9"/>
    <w:rsid w:val="007E13DD"/>
    <w:rsid w:val="007E21E1"/>
    <w:rsid w:val="007E2836"/>
    <w:rsid w:val="007E2BEE"/>
    <w:rsid w:val="007E2D26"/>
    <w:rsid w:val="007E2E07"/>
    <w:rsid w:val="007E2F9E"/>
    <w:rsid w:val="007E3360"/>
    <w:rsid w:val="007E4294"/>
    <w:rsid w:val="007E42E6"/>
    <w:rsid w:val="007E44F6"/>
    <w:rsid w:val="007E46EB"/>
    <w:rsid w:val="007E56DE"/>
    <w:rsid w:val="007E627D"/>
    <w:rsid w:val="007E63F0"/>
    <w:rsid w:val="007E6701"/>
    <w:rsid w:val="007E6F45"/>
    <w:rsid w:val="007E724E"/>
    <w:rsid w:val="007E790B"/>
    <w:rsid w:val="007E7BCD"/>
    <w:rsid w:val="007F091E"/>
    <w:rsid w:val="007F0EED"/>
    <w:rsid w:val="007F214E"/>
    <w:rsid w:val="007F21D1"/>
    <w:rsid w:val="007F2253"/>
    <w:rsid w:val="007F2A58"/>
    <w:rsid w:val="007F31A4"/>
    <w:rsid w:val="007F48C0"/>
    <w:rsid w:val="007F4902"/>
    <w:rsid w:val="007F494C"/>
    <w:rsid w:val="007F4CFD"/>
    <w:rsid w:val="007F68A6"/>
    <w:rsid w:val="007F6B26"/>
    <w:rsid w:val="007F6C47"/>
    <w:rsid w:val="007F7608"/>
    <w:rsid w:val="007F79F7"/>
    <w:rsid w:val="00800ADD"/>
    <w:rsid w:val="00801357"/>
    <w:rsid w:val="008013DB"/>
    <w:rsid w:val="00801449"/>
    <w:rsid w:val="008026BE"/>
    <w:rsid w:val="00802CD9"/>
    <w:rsid w:val="008037EA"/>
    <w:rsid w:val="00803C4F"/>
    <w:rsid w:val="0080438E"/>
    <w:rsid w:val="008045CE"/>
    <w:rsid w:val="008050F6"/>
    <w:rsid w:val="00805375"/>
    <w:rsid w:val="00805470"/>
    <w:rsid w:val="00805637"/>
    <w:rsid w:val="00805A4E"/>
    <w:rsid w:val="00806051"/>
    <w:rsid w:val="00806E6A"/>
    <w:rsid w:val="00807046"/>
    <w:rsid w:val="00807802"/>
    <w:rsid w:val="00810E8C"/>
    <w:rsid w:val="00810EF1"/>
    <w:rsid w:val="0081119D"/>
    <w:rsid w:val="00811312"/>
    <w:rsid w:val="008117D9"/>
    <w:rsid w:val="00811C55"/>
    <w:rsid w:val="00811F50"/>
    <w:rsid w:val="00812BEB"/>
    <w:rsid w:val="00812EED"/>
    <w:rsid w:val="00812F3F"/>
    <w:rsid w:val="00813625"/>
    <w:rsid w:val="00815AD7"/>
    <w:rsid w:val="00815CCA"/>
    <w:rsid w:val="00815DED"/>
    <w:rsid w:val="008161EA"/>
    <w:rsid w:val="008161F5"/>
    <w:rsid w:val="008164AC"/>
    <w:rsid w:val="00816A9B"/>
    <w:rsid w:val="00817314"/>
    <w:rsid w:val="00817A8C"/>
    <w:rsid w:val="00817B42"/>
    <w:rsid w:val="00817CAD"/>
    <w:rsid w:val="00817E24"/>
    <w:rsid w:val="00820084"/>
    <w:rsid w:val="0082207B"/>
    <w:rsid w:val="00822296"/>
    <w:rsid w:val="00822564"/>
    <w:rsid w:val="0082287C"/>
    <w:rsid w:val="00822D37"/>
    <w:rsid w:val="00822FC4"/>
    <w:rsid w:val="0082338E"/>
    <w:rsid w:val="00823A41"/>
    <w:rsid w:val="00823AB8"/>
    <w:rsid w:val="00823BCB"/>
    <w:rsid w:val="00823FAA"/>
    <w:rsid w:val="00823FAE"/>
    <w:rsid w:val="008246CA"/>
    <w:rsid w:val="00824BA4"/>
    <w:rsid w:val="00824D04"/>
    <w:rsid w:val="008251F1"/>
    <w:rsid w:val="008254ED"/>
    <w:rsid w:val="00825A6B"/>
    <w:rsid w:val="00826316"/>
    <w:rsid w:val="0082656B"/>
    <w:rsid w:val="0082798F"/>
    <w:rsid w:val="0083092F"/>
    <w:rsid w:val="008311E6"/>
    <w:rsid w:val="00831705"/>
    <w:rsid w:val="00831E7A"/>
    <w:rsid w:val="00832CE4"/>
    <w:rsid w:val="008330A6"/>
    <w:rsid w:val="008358CC"/>
    <w:rsid w:val="00835C1B"/>
    <w:rsid w:val="008368C7"/>
    <w:rsid w:val="00836AAE"/>
    <w:rsid w:val="0083717C"/>
    <w:rsid w:val="00837A2D"/>
    <w:rsid w:val="00837B2F"/>
    <w:rsid w:val="00837D21"/>
    <w:rsid w:val="0084045E"/>
    <w:rsid w:val="008408CC"/>
    <w:rsid w:val="00841358"/>
    <w:rsid w:val="00841687"/>
    <w:rsid w:val="00841BA2"/>
    <w:rsid w:val="00841D25"/>
    <w:rsid w:val="00842539"/>
    <w:rsid w:val="00843225"/>
    <w:rsid w:val="00843319"/>
    <w:rsid w:val="00843405"/>
    <w:rsid w:val="00843EA1"/>
    <w:rsid w:val="00843FB2"/>
    <w:rsid w:val="00843FBE"/>
    <w:rsid w:val="00844A18"/>
    <w:rsid w:val="00844F66"/>
    <w:rsid w:val="0084525F"/>
    <w:rsid w:val="008452F1"/>
    <w:rsid w:val="0084563A"/>
    <w:rsid w:val="00845664"/>
    <w:rsid w:val="00845BBE"/>
    <w:rsid w:val="008464C8"/>
    <w:rsid w:val="008507BB"/>
    <w:rsid w:val="008507E4"/>
    <w:rsid w:val="0085269B"/>
    <w:rsid w:val="00852B35"/>
    <w:rsid w:val="00852E20"/>
    <w:rsid w:val="00853529"/>
    <w:rsid w:val="0085415B"/>
    <w:rsid w:val="008541CA"/>
    <w:rsid w:val="00855707"/>
    <w:rsid w:val="00855F9D"/>
    <w:rsid w:val="00857274"/>
    <w:rsid w:val="0085782C"/>
    <w:rsid w:val="00857FB1"/>
    <w:rsid w:val="00860097"/>
    <w:rsid w:val="00860290"/>
    <w:rsid w:val="00860BCD"/>
    <w:rsid w:val="0086115B"/>
    <w:rsid w:val="00862589"/>
    <w:rsid w:val="00862B00"/>
    <w:rsid w:val="00862FC2"/>
    <w:rsid w:val="0086380C"/>
    <w:rsid w:val="008638A1"/>
    <w:rsid w:val="00864327"/>
    <w:rsid w:val="00865470"/>
    <w:rsid w:val="00865BB6"/>
    <w:rsid w:val="00865F85"/>
    <w:rsid w:val="00867E4C"/>
    <w:rsid w:val="008708B8"/>
    <w:rsid w:val="00870BBA"/>
    <w:rsid w:val="00871545"/>
    <w:rsid w:val="00872752"/>
    <w:rsid w:val="00872A09"/>
    <w:rsid w:val="0087375F"/>
    <w:rsid w:val="00874443"/>
    <w:rsid w:val="00875363"/>
    <w:rsid w:val="00876BBA"/>
    <w:rsid w:val="00876DE0"/>
    <w:rsid w:val="00877050"/>
    <w:rsid w:val="0087717A"/>
    <w:rsid w:val="00877C5F"/>
    <w:rsid w:val="00877EA9"/>
    <w:rsid w:val="008800C8"/>
    <w:rsid w:val="008817B4"/>
    <w:rsid w:val="00881F21"/>
    <w:rsid w:val="0088204A"/>
    <w:rsid w:val="008823B8"/>
    <w:rsid w:val="00883CA6"/>
    <w:rsid w:val="008855F4"/>
    <w:rsid w:val="00885834"/>
    <w:rsid w:val="00885BF0"/>
    <w:rsid w:val="00885FED"/>
    <w:rsid w:val="00886541"/>
    <w:rsid w:val="00886A5A"/>
    <w:rsid w:val="00887736"/>
    <w:rsid w:val="008906B0"/>
    <w:rsid w:val="0089157E"/>
    <w:rsid w:val="008919BE"/>
    <w:rsid w:val="008927BD"/>
    <w:rsid w:val="00892F0D"/>
    <w:rsid w:val="008931B3"/>
    <w:rsid w:val="00893F38"/>
    <w:rsid w:val="00894931"/>
    <w:rsid w:val="0089534B"/>
    <w:rsid w:val="00896215"/>
    <w:rsid w:val="00896E7D"/>
    <w:rsid w:val="00897C3C"/>
    <w:rsid w:val="008A11B6"/>
    <w:rsid w:val="008A180D"/>
    <w:rsid w:val="008A1833"/>
    <w:rsid w:val="008A2662"/>
    <w:rsid w:val="008A28A4"/>
    <w:rsid w:val="008A2A83"/>
    <w:rsid w:val="008A42AE"/>
    <w:rsid w:val="008A4FCC"/>
    <w:rsid w:val="008A56B5"/>
    <w:rsid w:val="008A587B"/>
    <w:rsid w:val="008A587D"/>
    <w:rsid w:val="008A62FB"/>
    <w:rsid w:val="008A7A65"/>
    <w:rsid w:val="008A7DA6"/>
    <w:rsid w:val="008B1210"/>
    <w:rsid w:val="008B1D40"/>
    <w:rsid w:val="008B2489"/>
    <w:rsid w:val="008B2B3E"/>
    <w:rsid w:val="008B5675"/>
    <w:rsid w:val="008B5D26"/>
    <w:rsid w:val="008B6421"/>
    <w:rsid w:val="008B66FE"/>
    <w:rsid w:val="008B78EB"/>
    <w:rsid w:val="008B79B2"/>
    <w:rsid w:val="008B7DE1"/>
    <w:rsid w:val="008C02F7"/>
    <w:rsid w:val="008C0330"/>
    <w:rsid w:val="008C08F2"/>
    <w:rsid w:val="008C0A1D"/>
    <w:rsid w:val="008C0CC8"/>
    <w:rsid w:val="008C0D0D"/>
    <w:rsid w:val="008C19BF"/>
    <w:rsid w:val="008C29E1"/>
    <w:rsid w:val="008C2A98"/>
    <w:rsid w:val="008C2FF6"/>
    <w:rsid w:val="008C3B64"/>
    <w:rsid w:val="008C4038"/>
    <w:rsid w:val="008C53C1"/>
    <w:rsid w:val="008C682E"/>
    <w:rsid w:val="008C690F"/>
    <w:rsid w:val="008C6926"/>
    <w:rsid w:val="008C6A50"/>
    <w:rsid w:val="008C6BD7"/>
    <w:rsid w:val="008C723B"/>
    <w:rsid w:val="008C75DC"/>
    <w:rsid w:val="008C7A1A"/>
    <w:rsid w:val="008D0673"/>
    <w:rsid w:val="008D0AAF"/>
    <w:rsid w:val="008D0B80"/>
    <w:rsid w:val="008D13A2"/>
    <w:rsid w:val="008D158D"/>
    <w:rsid w:val="008D17D6"/>
    <w:rsid w:val="008D1FE5"/>
    <w:rsid w:val="008D2190"/>
    <w:rsid w:val="008D2361"/>
    <w:rsid w:val="008D365D"/>
    <w:rsid w:val="008D3A7E"/>
    <w:rsid w:val="008D3CE6"/>
    <w:rsid w:val="008D433B"/>
    <w:rsid w:val="008D45E3"/>
    <w:rsid w:val="008D4710"/>
    <w:rsid w:val="008D4FAE"/>
    <w:rsid w:val="008D514E"/>
    <w:rsid w:val="008D5A10"/>
    <w:rsid w:val="008D6CCA"/>
    <w:rsid w:val="008D6EEB"/>
    <w:rsid w:val="008D7C3C"/>
    <w:rsid w:val="008E0199"/>
    <w:rsid w:val="008E0971"/>
    <w:rsid w:val="008E09FC"/>
    <w:rsid w:val="008E0A59"/>
    <w:rsid w:val="008E1364"/>
    <w:rsid w:val="008E226A"/>
    <w:rsid w:val="008E24F8"/>
    <w:rsid w:val="008E2594"/>
    <w:rsid w:val="008E2853"/>
    <w:rsid w:val="008E2A80"/>
    <w:rsid w:val="008E2C6F"/>
    <w:rsid w:val="008E3260"/>
    <w:rsid w:val="008E33A6"/>
    <w:rsid w:val="008E37A6"/>
    <w:rsid w:val="008E3ABD"/>
    <w:rsid w:val="008E3D13"/>
    <w:rsid w:val="008E4F7C"/>
    <w:rsid w:val="008E5123"/>
    <w:rsid w:val="008E544D"/>
    <w:rsid w:val="008E5699"/>
    <w:rsid w:val="008E5CF1"/>
    <w:rsid w:val="008E6842"/>
    <w:rsid w:val="008E6AB1"/>
    <w:rsid w:val="008E700E"/>
    <w:rsid w:val="008F03BF"/>
    <w:rsid w:val="008F0C83"/>
    <w:rsid w:val="008F1124"/>
    <w:rsid w:val="008F124E"/>
    <w:rsid w:val="008F143E"/>
    <w:rsid w:val="008F18FD"/>
    <w:rsid w:val="008F1E44"/>
    <w:rsid w:val="008F2BED"/>
    <w:rsid w:val="008F3085"/>
    <w:rsid w:val="008F320E"/>
    <w:rsid w:val="008F359D"/>
    <w:rsid w:val="008F443F"/>
    <w:rsid w:val="008F4B39"/>
    <w:rsid w:val="008F5662"/>
    <w:rsid w:val="008F587F"/>
    <w:rsid w:val="008F59EF"/>
    <w:rsid w:val="008F5BA7"/>
    <w:rsid w:val="008F6001"/>
    <w:rsid w:val="008F639E"/>
    <w:rsid w:val="008F6A66"/>
    <w:rsid w:val="008F6DBE"/>
    <w:rsid w:val="008F7A88"/>
    <w:rsid w:val="008F7CC2"/>
    <w:rsid w:val="009001B1"/>
    <w:rsid w:val="009001F9"/>
    <w:rsid w:val="00900F75"/>
    <w:rsid w:val="009012F6"/>
    <w:rsid w:val="00901331"/>
    <w:rsid w:val="0090223D"/>
    <w:rsid w:val="0090250F"/>
    <w:rsid w:val="00902A71"/>
    <w:rsid w:val="00902DE8"/>
    <w:rsid w:val="009051DC"/>
    <w:rsid w:val="00905FD2"/>
    <w:rsid w:val="009061C9"/>
    <w:rsid w:val="00907EE6"/>
    <w:rsid w:val="00907F34"/>
    <w:rsid w:val="009100CB"/>
    <w:rsid w:val="00910C02"/>
    <w:rsid w:val="00911850"/>
    <w:rsid w:val="00911F66"/>
    <w:rsid w:val="00912AD1"/>
    <w:rsid w:val="00912C6F"/>
    <w:rsid w:val="0091356F"/>
    <w:rsid w:val="009142EF"/>
    <w:rsid w:val="009149F4"/>
    <w:rsid w:val="009151C8"/>
    <w:rsid w:val="009152B7"/>
    <w:rsid w:val="00915DF9"/>
    <w:rsid w:val="0091661C"/>
    <w:rsid w:val="00916883"/>
    <w:rsid w:val="009170EC"/>
    <w:rsid w:val="00917A79"/>
    <w:rsid w:val="00917BE2"/>
    <w:rsid w:val="00920971"/>
    <w:rsid w:val="00920996"/>
    <w:rsid w:val="00922519"/>
    <w:rsid w:val="00922737"/>
    <w:rsid w:val="00922A05"/>
    <w:rsid w:val="00922C3F"/>
    <w:rsid w:val="00922ED7"/>
    <w:rsid w:val="009231F2"/>
    <w:rsid w:val="00923720"/>
    <w:rsid w:val="00923A23"/>
    <w:rsid w:val="00923C84"/>
    <w:rsid w:val="009246A0"/>
    <w:rsid w:val="00925055"/>
    <w:rsid w:val="00925200"/>
    <w:rsid w:val="00927A99"/>
    <w:rsid w:val="00927AFC"/>
    <w:rsid w:val="0093032F"/>
    <w:rsid w:val="0093078B"/>
    <w:rsid w:val="009307EB"/>
    <w:rsid w:val="009309F1"/>
    <w:rsid w:val="0093141B"/>
    <w:rsid w:val="00931A58"/>
    <w:rsid w:val="00931A95"/>
    <w:rsid w:val="00931FB6"/>
    <w:rsid w:val="00932B49"/>
    <w:rsid w:val="00933BA1"/>
    <w:rsid w:val="00934546"/>
    <w:rsid w:val="00934826"/>
    <w:rsid w:val="00934AEC"/>
    <w:rsid w:val="00935258"/>
    <w:rsid w:val="00935BB0"/>
    <w:rsid w:val="00936C7F"/>
    <w:rsid w:val="00937400"/>
    <w:rsid w:val="009377EA"/>
    <w:rsid w:val="00937EE5"/>
    <w:rsid w:val="00940339"/>
    <w:rsid w:val="0094034C"/>
    <w:rsid w:val="00940894"/>
    <w:rsid w:val="00940AF4"/>
    <w:rsid w:val="009410CA"/>
    <w:rsid w:val="0094111B"/>
    <w:rsid w:val="0094115B"/>
    <w:rsid w:val="00941288"/>
    <w:rsid w:val="00943104"/>
    <w:rsid w:val="009431DD"/>
    <w:rsid w:val="00943901"/>
    <w:rsid w:val="00943DB3"/>
    <w:rsid w:val="00943E1C"/>
    <w:rsid w:val="00943EBD"/>
    <w:rsid w:val="0094422A"/>
    <w:rsid w:val="009443D8"/>
    <w:rsid w:val="009449DA"/>
    <w:rsid w:val="009453C1"/>
    <w:rsid w:val="00946022"/>
    <w:rsid w:val="009466FC"/>
    <w:rsid w:val="009469A7"/>
    <w:rsid w:val="00947A94"/>
    <w:rsid w:val="00947C50"/>
    <w:rsid w:val="0095063B"/>
    <w:rsid w:val="00950C2B"/>
    <w:rsid w:val="0095124E"/>
    <w:rsid w:val="0095155B"/>
    <w:rsid w:val="009516BE"/>
    <w:rsid w:val="009519E6"/>
    <w:rsid w:val="00951DA2"/>
    <w:rsid w:val="009525C6"/>
    <w:rsid w:val="00953FE0"/>
    <w:rsid w:val="009552FF"/>
    <w:rsid w:val="00955EB8"/>
    <w:rsid w:val="009568D0"/>
    <w:rsid w:val="0095757F"/>
    <w:rsid w:val="00957895"/>
    <w:rsid w:val="00957933"/>
    <w:rsid w:val="00957E26"/>
    <w:rsid w:val="009606E1"/>
    <w:rsid w:val="00961833"/>
    <w:rsid w:val="009627FD"/>
    <w:rsid w:val="00962E85"/>
    <w:rsid w:val="009630FF"/>
    <w:rsid w:val="00963176"/>
    <w:rsid w:val="00963A07"/>
    <w:rsid w:val="00963CDC"/>
    <w:rsid w:val="00964758"/>
    <w:rsid w:val="009650A1"/>
    <w:rsid w:val="0096539E"/>
    <w:rsid w:val="009657BA"/>
    <w:rsid w:val="009658D3"/>
    <w:rsid w:val="009659F7"/>
    <w:rsid w:val="00966529"/>
    <w:rsid w:val="00966DF7"/>
    <w:rsid w:val="00967C3A"/>
    <w:rsid w:val="00970371"/>
    <w:rsid w:val="00971B09"/>
    <w:rsid w:val="00971E49"/>
    <w:rsid w:val="00972302"/>
    <w:rsid w:val="009737ED"/>
    <w:rsid w:val="00973BFC"/>
    <w:rsid w:val="009751C8"/>
    <w:rsid w:val="00975405"/>
    <w:rsid w:val="00975E8D"/>
    <w:rsid w:val="00976008"/>
    <w:rsid w:val="009763F7"/>
    <w:rsid w:val="00976CD6"/>
    <w:rsid w:val="00976D34"/>
    <w:rsid w:val="00976F74"/>
    <w:rsid w:val="009773E6"/>
    <w:rsid w:val="00977864"/>
    <w:rsid w:val="00977EA6"/>
    <w:rsid w:val="009805E1"/>
    <w:rsid w:val="00981CB6"/>
    <w:rsid w:val="009829FD"/>
    <w:rsid w:val="0098334E"/>
    <w:rsid w:val="00983409"/>
    <w:rsid w:val="0098401C"/>
    <w:rsid w:val="0098482E"/>
    <w:rsid w:val="00984A9F"/>
    <w:rsid w:val="00984B79"/>
    <w:rsid w:val="00984EDC"/>
    <w:rsid w:val="0098529E"/>
    <w:rsid w:val="009858A7"/>
    <w:rsid w:val="009865CC"/>
    <w:rsid w:val="00987710"/>
    <w:rsid w:val="009907F9"/>
    <w:rsid w:val="0099106F"/>
    <w:rsid w:val="0099124D"/>
    <w:rsid w:val="0099182F"/>
    <w:rsid w:val="00991B11"/>
    <w:rsid w:val="00991B38"/>
    <w:rsid w:val="00991FEA"/>
    <w:rsid w:val="009928F8"/>
    <w:rsid w:val="0099332E"/>
    <w:rsid w:val="00994072"/>
    <w:rsid w:val="009947EF"/>
    <w:rsid w:val="0099553E"/>
    <w:rsid w:val="00995C7A"/>
    <w:rsid w:val="00996484"/>
    <w:rsid w:val="009964E9"/>
    <w:rsid w:val="00996693"/>
    <w:rsid w:val="00996719"/>
    <w:rsid w:val="009967C5"/>
    <w:rsid w:val="00996CBE"/>
    <w:rsid w:val="00997BD9"/>
    <w:rsid w:val="009A0462"/>
    <w:rsid w:val="009A085D"/>
    <w:rsid w:val="009A1E9E"/>
    <w:rsid w:val="009A254E"/>
    <w:rsid w:val="009A2A01"/>
    <w:rsid w:val="009A520D"/>
    <w:rsid w:val="009A5818"/>
    <w:rsid w:val="009A5B8D"/>
    <w:rsid w:val="009A5E8B"/>
    <w:rsid w:val="009A65D2"/>
    <w:rsid w:val="009A6F10"/>
    <w:rsid w:val="009A6FD3"/>
    <w:rsid w:val="009A7528"/>
    <w:rsid w:val="009B01A8"/>
    <w:rsid w:val="009B04CF"/>
    <w:rsid w:val="009B0B6A"/>
    <w:rsid w:val="009B0CF8"/>
    <w:rsid w:val="009B0EDA"/>
    <w:rsid w:val="009B16F5"/>
    <w:rsid w:val="009B189B"/>
    <w:rsid w:val="009B34CE"/>
    <w:rsid w:val="009B3A87"/>
    <w:rsid w:val="009B4297"/>
    <w:rsid w:val="009B485F"/>
    <w:rsid w:val="009B4AB8"/>
    <w:rsid w:val="009B4B9F"/>
    <w:rsid w:val="009B4C31"/>
    <w:rsid w:val="009B4F9A"/>
    <w:rsid w:val="009B5045"/>
    <w:rsid w:val="009B50A7"/>
    <w:rsid w:val="009B580C"/>
    <w:rsid w:val="009B5B94"/>
    <w:rsid w:val="009B7428"/>
    <w:rsid w:val="009B79FC"/>
    <w:rsid w:val="009B7F75"/>
    <w:rsid w:val="009C0184"/>
    <w:rsid w:val="009C0FA6"/>
    <w:rsid w:val="009C1004"/>
    <w:rsid w:val="009C151C"/>
    <w:rsid w:val="009C2934"/>
    <w:rsid w:val="009C2DC0"/>
    <w:rsid w:val="009C3DD4"/>
    <w:rsid w:val="009C40C1"/>
    <w:rsid w:val="009C4673"/>
    <w:rsid w:val="009C4A5C"/>
    <w:rsid w:val="009C5C75"/>
    <w:rsid w:val="009C67BF"/>
    <w:rsid w:val="009C6A28"/>
    <w:rsid w:val="009C6F5E"/>
    <w:rsid w:val="009C7329"/>
    <w:rsid w:val="009C75C5"/>
    <w:rsid w:val="009C7F77"/>
    <w:rsid w:val="009D0EEA"/>
    <w:rsid w:val="009D170C"/>
    <w:rsid w:val="009D21D3"/>
    <w:rsid w:val="009D2369"/>
    <w:rsid w:val="009D2D8F"/>
    <w:rsid w:val="009D4145"/>
    <w:rsid w:val="009D43D2"/>
    <w:rsid w:val="009D53C9"/>
    <w:rsid w:val="009D5ECA"/>
    <w:rsid w:val="009D637A"/>
    <w:rsid w:val="009D743D"/>
    <w:rsid w:val="009D7C72"/>
    <w:rsid w:val="009D7D62"/>
    <w:rsid w:val="009E017C"/>
    <w:rsid w:val="009E037D"/>
    <w:rsid w:val="009E10CE"/>
    <w:rsid w:val="009E12B5"/>
    <w:rsid w:val="009E1CC4"/>
    <w:rsid w:val="009E244E"/>
    <w:rsid w:val="009E2A25"/>
    <w:rsid w:val="009E3299"/>
    <w:rsid w:val="009E3419"/>
    <w:rsid w:val="009E3EEE"/>
    <w:rsid w:val="009E4A69"/>
    <w:rsid w:val="009E4BF4"/>
    <w:rsid w:val="009E4D32"/>
    <w:rsid w:val="009E642C"/>
    <w:rsid w:val="009E6C79"/>
    <w:rsid w:val="009E7A3F"/>
    <w:rsid w:val="009F02C7"/>
    <w:rsid w:val="009F1A04"/>
    <w:rsid w:val="009F2403"/>
    <w:rsid w:val="009F29BF"/>
    <w:rsid w:val="009F420B"/>
    <w:rsid w:val="009F4D2B"/>
    <w:rsid w:val="009F54EA"/>
    <w:rsid w:val="009F5DE0"/>
    <w:rsid w:val="009F7E7B"/>
    <w:rsid w:val="00A00DA1"/>
    <w:rsid w:val="00A00F5F"/>
    <w:rsid w:val="00A0135E"/>
    <w:rsid w:val="00A02529"/>
    <w:rsid w:val="00A03D4E"/>
    <w:rsid w:val="00A04141"/>
    <w:rsid w:val="00A046B4"/>
    <w:rsid w:val="00A10052"/>
    <w:rsid w:val="00A1065C"/>
    <w:rsid w:val="00A10A0E"/>
    <w:rsid w:val="00A10D25"/>
    <w:rsid w:val="00A1115A"/>
    <w:rsid w:val="00A11A5F"/>
    <w:rsid w:val="00A11A93"/>
    <w:rsid w:val="00A12256"/>
    <w:rsid w:val="00A12A19"/>
    <w:rsid w:val="00A130AE"/>
    <w:rsid w:val="00A132C4"/>
    <w:rsid w:val="00A13823"/>
    <w:rsid w:val="00A14996"/>
    <w:rsid w:val="00A16956"/>
    <w:rsid w:val="00A1716C"/>
    <w:rsid w:val="00A173CC"/>
    <w:rsid w:val="00A21729"/>
    <w:rsid w:val="00A21AF6"/>
    <w:rsid w:val="00A21E0A"/>
    <w:rsid w:val="00A2248A"/>
    <w:rsid w:val="00A2249A"/>
    <w:rsid w:val="00A227B6"/>
    <w:rsid w:val="00A2366D"/>
    <w:rsid w:val="00A24A16"/>
    <w:rsid w:val="00A24BCE"/>
    <w:rsid w:val="00A26755"/>
    <w:rsid w:val="00A27E88"/>
    <w:rsid w:val="00A30C78"/>
    <w:rsid w:val="00A31E3D"/>
    <w:rsid w:val="00A320C0"/>
    <w:rsid w:val="00A3253D"/>
    <w:rsid w:val="00A32686"/>
    <w:rsid w:val="00A326BE"/>
    <w:rsid w:val="00A32A79"/>
    <w:rsid w:val="00A3303F"/>
    <w:rsid w:val="00A330E3"/>
    <w:rsid w:val="00A3333D"/>
    <w:rsid w:val="00A33AFC"/>
    <w:rsid w:val="00A346BF"/>
    <w:rsid w:val="00A3507C"/>
    <w:rsid w:val="00A35C17"/>
    <w:rsid w:val="00A35FC4"/>
    <w:rsid w:val="00A36E54"/>
    <w:rsid w:val="00A36E9C"/>
    <w:rsid w:val="00A375C5"/>
    <w:rsid w:val="00A37C9D"/>
    <w:rsid w:val="00A40F42"/>
    <w:rsid w:val="00A41033"/>
    <w:rsid w:val="00A411AB"/>
    <w:rsid w:val="00A4132D"/>
    <w:rsid w:val="00A41855"/>
    <w:rsid w:val="00A437CC"/>
    <w:rsid w:val="00A4404F"/>
    <w:rsid w:val="00A44681"/>
    <w:rsid w:val="00A44843"/>
    <w:rsid w:val="00A44AAC"/>
    <w:rsid w:val="00A45A73"/>
    <w:rsid w:val="00A47984"/>
    <w:rsid w:val="00A47A8B"/>
    <w:rsid w:val="00A501E5"/>
    <w:rsid w:val="00A507D6"/>
    <w:rsid w:val="00A5098A"/>
    <w:rsid w:val="00A52856"/>
    <w:rsid w:val="00A52D27"/>
    <w:rsid w:val="00A53444"/>
    <w:rsid w:val="00A53D46"/>
    <w:rsid w:val="00A53FBA"/>
    <w:rsid w:val="00A54C6A"/>
    <w:rsid w:val="00A54D7D"/>
    <w:rsid w:val="00A57301"/>
    <w:rsid w:val="00A57EE5"/>
    <w:rsid w:val="00A6038D"/>
    <w:rsid w:val="00A61B3A"/>
    <w:rsid w:val="00A62201"/>
    <w:rsid w:val="00A62ADA"/>
    <w:rsid w:val="00A6436D"/>
    <w:rsid w:val="00A64BAB"/>
    <w:rsid w:val="00A65533"/>
    <w:rsid w:val="00A6668C"/>
    <w:rsid w:val="00A666BD"/>
    <w:rsid w:val="00A669E1"/>
    <w:rsid w:val="00A6784A"/>
    <w:rsid w:val="00A717B2"/>
    <w:rsid w:val="00A7286D"/>
    <w:rsid w:val="00A7394B"/>
    <w:rsid w:val="00A7454C"/>
    <w:rsid w:val="00A74E6E"/>
    <w:rsid w:val="00A75163"/>
    <w:rsid w:val="00A756D7"/>
    <w:rsid w:val="00A75D42"/>
    <w:rsid w:val="00A7667C"/>
    <w:rsid w:val="00A766D8"/>
    <w:rsid w:val="00A76F37"/>
    <w:rsid w:val="00A7749C"/>
    <w:rsid w:val="00A77560"/>
    <w:rsid w:val="00A776E7"/>
    <w:rsid w:val="00A7770B"/>
    <w:rsid w:val="00A800E5"/>
    <w:rsid w:val="00A80775"/>
    <w:rsid w:val="00A80A4F"/>
    <w:rsid w:val="00A80DC4"/>
    <w:rsid w:val="00A80E8E"/>
    <w:rsid w:val="00A810AF"/>
    <w:rsid w:val="00A810C5"/>
    <w:rsid w:val="00A8195B"/>
    <w:rsid w:val="00A81E10"/>
    <w:rsid w:val="00A81EF3"/>
    <w:rsid w:val="00A8384B"/>
    <w:rsid w:val="00A846D1"/>
    <w:rsid w:val="00A848B9"/>
    <w:rsid w:val="00A84AC1"/>
    <w:rsid w:val="00A85731"/>
    <w:rsid w:val="00A85CCC"/>
    <w:rsid w:val="00A86991"/>
    <w:rsid w:val="00A869B8"/>
    <w:rsid w:val="00A86C02"/>
    <w:rsid w:val="00A86E3D"/>
    <w:rsid w:val="00A87362"/>
    <w:rsid w:val="00A87608"/>
    <w:rsid w:val="00A87633"/>
    <w:rsid w:val="00A87F29"/>
    <w:rsid w:val="00A90280"/>
    <w:rsid w:val="00A90AE3"/>
    <w:rsid w:val="00A91411"/>
    <w:rsid w:val="00A91899"/>
    <w:rsid w:val="00A91C29"/>
    <w:rsid w:val="00A92135"/>
    <w:rsid w:val="00A9229E"/>
    <w:rsid w:val="00A93187"/>
    <w:rsid w:val="00A93621"/>
    <w:rsid w:val="00A93B37"/>
    <w:rsid w:val="00A93C57"/>
    <w:rsid w:val="00A94563"/>
    <w:rsid w:val="00A95C77"/>
    <w:rsid w:val="00A96A2B"/>
    <w:rsid w:val="00A96B5C"/>
    <w:rsid w:val="00A96CDA"/>
    <w:rsid w:val="00A972CA"/>
    <w:rsid w:val="00A97373"/>
    <w:rsid w:val="00A978D0"/>
    <w:rsid w:val="00AA2157"/>
    <w:rsid w:val="00AA2C30"/>
    <w:rsid w:val="00AA4740"/>
    <w:rsid w:val="00AA6BCB"/>
    <w:rsid w:val="00AA6C6E"/>
    <w:rsid w:val="00AA76DE"/>
    <w:rsid w:val="00AA76F5"/>
    <w:rsid w:val="00AB040D"/>
    <w:rsid w:val="00AB0708"/>
    <w:rsid w:val="00AB0F21"/>
    <w:rsid w:val="00AB175F"/>
    <w:rsid w:val="00AB1AE3"/>
    <w:rsid w:val="00AB2599"/>
    <w:rsid w:val="00AB2702"/>
    <w:rsid w:val="00AB33A1"/>
    <w:rsid w:val="00AB34B7"/>
    <w:rsid w:val="00AB3E65"/>
    <w:rsid w:val="00AB45FE"/>
    <w:rsid w:val="00AB4723"/>
    <w:rsid w:val="00AB494F"/>
    <w:rsid w:val="00AB4BAA"/>
    <w:rsid w:val="00AB4D92"/>
    <w:rsid w:val="00AB4DEB"/>
    <w:rsid w:val="00AB5AE8"/>
    <w:rsid w:val="00AB5B1B"/>
    <w:rsid w:val="00AB62F1"/>
    <w:rsid w:val="00AB68FE"/>
    <w:rsid w:val="00AB757F"/>
    <w:rsid w:val="00AB7AD6"/>
    <w:rsid w:val="00AC0998"/>
    <w:rsid w:val="00AC1690"/>
    <w:rsid w:val="00AC1EB3"/>
    <w:rsid w:val="00AC25E2"/>
    <w:rsid w:val="00AC3986"/>
    <w:rsid w:val="00AC4D20"/>
    <w:rsid w:val="00AC560E"/>
    <w:rsid w:val="00AC6A71"/>
    <w:rsid w:val="00AC706B"/>
    <w:rsid w:val="00AD0CDE"/>
    <w:rsid w:val="00AD1387"/>
    <w:rsid w:val="00AD1612"/>
    <w:rsid w:val="00AD17FA"/>
    <w:rsid w:val="00AD19E6"/>
    <w:rsid w:val="00AD1A89"/>
    <w:rsid w:val="00AD1ADC"/>
    <w:rsid w:val="00AD1CB9"/>
    <w:rsid w:val="00AD1E3E"/>
    <w:rsid w:val="00AD216E"/>
    <w:rsid w:val="00AD29E0"/>
    <w:rsid w:val="00AD2A7B"/>
    <w:rsid w:val="00AD32D1"/>
    <w:rsid w:val="00AD377E"/>
    <w:rsid w:val="00AD3AF4"/>
    <w:rsid w:val="00AD4A12"/>
    <w:rsid w:val="00AD4C21"/>
    <w:rsid w:val="00AD57B7"/>
    <w:rsid w:val="00AD662F"/>
    <w:rsid w:val="00AD6E27"/>
    <w:rsid w:val="00AD79B8"/>
    <w:rsid w:val="00AD7EE4"/>
    <w:rsid w:val="00AE0194"/>
    <w:rsid w:val="00AE0774"/>
    <w:rsid w:val="00AE0AE2"/>
    <w:rsid w:val="00AE0D03"/>
    <w:rsid w:val="00AE1535"/>
    <w:rsid w:val="00AE1AF8"/>
    <w:rsid w:val="00AE1C4C"/>
    <w:rsid w:val="00AE2D7E"/>
    <w:rsid w:val="00AE32E1"/>
    <w:rsid w:val="00AE332F"/>
    <w:rsid w:val="00AE379A"/>
    <w:rsid w:val="00AE380E"/>
    <w:rsid w:val="00AE3EFF"/>
    <w:rsid w:val="00AE41D0"/>
    <w:rsid w:val="00AE4794"/>
    <w:rsid w:val="00AE48B7"/>
    <w:rsid w:val="00AE4CF7"/>
    <w:rsid w:val="00AE512C"/>
    <w:rsid w:val="00AE51F1"/>
    <w:rsid w:val="00AE56DD"/>
    <w:rsid w:val="00AE682D"/>
    <w:rsid w:val="00AE6A65"/>
    <w:rsid w:val="00AE7B7D"/>
    <w:rsid w:val="00AF00ED"/>
    <w:rsid w:val="00AF022B"/>
    <w:rsid w:val="00AF03B1"/>
    <w:rsid w:val="00AF061C"/>
    <w:rsid w:val="00AF0DA3"/>
    <w:rsid w:val="00AF0FE3"/>
    <w:rsid w:val="00AF156F"/>
    <w:rsid w:val="00AF1C1D"/>
    <w:rsid w:val="00AF20B6"/>
    <w:rsid w:val="00AF2BF1"/>
    <w:rsid w:val="00AF2FCC"/>
    <w:rsid w:val="00AF2FD5"/>
    <w:rsid w:val="00AF31AB"/>
    <w:rsid w:val="00AF3846"/>
    <w:rsid w:val="00AF44F7"/>
    <w:rsid w:val="00AF4627"/>
    <w:rsid w:val="00AF47F1"/>
    <w:rsid w:val="00AF5BE8"/>
    <w:rsid w:val="00AF74BF"/>
    <w:rsid w:val="00AF7A1F"/>
    <w:rsid w:val="00AF7ABA"/>
    <w:rsid w:val="00B00117"/>
    <w:rsid w:val="00B0027C"/>
    <w:rsid w:val="00B00319"/>
    <w:rsid w:val="00B0038F"/>
    <w:rsid w:val="00B00A2C"/>
    <w:rsid w:val="00B01652"/>
    <w:rsid w:val="00B01722"/>
    <w:rsid w:val="00B01982"/>
    <w:rsid w:val="00B019BA"/>
    <w:rsid w:val="00B0222F"/>
    <w:rsid w:val="00B02E0E"/>
    <w:rsid w:val="00B0384B"/>
    <w:rsid w:val="00B04065"/>
    <w:rsid w:val="00B04246"/>
    <w:rsid w:val="00B05707"/>
    <w:rsid w:val="00B0729D"/>
    <w:rsid w:val="00B07779"/>
    <w:rsid w:val="00B07E33"/>
    <w:rsid w:val="00B113C5"/>
    <w:rsid w:val="00B11DFB"/>
    <w:rsid w:val="00B1236D"/>
    <w:rsid w:val="00B12489"/>
    <w:rsid w:val="00B12B94"/>
    <w:rsid w:val="00B1362A"/>
    <w:rsid w:val="00B13CC0"/>
    <w:rsid w:val="00B140A2"/>
    <w:rsid w:val="00B141AC"/>
    <w:rsid w:val="00B1434E"/>
    <w:rsid w:val="00B143B4"/>
    <w:rsid w:val="00B1480F"/>
    <w:rsid w:val="00B15842"/>
    <w:rsid w:val="00B15B07"/>
    <w:rsid w:val="00B16229"/>
    <w:rsid w:val="00B16E6E"/>
    <w:rsid w:val="00B17115"/>
    <w:rsid w:val="00B2008B"/>
    <w:rsid w:val="00B202EE"/>
    <w:rsid w:val="00B20370"/>
    <w:rsid w:val="00B20492"/>
    <w:rsid w:val="00B2077B"/>
    <w:rsid w:val="00B21200"/>
    <w:rsid w:val="00B21759"/>
    <w:rsid w:val="00B21A77"/>
    <w:rsid w:val="00B22DED"/>
    <w:rsid w:val="00B236D6"/>
    <w:rsid w:val="00B23C41"/>
    <w:rsid w:val="00B23F26"/>
    <w:rsid w:val="00B2412F"/>
    <w:rsid w:val="00B2466F"/>
    <w:rsid w:val="00B24A93"/>
    <w:rsid w:val="00B25217"/>
    <w:rsid w:val="00B26A25"/>
    <w:rsid w:val="00B26CF3"/>
    <w:rsid w:val="00B26DA9"/>
    <w:rsid w:val="00B278D8"/>
    <w:rsid w:val="00B27956"/>
    <w:rsid w:val="00B27DC5"/>
    <w:rsid w:val="00B30F7D"/>
    <w:rsid w:val="00B3280B"/>
    <w:rsid w:val="00B32F0A"/>
    <w:rsid w:val="00B333D6"/>
    <w:rsid w:val="00B345B4"/>
    <w:rsid w:val="00B34895"/>
    <w:rsid w:val="00B3599B"/>
    <w:rsid w:val="00B35FD7"/>
    <w:rsid w:val="00B36CD3"/>
    <w:rsid w:val="00B3718F"/>
    <w:rsid w:val="00B37396"/>
    <w:rsid w:val="00B3742D"/>
    <w:rsid w:val="00B37EC4"/>
    <w:rsid w:val="00B4144A"/>
    <w:rsid w:val="00B416AD"/>
    <w:rsid w:val="00B43FF6"/>
    <w:rsid w:val="00B44086"/>
    <w:rsid w:val="00B44278"/>
    <w:rsid w:val="00B454DA"/>
    <w:rsid w:val="00B456AA"/>
    <w:rsid w:val="00B502AE"/>
    <w:rsid w:val="00B5052D"/>
    <w:rsid w:val="00B509D4"/>
    <w:rsid w:val="00B51889"/>
    <w:rsid w:val="00B51BE2"/>
    <w:rsid w:val="00B51E35"/>
    <w:rsid w:val="00B52516"/>
    <w:rsid w:val="00B529F4"/>
    <w:rsid w:val="00B52D37"/>
    <w:rsid w:val="00B54106"/>
    <w:rsid w:val="00B54CFB"/>
    <w:rsid w:val="00B54FEE"/>
    <w:rsid w:val="00B55089"/>
    <w:rsid w:val="00B550E1"/>
    <w:rsid w:val="00B55221"/>
    <w:rsid w:val="00B55B4D"/>
    <w:rsid w:val="00B55B77"/>
    <w:rsid w:val="00B55F73"/>
    <w:rsid w:val="00B5655F"/>
    <w:rsid w:val="00B576A5"/>
    <w:rsid w:val="00B578B7"/>
    <w:rsid w:val="00B57E87"/>
    <w:rsid w:val="00B60432"/>
    <w:rsid w:val="00B60D39"/>
    <w:rsid w:val="00B61109"/>
    <w:rsid w:val="00B61E20"/>
    <w:rsid w:val="00B624E2"/>
    <w:rsid w:val="00B624F9"/>
    <w:rsid w:val="00B64217"/>
    <w:rsid w:val="00B64FB7"/>
    <w:rsid w:val="00B6548E"/>
    <w:rsid w:val="00B662C0"/>
    <w:rsid w:val="00B666D9"/>
    <w:rsid w:val="00B668E4"/>
    <w:rsid w:val="00B67821"/>
    <w:rsid w:val="00B71597"/>
    <w:rsid w:val="00B715F3"/>
    <w:rsid w:val="00B71C61"/>
    <w:rsid w:val="00B71FB8"/>
    <w:rsid w:val="00B72E75"/>
    <w:rsid w:val="00B74B39"/>
    <w:rsid w:val="00B75C2F"/>
    <w:rsid w:val="00B762FF"/>
    <w:rsid w:val="00B76332"/>
    <w:rsid w:val="00B763CF"/>
    <w:rsid w:val="00B76BDC"/>
    <w:rsid w:val="00B76CA1"/>
    <w:rsid w:val="00B77054"/>
    <w:rsid w:val="00B772F7"/>
    <w:rsid w:val="00B7752B"/>
    <w:rsid w:val="00B80CD8"/>
    <w:rsid w:val="00B82740"/>
    <w:rsid w:val="00B82EA3"/>
    <w:rsid w:val="00B83130"/>
    <w:rsid w:val="00B831CE"/>
    <w:rsid w:val="00B83699"/>
    <w:rsid w:val="00B8383C"/>
    <w:rsid w:val="00B83C6D"/>
    <w:rsid w:val="00B845DD"/>
    <w:rsid w:val="00B84DA1"/>
    <w:rsid w:val="00B85085"/>
    <w:rsid w:val="00B8554E"/>
    <w:rsid w:val="00B85A77"/>
    <w:rsid w:val="00B85DFC"/>
    <w:rsid w:val="00B8634D"/>
    <w:rsid w:val="00B86C80"/>
    <w:rsid w:val="00B86DFF"/>
    <w:rsid w:val="00B87099"/>
    <w:rsid w:val="00B870A8"/>
    <w:rsid w:val="00B904DD"/>
    <w:rsid w:val="00B9073A"/>
    <w:rsid w:val="00B909FD"/>
    <w:rsid w:val="00B90BBA"/>
    <w:rsid w:val="00B90EF3"/>
    <w:rsid w:val="00B90F00"/>
    <w:rsid w:val="00B914DF"/>
    <w:rsid w:val="00B91B40"/>
    <w:rsid w:val="00B91E82"/>
    <w:rsid w:val="00B9235E"/>
    <w:rsid w:val="00B93A4F"/>
    <w:rsid w:val="00B93A8A"/>
    <w:rsid w:val="00B94789"/>
    <w:rsid w:val="00B949A8"/>
    <w:rsid w:val="00B949E0"/>
    <w:rsid w:val="00B95587"/>
    <w:rsid w:val="00B9646E"/>
    <w:rsid w:val="00B964CD"/>
    <w:rsid w:val="00B9674A"/>
    <w:rsid w:val="00BA00A0"/>
    <w:rsid w:val="00BA02EF"/>
    <w:rsid w:val="00BA04E0"/>
    <w:rsid w:val="00BA0F70"/>
    <w:rsid w:val="00BA1099"/>
    <w:rsid w:val="00BA11EF"/>
    <w:rsid w:val="00BA2B02"/>
    <w:rsid w:val="00BA2D25"/>
    <w:rsid w:val="00BA39FF"/>
    <w:rsid w:val="00BA3F91"/>
    <w:rsid w:val="00BA4103"/>
    <w:rsid w:val="00BA4523"/>
    <w:rsid w:val="00BA486C"/>
    <w:rsid w:val="00BA4DAA"/>
    <w:rsid w:val="00BA5074"/>
    <w:rsid w:val="00BA5994"/>
    <w:rsid w:val="00BA6A64"/>
    <w:rsid w:val="00BA6B3D"/>
    <w:rsid w:val="00BA71D0"/>
    <w:rsid w:val="00BA733E"/>
    <w:rsid w:val="00BA7A04"/>
    <w:rsid w:val="00BB0077"/>
    <w:rsid w:val="00BB0AFD"/>
    <w:rsid w:val="00BB1FC4"/>
    <w:rsid w:val="00BB2344"/>
    <w:rsid w:val="00BB23A1"/>
    <w:rsid w:val="00BB35AC"/>
    <w:rsid w:val="00BB36F0"/>
    <w:rsid w:val="00BB38D4"/>
    <w:rsid w:val="00BB41CF"/>
    <w:rsid w:val="00BB45E8"/>
    <w:rsid w:val="00BB45F2"/>
    <w:rsid w:val="00BB4D3F"/>
    <w:rsid w:val="00BB4E46"/>
    <w:rsid w:val="00BB5DCC"/>
    <w:rsid w:val="00BB6CFE"/>
    <w:rsid w:val="00BB76F1"/>
    <w:rsid w:val="00BB7B91"/>
    <w:rsid w:val="00BC016B"/>
    <w:rsid w:val="00BC04D0"/>
    <w:rsid w:val="00BC06E0"/>
    <w:rsid w:val="00BC09FD"/>
    <w:rsid w:val="00BC0C48"/>
    <w:rsid w:val="00BC0EC4"/>
    <w:rsid w:val="00BC11B0"/>
    <w:rsid w:val="00BC1418"/>
    <w:rsid w:val="00BC188C"/>
    <w:rsid w:val="00BC2464"/>
    <w:rsid w:val="00BC350E"/>
    <w:rsid w:val="00BC36A0"/>
    <w:rsid w:val="00BC5337"/>
    <w:rsid w:val="00BC53E0"/>
    <w:rsid w:val="00BC5884"/>
    <w:rsid w:val="00BC59C5"/>
    <w:rsid w:val="00BC7102"/>
    <w:rsid w:val="00BC7180"/>
    <w:rsid w:val="00BC7E7F"/>
    <w:rsid w:val="00BD0027"/>
    <w:rsid w:val="00BD014F"/>
    <w:rsid w:val="00BD0274"/>
    <w:rsid w:val="00BD0902"/>
    <w:rsid w:val="00BD107C"/>
    <w:rsid w:val="00BD1171"/>
    <w:rsid w:val="00BD1645"/>
    <w:rsid w:val="00BD18B4"/>
    <w:rsid w:val="00BD1FE3"/>
    <w:rsid w:val="00BD22DD"/>
    <w:rsid w:val="00BD27FD"/>
    <w:rsid w:val="00BD3B40"/>
    <w:rsid w:val="00BD5EAC"/>
    <w:rsid w:val="00BD6F59"/>
    <w:rsid w:val="00BD7064"/>
    <w:rsid w:val="00BD7190"/>
    <w:rsid w:val="00BD7254"/>
    <w:rsid w:val="00BD79EE"/>
    <w:rsid w:val="00BD7D74"/>
    <w:rsid w:val="00BE017B"/>
    <w:rsid w:val="00BE01C2"/>
    <w:rsid w:val="00BE0E95"/>
    <w:rsid w:val="00BE0EA2"/>
    <w:rsid w:val="00BE2389"/>
    <w:rsid w:val="00BE25CE"/>
    <w:rsid w:val="00BE3A81"/>
    <w:rsid w:val="00BE3A8A"/>
    <w:rsid w:val="00BE3CBE"/>
    <w:rsid w:val="00BE4AC7"/>
    <w:rsid w:val="00BE4D13"/>
    <w:rsid w:val="00BE53E5"/>
    <w:rsid w:val="00BE5698"/>
    <w:rsid w:val="00BE5CD5"/>
    <w:rsid w:val="00BE6A63"/>
    <w:rsid w:val="00BE73DD"/>
    <w:rsid w:val="00BE7653"/>
    <w:rsid w:val="00BF0003"/>
    <w:rsid w:val="00BF0C5B"/>
    <w:rsid w:val="00BF1226"/>
    <w:rsid w:val="00BF1ACD"/>
    <w:rsid w:val="00BF1B4E"/>
    <w:rsid w:val="00BF274F"/>
    <w:rsid w:val="00BF279D"/>
    <w:rsid w:val="00BF3270"/>
    <w:rsid w:val="00BF3965"/>
    <w:rsid w:val="00BF3B1E"/>
    <w:rsid w:val="00BF3B67"/>
    <w:rsid w:val="00BF3C4C"/>
    <w:rsid w:val="00BF4226"/>
    <w:rsid w:val="00BF4C57"/>
    <w:rsid w:val="00BF5D3A"/>
    <w:rsid w:val="00BF5EC0"/>
    <w:rsid w:val="00BF6078"/>
    <w:rsid w:val="00BF61AD"/>
    <w:rsid w:val="00BF66E2"/>
    <w:rsid w:val="00BF705F"/>
    <w:rsid w:val="00BF73A7"/>
    <w:rsid w:val="00BF73EC"/>
    <w:rsid w:val="00BF77C9"/>
    <w:rsid w:val="00BF7958"/>
    <w:rsid w:val="00C001E3"/>
    <w:rsid w:val="00C002EB"/>
    <w:rsid w:val="00C01C67"/>
    <w:rsid w:val="00C022DC"/>
    <w:rsid w:val="00C026D0"/>
    <w:rsid w:val="00C040D0"/>
    <w:rsid w:val="00C05959"/>
    <w:rsid w:val="00C05E3F"/>
    <w:rsid w:val="00C07450"/>
    <w:rsid w:val="00C07D70"/>
    <w:rsid w:val="00C1062F"/>
    <w:rsid w:val="00C106D1"/>
    <w:rsid w:val="00C1070C"/>
    <w:rsid w:val="00C10C5D"/>
    <w:rsid w:val="00C10CD4"/>
    <w:rsid w:val="00C10D9C"/>
    <w:rsid w:val="00C112DF"/>
    <w:rsid w:val="00C1166B"/>
    <w:rsid w:val="00C11934"/>
    <w:rsid w:val="00C119F9"/>
    <w:rsid w:val="00C11CA7"/>
    <w:rsid w:val="00C12F56"/>
    <w:rsid w:val="00C142BA"/>
    <w:rsid w:val="00C1443F"/>
    <w:rsid w:val="00C146BB"/>
    <w:rsid w:val="00C146EF"/>
    <w:rsid w:val="00C14C8F"/>
    <w:rsid w:val="00C15052"/>
    <w:rsid w:val="00C15D54"/>
    <w:rsid w:val="00C163B1"/>
    <w:rsid w:val="00C168CA"/>
    <w:rsid w:val="00C16E56"/>
    <w:rsid w:val="00C1796C"/>
    <w:rsid w:val="00C17E1C"/>
    <w:rsid w:val="00C20548"/>
    <w:rsid w:val="00C20EA8"/>
    <w:rsid w:val="00C210D9"/>
    <w:rsid w:val="00C2156C"/>
    <w:rsid w:val="00C21E30"/>
    <w:rsid w:val="00C22C96"/>
    <w:rsid w:val="00C22DA4"/>
    <w:rsid w:val="00C231C7"/>
    <w:rsid w:val="00C2326B"/>
    <w:rsid w:val="00C23873"/>
    <w:rsid w:val="00C23E55"/>
    <w:rsid w:val="00C2428B"/>
    <w:rsid w:val="00C24FF2"/>
    <w:rsid w:val="00C2704E"/>
    <w:rsid w:val="00C2791A"/>
    <w:rsid w:val="00C27C3F"/>
    <w:rsid w:val="00C305C4"/>
    <w:rsid w:val="00C312D2"/>
    <w:rsid w:val="00C31396"/>
    <w:rsid w:val="00C31B2D"/>
    <w:rsid w:val="00C31EF2"/>
    <w:rsid w:val="00C31F6E"/>
    <w:rsid w:val="00C32E2D"/>
    <w:rsid w:val="00C32EDD"/>
    <w:rsid w:val="00C34C69"/>
    <w:rsid w:val="00C34C6F"/>
    <w:rsid w:val="00C34FB7"/>
    <w:rsid w:val="00C3505A"/>
    <w:rsid w:val="00C35A89"/>
    <w:rsid w:val="00C35C58"/>
    <w:rsid w:val="00C36067"/>
    <w:rsid w:val="00C3640B"/>
    <w:rsid w:val="00C36453"/>
    <w:rsid w:val="00C36580"/>
    <w:rsid w:val="00C36C27"/>
    <w:rsid w:val="00C36F30"/>
    <w:rsid w:val="00C3721B"/>
    <w:rsid w:val="00C37A48"/>
    <w:rsid w:val="00C37B1C"/>
    <w:rsid w:val="00C37B60"/>
    <w:rsid w:val="00C37F57"/>
    <w:rsid w:val="00C4012C"/>
    <w:rsid w:val="00C40B08"/>
    <w:rsid w:val="00C4170C"/>
    <w:rsid w:val="00C41818"/>
    <w:rsid w:val="00C42546"/>
    <w:rsid w:val="00C4294C"/>
    <w:rsid w:val="00C4298C"/>
    <w:rsid w:val="00C43015"/>
    <w:rsid w:val="00C43322"/>
    <w:rsid w:val="00C439B2"/>
    <w:rsid w:val="00C44735"/>
    <w:rsid w:val="00C4485B"/>
    <w:rsid w:val="00C45233"/>
    <w:rsid w:val="00C4648A"/>
    <w:rsid w:val="00C4673A"/>
    <w:rsid w:val="00C47EE5"/>
    <w:rsid w:val="00C500F0"/>
    <w:rsid w:val="00C506EE"/>
    <w:rsid w:val="00C50A04"/>
    <w:rsid w:val="00C5183F"/>
    <w:rsid w:val="00C51899"/>
    <w:rsid w:val="00C51ED9"/>
    <w:rsid w:val="00C53C39"/>
    <w:rsid w:val="00C53E34"/>
    <w:rsid w:val="00C546B0"/>
    <w:rsid w:val="00C56EC7"/>
    <w:rsid w:val="00C572DC"/>
    <w:rsid w:val="00C5730F"/>
    <w:rsid w:val="00C6006D"/>
    <w:rsid w:val="00C60304"/>
    <w:rsid w:val="00C604A3"/>
    <w:rsid w:val="00C6096B"/>
    <w:rsid w:val="00C60C99"/>
    <w:rsid w:val="00C60FA6"/>
    <w:rsid w:val="00C61782"/>
    <w:rsid w:val="00C61E13"/>
    <w:rsid w:val="00C62ABE"/>
    <w:rsid w:val="00C62AF8"/>
    <w:rsid w:val="00C62B64"/>
    <w:rsid w:val="00C631E6"/>
    <w:rsid w:val="00C63A34"/>
    <w:rsid w:val="00C64205"/>
    <w:rsid w:val="00C64B0B"/>
    <w:rsid w:val="00C64DEE"/>
    <w:rsid w:val="00C65B3C"/>
    <w:rsid w:val="00C65BA6"/>
    <w:rsid w:val="00C66A0F"/>
    <w:rsid w:val="00C66A60"/>
    <w:rsid w:val="00C67122"/>
    <w:rsid w:val="00C67961"/>
    <w:rsid w:val="00C67CBB"/>
    <w:rsid w:val="00C70363"/>
    <w:rsid w:val="00C70908"/>
    <w:rsid w:val="00C70D58"/>
    <w:rsid w:val="00C70D75"/>
    <w:rsid w:val="00C715A9"/>
    <w:rsid w:val="00C7167B"/>
    <w:rsid w:val="00C7231E"/>
    <w:rsid w:val="00C726B6"/>
    <w:rsid w:val="00C73BB2"/>
    <w:rsid w:val="00C74472"/>
    <w:rsid w:val="00C74715"/>
    <w:rsid w:val="00C75961"/>
    <w:rsid w:val="00C75A2C"/>
    <w:rsid w:val="00C762DD"/>
    <w:rsid w:val="00C7630A"/>
    <w:rsid w:val="00C763E9"/>
    <w:rsid w:val="00C76E3C"/>
    <w:rsid w:val="00C76EEE"/>
    <w:rsid w:val="00C77CF2"/>
    <w:rsid w:val="00C77D2F"/>
    <w:rsid w:val="00C77E36"/>
    <w:rsid w:val="00C804BA"/>
    <w:rsid w:val="00C807BD"/>
    <w:rsid w:val="00C80921"/>
    <w:rsid w:val="00C80AB2"/>
    <w:rsid w:val="00C81227"/>
    <w:rsid w:val="00C8274A"/>
    <w:rsid w:val="00C82B81"/>
    <w:rsid w:val="00C83054"/>
    <w:rsid w:val="00C834CC"/>
    <w:rsid w:val="00C8385D"/>
    <w:rsid w:val="00C8432F"/>
    <w:rsid w:val="00C843FE"/>
    <w:rsid w:val="00C854F1"/>
    <w:rsid w:val="00C87318"/>
    <w:rsid w:val="00C8762F"/>
    <w:rsid w:val="00C877C0"/>
    <w:rsid w:val="00C8783A"/>
    <w:rsid w:val="00C900D5"/>
    <w:rsid w:val="00C91190"/>
    <w:rsid w:val="00C911EA"/>
    <w:rsid w:val="00C91D48"/>
    <w:rsid w:val="00C92148"/>
    <w:rsid w:val="00C92F4C"/>
    <w:rsid w:val="00C93B7A"/>
    <w:rsid w:val="00C9513E"/>
    <w:rsid w:val="00C95198"/>
    <w:rsid w:val="00C9571E"/>
    <w:rsid w:val="00C9721E"/>
    <w:rsid w:val="00C97AFD"/>
    <w:rsid w:val="00CA1DBF"/>
    <w:rsid w:val="00CA35A1"/>
    <w:rsid w:val="00CA39C6"/>
    <w:rsid w:val="00CA3AAA"/>
    <w:rsid w:val="00CA4D6F"/>
    <w:rsid w:val="00CA4D97"/>
    <w:rsid w:val="00CA51A8"/>
    <w:rsid w:val="00CA62FE"/>
    <w:rsid w:val="00CA66FF"/>
    <w:rsid w:val="00CA759D"/>
    <w:rsid w:val="00CB03F3"/>
    <w:rsid w:val="00CB28C1"/>
    <w:rsid w:val="00CB2A34"/>
    <w:rsid w:val="00CB355B"/>
    <w:rsid w:val="00CB46ED"/>
    <w:rsid w:val="00CB4D2A"/>
    <w:rsid w:val="00CB4F5B"/>
    <w:rsid w:val="00CB6759"/>
    <w:rsid w:val="00CB6E8A"/>
    <w:rsid w:val="00CB74DE"/>
    <w:rsid w:val="00CB7D02"/>
    <w:rsid w:val="00CC0E9E"/>
    <w:rsid w:val="00CC108F"/>
    <w:rsid w:val="00CC1756"/>
    <w:rsid w:val="00CC1D29"/>
    <w:rsid w:val="00CC23E6"/>
    <w:rsid w:val="00CC29EC"/>
    <w:rsid w:val="00CC2D25"/>
    <w:rsid w:val="00CC3129"/>
    <w:rsid w:val="00CC44E7"/>
    <w:rsid w:val="00CC6931"/>
    <w:rsid w:val="00CC7226"/>
    <w:rsid w:val="00CD0774"/>
    <w:rsid w:val="00CD090B"/>
    <w:rsid w:val="00CD14EC"/>
    <w:rsid w:val="00CD1751"/>
    <w:rsid w:val="00CD177F"/>
    <w:rsid w:val="00CD266E"/>
    <w:rsid w:val="00CD2823"/>
    <w:rsid w:val="00CD28F3"/>
    <w:rsid w:val="00CD2DD4"/>
    <w:rsid w:val="00CD345D"/>
    <w:rsid w:val="00CD3467"/>
    <w:rsid w:val="00CD4B38"/>
    <w:rsid w:val="00CD557A"/>
    <w:rsid w:val="00CD5EAA"/>
    <w:rsid w:val="00CD6043"/>
    <w:rsid w:val="00CD7103"/>
    <w:rsid w:val="00CD735E"/>
    <w:rsid w:val="00CE016F"/>
    <w:rsid w:val="00CE09F5"/>
    <w:rsid w:val="00CE10BA"/>
    <w:rsid w:val="00CE17D9"/>
    <w:rsid w:val="00CE22D8"/>
    <w:rsid w:val="00CE259E"/>
    <w:rsid w:val="00CE26CF"/>
    <w:rsid w:val="00CE3E0E"/>
    <w:rsid w:val="00CE453E"/>
    <w:rsid w:val="00CE4BE5"/>
    <w:rsid w:val="00CE5243"/>
    <w:rsid w:val="00CE54CD"/>
    <w:rsid w:val="00CE5B8E"/>
    <w:rsid w:val="00CE6982"/>
    <w:rsid w:val="00CE758B"/>
    <w:rsid w:val="00CF041D"/>
    <w:rsid w:val="00CF0452"/>
    <w:rsid w:val="00CF0C44"/>
    <w:rsid w:val="00CF10E2"/>
    <w:rsid w:val="00CF1213"/>
    <w:rsid w:val="00CF128D"/>
    <w:rsid w:val="00CF181A"/>
    <w:rsid w:val="00CF246E"/>
    <w:rsid w:val="00CF25B4"/>
    <w:rsid w:val="00CF36F0"/>
    <w:rsid w:val="00CF39FD"/>
    <w:rsid w:val="00CF3B88"/>
    <w:rsid w:val="00CF49D0"/>
    <w:rsid w:val="00CF4AA2"/>
    <w:rsid w:val="00CF67B0"/>
    <w:rsid w:val="00CF7074"/>
    <w:rsid w:val="00CF751C"/>
    <w:rsid w:val="00CF794C"/>
    <w:rsid w:val="00CF7EF5"/>
    <w:rsid w:val="00D0030D"/>
    <w:rsid w:val="00D00869"/>
    <w:rsid w:val="00D00E23"/>
    <w:rsid w:val="00D0132D"/>
    <w:rsid w:val="00D01C4A"/>
    <w:rsid w:val="00D02321"/>
    <w:rsid w:val="00D02892"/>
    <w:rsid w:val="00D02964"/>
    <w:rsid w:val="00D03318"/>
    <w:rsid w:val="00D03372"/>
    <w:rsid w:val="00D035C9"/>
    <w:rsid w:val="00D03ABB"/>
    <w:rsid w:val="00D04054"/>
    <w:rsid w:val="00D04214"/>
    <w:rsid w:val="00D043AC"/>
    <w:rsid w:val="00D058DF"/>
    <w:rsid w:val="00D05C7F"/>
    <w:rsid w:val="00D05FD0"/>
    <w:rsid w:val="00D065B5"/>
    <w:rsid w:val="00D06DBB"/>
    <w:rsid w:val="00D06FD2"/>
    <w:rsid w:val="00D074F3"/>
    <w:rsid w:val="00D075F4"/>
    <w:rsid w:val="00D107FB"/>
    <w:rsid w:val="00D10B01"/>
    <w:rsid w:val="00D11D49"/>
    <w:rsid w:val="00D11DD2"/>
    <w:rsid w:val="00D1282A"/>
    <w:rsid w:val="00D12958"/>
    <w:rsid w:val="00D12D2F"/>
    <w:rsid w:val="00D13F98"/>
    <w:rsid w:val="00D140C2"/>
    <w:rsid w:val="00D14429"/>
    <w:rsid w:val="00D14994"/>
    <w:rsid w:val="00D15875"/>
    <w:rsid w:val="00D158C1"/>
    <w:rsid w:val="00D15AB8"/>
    <w:rsid w:val="00D17F60"/>
    <w:rsid w:val="00D205B6"/>
    <w:rsid w:val="00D206F8"/>
    <w:rsid w:val="00D20E22"/>
    <w:rsid w:val="00D20FA8"/>
    <w:rsid w:val="00D21009"/>
    <w:rsid w:val="00D2185D"/>
    <w:rsid w:val="00D21918"/>
    <w:rsid w:val="00D21B7E"/>
    <w:rsid w:val="00D223E1"/>
    <w:rsid w:val="00D22514"/>
    <w:rsid w:val="00D2370F"/>
    <w:rsid w:val="00D2374C"/>
    <w:rsid w:val="00D237FF"/>
    <w:rsid w:val="00D23900"/>
    <w:rsid w:val="00D23E21"/>
    <w:rsid w:val="00D23FE8"/>
    <w:rsid w:val="00D24BE4"/>
    <w:rsid w:val="00D24BEA"/>
    <w:rsid w:val="00D24CF4"/>
    <w:rsid w:val="00D2503E"/>
    <w:rsid w:val="00D25296"/>
    <w:rsid w:val="00D25552"/>
    <w:rsid w:val="00D261BC"/>
    <w:rsid w:val="00D26B1F"/>
    <w:rsid w:val="00D26FDD"/>
    <w:rsid w:val="00D271A3"/>
    <w:rsid w:val="00D30876"/>
    <w:rsid w:val="00D30954"/>
    <w:rsid w:val="00D30DB8"/>
    <w:rsid w:val="00D329A3"/>
    <w:rsid w:val="00D32D4E"/>
    <w:rsid w:val="00D33359"/>
    <w:rsid w:val="00D3342D"/>
    <w:rsid w:val="00D33461"/>
    <w:rsid w:val="00D33A89"/>
    <w:rsid w:val="00D341DF"/>
    <w:rsid w:val="00D350D7"/>
    <w:rsid w:val="00D3560E"/>
    <w:rsid w:val="00D35B1C"/>
    <w:rsid w:val="00D36661"/>
    <w:rsid w:val="00D367A0"/>
    <w:rsid w:val="00D36952"/>
    <w:rsid w:val="00D36E26"/>
    <w:rsid w:val="00D379B5"/>
    <w:rsid w:val="00D37D2C"/>
    <w:rsid w:val="00D37F8E"/>
    <w:rsid w:val="00D40105"/>
    <w:rsid w:val="00D40FFF"/>
    <w:rsid w:val="00D43DD0"/>
    <w:rsid w:val="00D444D9"/>
    <w:rsid w:val="00D44581"/>
    <w:rsid w:val="00D4508C"/>
    <w:rsid w:val="00D46076"/>
    <w:rsid w:val="00D4665C"/>
    <w:rsid w:val="00D4687B"/>
    <w:rsid w:val="00D46BE9"/>
    <w:rsid w:val="00D474B6"/>
    <w:rsid w:val="00D47729"/>
    <w:rsid w:val="00D47D9B"/>
    <w:rsid w:val="00D47E51"/>
    <w:rsid w:val="00D47FB3"/>
    <w:rsid w:val="00D50587"/>
    <w:rsid w:val="00D50F77"/>
    <w:rsid w:val="00D515D0"/>
    <w:rsid w:val="00D52997"/>
    <w:rsid w:val="00D52BF8"/>
    <w:rsid w:val="00D53456"/>
    <w:rsid w:val="00D53637"/>
    <w:rsid w:val="00D536AB"/>
    <w:rsid w:val="00D53CA3"/>
    <w:rsid w:val="00D544C5"/>
    <w:rsid w:val="00D54A0E"/>
    <w:rsid w:val="00D54EB8"/>
    <w:rsid w:val="00D54ED4"/>
    <w:rsid w:val="00D57082"/>
    <w:rsid w:val="00D57329"/>
    <w:rsid w:val="00D5778D"/>
    <w:rsid w:val="00D601BD"/>
    <w:rsid w:val="00D61196"/>
    <w:rsid w:val="00D6146A"/>
    <w:rsid w:val="00D61869"/>
    <w:rsid w:val="00D61F91"/>
    <w:rsid w:val="00D62854"/>
    <w:rsid w:val="00D62DE0"/>
    <w:rsid w:val="00D6352F"/>
    <w:rsid w:val="00D640E6"/>
    <w:rsid w:val="00D65145"/>
    <w:rsid w:val="00D655A6"/>
    <w:rsid w:val="00D6575C"/>
    <w:rsid w:val="00D65D19"/>
    <w:rsid w:val="00D65D9D"/>
    <w:rsid w:val="00D662D9"/>
    <w:rsid w:val="00D672E7"/>
    <w:rsid w:val="00D67780"/>
    <w:rsid w:val="00D72073"/>
    <w:rsid w:val="00D721BD"/>
    <w:rsid w:val="00D721E7"/>
    <w:rsid w:val="00D7318C"/>
    <w:rsid w:val="00D73612"/>
    <w:rsid w:val="00D749F9"/>
    <w:rsid w:val="00D74C6D"/>
    <w:rsid w:val="00D74DF1"/>
    <w:rsid w:val="00D7592E"/>
    <w:rsid w:val="00D75B64"/>
    <w:rsid w:val="00D75F67"/>
    <w:rsid w:val="00D7603F"/>
    <w:rsid w:val="00D762C6"/>
    <w:rsid w:val="00D77304"/>
    <w:rsid w:val="00D8018C"/>
    <w:rsid w:val="00D81488"/>
    <w:rsid w:val="00D81C26"/>
    <w:rsid w:val="00D81E1A"/>
    <w:rsid w:val="00D820CF"/>
    <w:rsid w:val="00D82331"/>
    <w:rsid w:val="00D8310A"/>
    <w:rsid w:val="00D83508"/>
    <w:rsid w:val="00D8432E"/>
    <w:rsid w:val="00D84639"/>
    <w:rsid w:val="00D8486B"/>
    <w:rsid w:val="00D84FAC"/>
    <w:rsid w:val="00D857E5"/>
    <w:rsid w:val="00D85B4A"/>
    <w:rsid w:val="00D868EF"/>
    <w:rsid w:val="00D86E44"/>
    <w:rsid w:val="00D87A69"/>
    <w:rsid w:val="00D90A6D"/>
    <w:rsid w:val="00D90DE5"/>
    <w:rsid w:val="00D91583"/>
    <w:rsid w:val="00D91D2C"/>
    <w:rsid w:val="00D928D4"/>
    <w:rsid w:val="00D92CC6"/>
    <w:rsid w:val="00D92D31"/>
    <w:rsid w:val="00D9316D"/>
    <w:rsid w:val="00D9378F"/>
    <w:rsid w:val="00D93952"/>
    <w:rsid w:val="00D956CE"/>
    <w:rsid w:val="00D95BEB"/>
    <w:rsid w:val="00D95D27"/>
    <w:rsid w:val="00D9674B"/>
    <w:rsid w:val="00D96BB0"/>
    <w:rsid w:val="00D970BB"/>
    <w:rsid w:val="00D97404"/>
    <w:rsid w:val="00D97407"/>
    <w:rsid w:val="00D97A08"/>
    <w:rsid w:val="00D97F1E"/>
    <w:rsid w:val="00D97F25"/>
    <w:rsid w:val="00D97FDF"/>
    <w:rsid w:val="00DA003A"/>
    <w:rsid w:val="00DA0FF3"/>
    <w:rsid w:val="00DA1064"/>
    <w:rsid w:val="00DA21A6"/>
    <w:rsid w:val="00DA2F9C"/>
    <w:rsid w:val="00DA31C1"/>
    <w:rsid w:val="00DA3550"/>
    <w:rsid w:val="00DA380B"/>
    <w:rsid w:val="00DA4501"/>
    <w:rsid w:val="00DA50EF"/>
    <w:rsid w:val="00DA5114"/>
    <w:rsid w:val="00DA595E"/>
    <w:rsid w:val="00DA5B1C"/>
    <w:rsid w:val="00DA73EF"/>
    <w:rsid w:val="00DA7A45"/>
    <w:rsid w:val="00DB091D"/>
    <w:rsid w:val="00DB0EF4"/>
    <w:rsid w:val="00DB184D"/>
    <w:rsid w:val="00DB187E"/>
    <w:rsid w:val="00DB1CBA"/>
    <w:rsid w:val="00DB1CD3"/>
    <w:rsid w:val="00DB2041"/>
    <w:rsid w:val="00DB2486"/>
    <w:rsid w:val="00DB2848"/>
    <w:rsid w:val="00DB3247"/>
    <w:rsid w:val="00DB39C2"/>
    <w:rsid w:val="00DB3A57"/>
    <w:rsid w:val="00DB3B74"/>
    <w:rsid w:val="00DB4071"/>
    <w:rsid w:val="00DB4F32"/>
    <w:rsid w:val="00DB55C3"/>
    <w:rsid w:val="00DB5842"/>
    <w:rsid w:val="00DB59CB"/>
    <w:rsid w:val="00DB5F63"/>
    <w:rsid w:val="00DB690B"/>
    <w:rsid w:val="00DB7A31"/>
    <w:rsid w:val="00DB7A7B"/>
    <w:rsid w:val="00DB7FD7"/>
    <w:rsid w:val="00DC03E8"/>
    <w:rsid w:val="00DC0CB3"/>
    <w:rsid w:val="00DC0F0C"/>
    <w:rsid w:val="00DC11A5"/>
    <w:rsid w:val="00DC1DCA"/>
    <w:rsid w:val="00DC2039"/>
    <w:rsid w:val="00DC2BA3"/>
    <w:rsid w:val="00DC3137"/>
    <w:rsid w:val="00DC345C"/>
    <w:rsid w:val="00DC52F3"/>
    <w:rsid w:val="00DC543D"/>
    <w:rsid w:val="00DC5715"/>
    <w:rsid w:val="00DC59DC"/>
    <w:rsid w:val="00DC5E39"/>
    <w:rsid w:val="00DC6135"/>
    <w:rsid w:val="00DC6FB9"/>
    <w:rsid w:val="00DC75DF"/>
    <w:rsid w:val="00DC7C58"/>
    <w:rsid w:val="00DD0C3E"/>
    <w:rsid w:val="00DD1520"/>
    <w:rsid w:val="00DD17F5"/>
    <w:rsid w:val="00DD2632"/>
    <w:rsid w:val="00DD2D26"/>
    <w:rsid w:val="00DD30C9"/>
    <w:rsid w:val="00DD4683"/>
    <w:rsid w:val="00DD4BFB"/>
    <w:rsid w:val="00DD5942"/>
    <w:rsid w:val="00DD60FD"/>
    <w:rsid w:val="00DD644C"/>
    <w:rsid w:val="00DD6EAD"/>
    <w:rsid w:val="00DD7463"/>
    <w:rsid w:val="00DD75D3"/>
    <w:rsid w:val="00DE03CB"/>
    <w:rsid w:val="00DE0A12"/>
    <w:rsid w:val="00DE0B11"/>
    <w:rsid w:val="00DE1546"/>
    <w:rsid w:val="00DE3D46"/>
    <w:rsid w:val="00DE3E30"/>
    <w:rsid w:val="00DE4CB2"/>
    <w:rsid w:val="00DE536D"/>
    <w:rsid w:val="00DE6BC7"/>
    <w:rsid w:val="00DE6D7B"/>
    <w:rsid w:val="00DE6F36"/>
    <w:rsid w:val="00DE7063"/>
    <w:rsid w:val="00DE74F5"/>
    <w:rsid w:val="00DE751A"/>
    <w:rsid w:val="00DE7DD3"/>
    <w:rsid w:val="00DF0B35"/>
    <w:rsid w:val="00DF0DCA"/>
    <w:rsid w:val="00DF1B75"/>
    <w:rsid w:val="00DF2BDD"/>
    <w:rsid w:val="00DF325E"/>
    <w:rsid w:val="00DF35CA"/>
    <w:rsid w:val="00DF48A7"/>
    <w:rsid w:val="00DF4CC6"/>
    <w:rsid w:val="00DF5431"/>
    <w:rsid w:val="00DF5846"/>
    <w:rsid w:val="00DF6245"/>
    <w:rsid w:val="00DF629B"/>
    <w:rsid w:val="00DF6722"/>
    <w:rsid w:val="00DF6846"/>
    <w:rsid w:val="00DF71F2"/>
    <w:rsid w:val="00DF744F"/>
    <w:rsid w:val="00DF7A0F"/>
    <w:rsid w:val="00E01261"/>
    <w:rsid w:val="00E01961"/>
    <w:rsid w:val="00E02ECA"/>
    <w:rsid w:val="00E03D65"/>
    <w:rsid w:val="00E03F9E"/>
    <w:rsid w:val="00E0473F"/>
    <w:rsid w:val="00E049B9"/>
    <w:rsid w:val="00E04B2C"/>
    <w:rsid w:val="00E0611B"/>
    <w:rsid w:val="00E066AE"/>
    <w:rsid w:val="00E06DD2"/>
    <w:rsid w:val="00E07790"/>
    <w:rsid w:val="00E078CF"/>
    <w:rsid w:val="00E10475"/>
    <w:rsid w:val="00E115D8"/>
    <w:rsid w:val="00E1214F"/>
    <w:rsid w:val="00E12E10"/>
    <w:rsid w:val="00E139BA"/>
    <w:rsid w:val="00E13E28"/>
    <w:rsid w:val="00E14092"/>
    <w:rsid w:val="00E14252"/>
    <w:rsid w:val="00E14C30"/>
    <w:rsid w:val="00E153F5"/>
    <w:rsid w:val="00E15701"/>
    <w:rsid w:val="00E15CEA"/>
    <w:rsid w:val="00E1656B"/>
    <w:rsid w:val="00E17917"/>
    <w:rsid w:val="00E17A89"/>
    <w:rsid w:val="00E17E89"/>
    <w:rsid w:val="00E20864"/>
    <w:rsid w:val="00E20D3C"/>
    <w:rsid w:val="00E2101A"/>
    <w:rsid w:val="00E21DFD"/>
    <w:rsid w:val="00E22CB7"/>
    <w:rsid w:val="00E2312D"/>
    <w:rsid w:val="00E237DA"/>
    <w:rsid w:val="00E23961"/>
    <w:rsid w:val="00E23ACC"/>
    <w:rsid w:val="00E23E5C"/>
    <w:rsid w:val="00E24A90"/>
    <w:rsid w:val="00E25CC9"/>
    <w:rsid w:val="00E26D59"/>
    <w:rsid w:val="00E270E0"/>
    <w:rsid w:val="00E3022C"/>
    <w:rsid w:val="00E306B9"/>
    <w:rsid w:val="00E3149B"/>
    <w:rsid w:val="00E31AD1"/>
    <w:rsid w:val="00E31D89"/>
    <w:rsid w:val="00E3207C"/>
    <w:rsid w:val="00E327EC"/>
    <w:rsid w:val="00E32D80"/>
    <w:rsid w:val="00E332B9"/>
    <w:rsid w:val="00E33903"/>
    <w:rsid w:val="00E33A95"/>
    <w:rsid w:val="00E33BB4"/>
    <w:rsid w:val="00E3401D"/>
    <w:rsid w:val="00E34066"/>
    <w:rsid w:val="00E340C5"/>
    <w:rsid w:val="00E35BF7"/>
    <w:rsid w:val="00E35C02"/>
    <w:rsid w:val="00E36775"/>
    <w:rsid w:val="00E3715E"/>
    <w:rsid w:val="00E371CC"/>
    <w:rsid w:val="00E37FAE"/>
    <w:rsid w:val="00E40976"/>
    <w:rsid w:val="00E40B82"/>
    <w:rsid w:val="00E40BEA"/>
    <w:rsid w:val="00E4125F"/>
    <w:rsid w:val="00E414FF"/>
    <w:rsid w:val="00E41F86"/>
    <w:rsid w:val="00E41FFB"/>
    <w:rsid w:val="00E422F3"/>
    <w:rsid w:val="00E42371"/>
    <w:rsid w:val="00E42EF2"/>
    <w:rsid w:val="00E43049"/>
    <w:rsid w:val="00E436DF"/>
    <w:rsid w:val="00E43BB2"/>
    <w:rsid w:val="00E43D52"/>
    <w:rsid w:val="00E43F4B"/>
    <w:rsid w:val="00E44407"/>
    <w:rsid w:val="00E44B88"/>
    <w:rsid w:val="00E44BB4"/>
    <w:rsid w:val="00E451AF"/>
    <w:rsid w:val="00E45487"/>
    <w:rsid w:val="00E4605B"/>
    <w:rsid w:val="00E47976"/>
    <w:rsid w:val="00E51676"/>
    <w:rsid w:val="00E523EE"/>
    <w:rsid w:val="00E52911"/>
    <w:rsid w:val="00E5324F"/>
    <w:rsid w:val="00E536ED"/>
    <w:rsid w:val="00E53B4E"/>
    <w:rsid w:val="00E53C19"/>
    <w:rsid w:val="00E54EDF"/>
    <w:rsid w:val="00E55BA0"/>
    <w:rsid w:val="00E55D3B"/>
    <w:rsid w:val="00E564E4"/>
    <w:rsid w:val="00E56FD2"/>
    <w:rsid w:val="00E57448"/>
    <w:rsid w:val="00E57A3D"/>
    <w:rsid w:val="00E603BF"/>
    <w:rsid w:val="00E61226"/>
    <w:rsid w:val="00E61AB5"/>
    <w:rsid w:val="00E62601"/>
    <w:rsid w:val="00E65236"/>
    <w:rsid w:val="00E66A50"/>
    <w:rsid w:val="00E66FED"/>
    <w:rsid w:val="00E67992"/>
    <w:rsid w:val="00E67E10"/>
    <w:rsid w:val="00E7112F"/>
    <w:rsid w:val="00E715BE"/>
    <w:rsid w:val="00E71A1E"/>
    <w:rsid w:val="00E72F26"/>
    <w:rsid w:val="00E73FBE"/>
    <w:rsid w:val="00E74F19"/>
    <w:rsid w:val="00E74FEA"/>
    <w:rsid w:val="00E75612"/>
    <w:rsid w:val="00E75DB2"/>
    <w:rsid w:val="00E75F21"/>
    <w:rsid w:val="00E75FA9"/>
    <w:rsid w:val="00E761D3"/>
    <w:rsid w:val="00E76AAA"/>
    <w:rsid w:val="00E77184"/>
    <w:rsid w:val="00E8161F"/>
    <w:rsid w:val="00E824A1"/>
    <w:rsid w:val="00E82A18"/>
    <w:rsid w:val="00E82EF5"/>
    <w:rsid w:val="00E82FEF"/>
    <w:rsid w:val="00E83DCF"/>
    <w:rsid w:val="00E8417C"/>
    <w:rsid w:val="00E8550A"/>
    <w:rsid w:val="00E87776"/>
    <w:rsid w:val="00E90315"/>
    <w:rsid w:val="00E905D6"/>
    <w:rsid w:val="00E917B9"/>
    <w:rsid w:val="00E91C85"/>
    <w:rsid w:val="00E9260B"/>
    <w:rsid w:val="00E92988"/>
    <w:rsid w:val="00E9304C"/>
    <w:rsid w:val="00E935C0"/>
    <w:rsid w:val="00E9379F"/>
    <w:rsid w:val="00E943CC"/>
    <w:rsid w:val="00E94481"/>
    <w:rsid w:val="00E9490A"/>
    <w:rsid w:val="00E9562F"/>
    <w:rsid w:val="00E95A36"/>
    <w:rsid w:val="00E963C5"/>
    <w:rsid w:val="00E97001"/>
    <w:rsid w:val="00EA02C0"/>
    <w:rsid w:val="00EA0A3F"/>
    <w:rsid w:val="00EA158D"/>
    <w:rsid w:val="00EA16A6"/>
    <w:rsid w:val="00EA190F"/>
    <w:rsid w:val="00EA1B97"/>
    <w:rsid w:val="00EA205F"/>
    <w:rsid w:val="00EA2197"/>
    <w:rsid w:val="00EA29B5"/>
    <w:rsid w:val="00EA3020"/>
    <w:rsid w:val="00EA32AE"/>
    <w:rsid w:val="00EA3568"/>
    <w:rsid w:val="00EA542F"/>
    <w:rsid w:val="00EA67E9"/>
    <w:rsid w:val="00EA6EBF"/>
    <w:rsid w:val="00EA7039"/>
    <w:rsid w:val="00EA70BA"/>
    <w:rsid w:val="00EA7EF9"/>
    <w:rsid w:val="00EB0F4E"/>
    <w:rsid w:val="00EB1E12"/>
    <w:rsid w:val="00EB29FF"/>
    <w:rsid w:val="00EB3949"/>
    <w:rsid w:val="00EB40F1"/>
    <w:rsid w:val="00EB5534"/>
    <w:rsid w:val="00EB5D9F"/>
    <w:rsid w:val="00EB5DE5"/>
    <w:rsid w:val="00EC05D5"/>
    <w:rsid w:val="00EC0FDA"/>
    <w:rsid w:val="00EC1C2D"/>
    <w:rsid w:val="00EC5922"/>
    <w:rsid w:val="00EC71FF"/>
    <w:rsid w:val="00EC75FF"/>
    <w:rsid w:val="00ED055B"/>
    <w:rsid w:val="00ED0623"/>
    <w:rsid w:val="00ED0E4D"/>
    <w:rsid w:val="00ED0FC7"/>
    <w:rsid w:val="00ED1A52"/>
    <w:rsid w:val="00ED1B1D"/>
    <w:rsid w:val="00ED33FE"/>
    <w:rsid w:val="00ED4FFA"/>
    <w:rsid w:val="00ED6947"/>
    <w:rsid w:val="00ED6B7A"/>
    <w:rsid w:val="00ED7664"/>
    <w:rsid w:val="00ED7C9B"/>
    <w:rsid w:val="00ED7DCD"/>
    <w:rsid w:val="00EE00F9"/>
    <w:rsid w:val="00EE0449"/>
    <w:rsid w:val="00EE0AD1"/>
    <w:rsid w:val="00EE0B97"/>
    <w:rsid w:val="00EE1111"/>
    <w:rsid w:val="00EE2845"/>
    <w:rsid w:val="00EE3230"/>
    <w:rsid w:val="00EE499D"/>
    <w:rsid w:val="00EE4E66"/>
    <w:rsid w:val="00EE5933"/>
    <w:rsid w:val="00EE5DB3"/>
    <w:rsid w:val="00EE6108"/>
    <w:rsid w:val="00EE668F"/>
    <w:rsid w:val="00EE6FF7"/>
    <w:rsid w:val="00EF0326"/>
    <w:rsid w:val="00EF28AE"/>
    <w:rsid w:val="00EF2A9A"/>
    <w:rsid w:val="00EF33AB"/>
    <w:rsid w:val="00EF33B1"/>
    <w:rsid w:val="00EF34F0"/>
    <w:rsid w:val="00EF44BE"/>
    <w:rsid w:val="00EF4819"/>
    <w:rsid w:val="00EF58A4"/>
    <w:rsid w:val="00EF6C9A"/>
    <w:rsid w:val="00EF7197"/>
    <w:rsid w:val="00EF7465"/>
    <w:rsid w:val="00EF7EA7"/>
    <w:rsid w:val="00F00769"/>
    <w:rsid w:val="00F01A2F"/>
    <w:rsid w:val="00F01FEB"/>
    <w:rsid w:val="00F02C71"/>
    <w:rsid w:val="00F02DEE"/>
    <w:rsid w:val="00F03882"/>
    <w:rsid w:val="00F04408"/>
    <w:rsid w:val="00F04A0F"/>
    <w:rsid w:val="00F054EF"/>
    <w:rsid w:val="00F05BC9"/>
    <w:rsid w:val="00F06AD3"/>
    <w:rsid w:val="00F10B70"/>
    <w:rsid w:val="00F10F61"/>
    <w:rsid w:val="00F11391"/>
    <w:rsid w:val="00F11468"/>
    <w:rsid w:val="00F11DE6"/>
    <w:rsid w:val="00F12BF0"/>
    <w:rsid w:val="00F12E3F"/>
    <w:rsid w:val="00F13F4A"/>
    <w:rsid w:val="00F15C1B"/>
    <w:rsid w:val="00F15D75"/>
    <w:rsid w:val="00F15FC5"/>
    <w:rsid w:val="00F1602F"/>
    <w:rsid w:val="00F161CF"/>
    <w:rsid w:val="00F1730C"/>
    <w:rsid w:val="00F17BA8"/>
    <w:rsid w:val="00F20245"/>
    <w:rsid w:val="00F2026C"/>
    <w:rsid w:val="00F20A83"/>
    <w:rsid w:val="00F21189"/>
    <w:rsid w:val="00F21454"/>
    <w:rsid w:val="00F2170A"/>
    <w:rsid w:val="00F217E2"/>
    <w:rsid w:val="00F217EF"/>
    <w:rsid w:val="00F218E8"/>
    <w:rsid w:val="00F21B8D"/>
    <w:rsid w:val="00F231BD"/>
    <w:rsid w:val="00F235CF"/>
    <w:rsid w:val="00F240B7"/>
    <w:rsid w:val="00F2430A"/>
    <w:rsid w:val="00F27967"/>
    <w:rsid w:val="00F27C1D"/>
    <w:rsid w:val="00F27C52"/>
    <w:rsid w:val="00F3027B"/>
    <w:rsid w:val="00F30A22"/>
    <w:rsid w:val="00F30E59"/>
    <w:rsid w:val="00F31DBD"/>
    <w:rsid w:val="00F33237"/>
    <w:rsid w:val="00F35940"/>
    <w:rsid w:val="00F35FD2"/>
    <w:rsid w:val="00F36200"/>
    <w:rsid w:val="00F36931"/>
    <w:rsid w:val="00F373BB"/>
    <w:rsid w:val="00F375D4"/>
    <w:rsid w:val="00F37730"/>
    <w:rsid w:val="00F37B10"/>
    <w:rsid w:val="00F37D55"/>
    <w:rsid w:val="00F405DE"/>
    <w:rsid w:val="00F413D2"/>
    <w:rsid w:val="00F42431"/>
    <w:rsid w:val="00F427D1"/>
    <w:rsid w:val="00F4318D"/>
    <w:rsid w:val="00F434D3"/>
    <w:rsid w:val="00F43C69"/>
    <w:rsid w:val="00F463A2"/>
    <w:rsid w:val="00F46B1C"/>
    <w:rsid w:val="00F47B4F"/>
    <w:rsid w:val="00F5037C"/>
    <w:rsid w:val="00F5086E"/>
    <w:rsid w:val="00F51E1B"/>
    <w:rsid w:val="00F51F2D"/>
    <w:rsid w:val="00F52339"/>
    <w:rsid w:val="00F523C3"/>
    <w:rsid w:val="00F54A27"/>
    <w:rsid w:val="00F550D9"/>
    <w:rsid w:val="00F5570B"/>
    <w:rsid w:val="00F557CF"/>
    <w:rsid w:val="00F55C26"/>
    <w:rsid w:val="00F56B65"/>
    <w:rsid w:val="00F56E03"/>
    <w:rsid w:val="00F56F86"/>
    <w:rsid w:val="00F577FD"/>
    <w:rsid w:val="00F57D5E"/>
    <w:rsid w:val="00F57F5A"/>
    <w:rsid w:val="00F60431"/>
    <w:rsid w:val="00F61024"/>
    <w:rsid w:val="00F621B9"/>
    <w:rsid w:val="00F62550"/>
    <w:rsid w:val="00F62D3C"/>
    <w:rsid w:val="00F630F3"/>
    <w:rsid w:val="00F6327B"/>
    <w:rsid w:val="00F642A8"/>
    <w:rsid w:val="00F64A74"/>
    <w:rsid w:val="00F64E44"/>
    <w:rsid w:val="00F65605"/>
    <w:rsid w:val="00F6602C"/>
    <w:rsid w:val="00F66966"/>
    <w:rsid w:val="00F66E6E"/>
    <w:rsid w:val="00F67747"/>
    <w:rsid w:val="00F67B31"/>
    <w:rsid w:val="00F67E9A"/>
    <w:rsid w:val="00F705C2"/>
    <w:rsid w:val="00F706BA"/>
    <w:rsid w:val="00F727D6"/>
    <w:rsid w:val="00F732C0"/>
    <w:rsid w:val="00F75006"/>
    <w:rsid w:val="00F7531B"/>
    <w:rsid w:val="00F756A7"/>
    <w:rsid w:val="00F75936"/>
    <w:rsid w:val="00F75E19"/>
    <w:rsid w:val="00F7674F"/>
    <w:rsid w:val="00F76A4B"/>
    <w:rsid w:val="00F76D4C"/>
    <w:rsid w:val="00F7776B"/>
    <w:rsid w:val="00F77EDF"/>
    <w:rsid w:val="00F801A5"/>
    <w:rsid w:val="00F80E77"/>
    <w:rsid w:val="00F8128D"/>
    <w:rsid w:val="00F813E4"/>
    <w:rsid w:val="00F81728"/>
    <w:rsid w:val="00F81A10"/>
    <w:rsid w:val="00F81BB3"/>
    <w:rsid w:val="00F81D27"/>
    <w:rsid w:val="00F81DDB"/>
    <w:rsid w:val="00F821C5"/>
    <w:rsid w:val="00F82540"/>
    <w:rsid w:val="00F82887"/>
    <w:rsid w:val="00F82B1F"/>
    <w:rsid w:val="00F8300A"/>
    <w:rsid w:val="00F84618"/>
    <w:rsid w:val="00F846C0"/>
    <w:rsid w:val="00F84B07"/>
    <w:rsid w:val="00F86400"/>
    <w:rsid w:val="00F865A9"/>
    <w:rsid w:val="00F865C9"/>
    <w:rsid w:val="00F86EF8"/>
    <w:rsid w:val="00F876AB"/>
    <w:rsid w:val="00F876BD"/>
    <w:rsid w:val="00F87EF3"/>
    <w:rsid w:val="00F87FC7"/>
    <w:rsid w:val="00F90027"/>
    <w:rsid w:val="00F90222"/>
    <w:rsid w:val="00F9093A"/>
    <w:rsid w:val="00F91753"/>
    <w:rsid w:val="00F9186B"/>
    <w:rsid w:val="00F92E72"/>
    <w:rsid w:val="00F93795"/>
    <w:rsid w:val="00F93C77"/>
    <w:rsid w:val="00F93F3D"/>
    <w:rsid w:val="00F9543E"/>
    <w:rsid w:val="00F95F79"/>
    <w:rsid w:val="00F960C4"/>
    <w:rsid w:val="00F96DA4"/>
    <w:rsid w:val="00FA0798"/>
    <w:rsid w:val="00FA0BE7"/>
    <w:rsid w:val="00FA2FE3"/>
    <w:rsid w:val="00FA3421"/>
    <w:rsid w:val="00FA4375"/>
    <w:rsid w:val="00FA4379"/>
    <w:rsid w:val="00FA4666"/>
    <w:rsid w:val="00FA4BB4"/>
    <w:rsid w:val="00FA4C24"/>
    <w:rsid w:val="00FA548A"/>
    <w:rsid w:val="00FA6199"/>
    <w:rsid w:val="00FA646E"/>
    <w:rsid w:val="00FA796A"/>
    <w:rsid w:val="00FA7C5E"/>
    <w:rsid w:val="00FB06EE"/>
    <w:rsid w:val="00FB0DA4"/>
    <w:rsid w:val="00FB0FAC"/>
    <w:rsid w:val="00FB1CFF"/>
    <w:rsid w:val="00FB23F5"/>
    <w:rsid w:val="00FB3275"/>
    <w:rsid w:val="00FB3AF8"/>
    <w:rsid w:val="00FB3D2F"/>
    <w:rsid w:val="00FB4151"/>
    <w:rsid w:val="00FB4655"/>
    <w:rsid w:val="00FB4658"/>
    <w:rsid w:val="00FB528D"/>
    <w:rsid w:val="00FB6F1A"/>
    <w:rsid w:val="00FC0742"/>
    <w:rsid w:val="00FC0C8B"/>
    <w:rsid w:val="00FC14AB"/>
    <w:rsid w:val="00FC1530"/>
    <w:rsid w:val="00FC1C1A"/>
    <w:rsid w:val="00FC1F80"/>
    <w:rsid w:val="00FC2880"/>
    <w:rsid w:val="00FC3B48"/>
    <w:rsid w:val="00FC3D86"/>
    <w:rsid w:val="00FC3EEC"/>
    <w:rsid w:val="00FC4DF7"/>
    <w:rsid w:val="00FC4FA4"/>
    <w:rsid w:val="00FC56E7"/>
    <w:rsid w:val="00FC602E"/>
    <w:rsid w:val="00FD0234"/>
    <w:rsid w:val="00FD07E0"/>
    <w:rsid w:val="00FD0C91"/>
    <w:rsid w:val="00FD1028"/>
    <w:rsid w:val="00FD11DD"/>
    <w:rsid w:val="00FD17A7"/>
    <w:rsid w:val="00FD1D8A"/>
    <w:rsid w:val="00FD2446"/>
    <w:rsid w:val="00FD303B"/>
    <w:rsid w:val="00FD486C"/>
    <w:rsid w:val="00FD54BD"/>
    <w:rsid w:val="00FD5AF1"/>
    <w:rsid w:val="00FD64A1"/>
    <w:rsid w:val="00FD68E7"/>
    <w:rsid w:val="00FD7094"/>
    <w:rsid w:val="00FE03A7"/>
    <w:rsid w:val="00FE19B7"/>
    <w:rsid w:val="00FE21CB"/>
    <w:rsid w:val="00FE2959"/>
    <w:rsid w:val="00FE512C"/>
    <w:rsid w:val="00FE527E"/>
    <w:rsid w:val="00FE5E8E"/>
    <w:rsid w:val="00FE5F5E"/>
    <w:rsid w:val="00FE6694"/>
    <w:rsid w:val="00FE6A09"/>
    <w:rsid w:val="00FE6B40"/>
    <w:rsid w:val="00FE6BA0"/>
    <w:rsid w:val="00FE715D"/>
    <w:rsid w:val="00FE7810"/>
    <w:rsid w:val="00FF0218"/>
    <w:rsid w:val="00FF0944"/>
    <w:rsid w:val="00FF0F04"/>
    <w:rsid w:val="00FF1CA6"/>
    <w:rsid w:val="00FF1E49"/>
    <w:rsid w:val="00FF2507"/>
    <w:rsid w:val="00FF2674"/>
    <w:rsid w:val="00FF2B15"/>
    <w:rsid w:val="00FF2D18"/>
    <w:rsid w:val="00FF3862"/>
    <w:rsid w:val="00FF3EC6"/>
    <w:rsid w:val="00FF45A6"/>
    <w:rsid w:val="00FF4714"/>
    <w:rsid w:val="00FF4A3C"/>
    <w:rsid w:val="00FF711E"/>
    <w:rsid w:val="00FF78C0"/>
    <w:rsid w:val="00FF798A"/>
    <w:rsid w:val="03F34269"/>
    <w:rsid w:val="0805191A"/>
    <w:rsid w:val="0815EF4A"/>
    <w:rsid w:val="0943F91F"/>
    <w:rsid w:val="0998974E"/>
    <w:rsid w:val="11263E14"/>
    <w:rsid w:val="1192D303"/>
    <w:rsid w:val="14CA73C5"/>
    <w:rsid w:val="151F11F4"/>
    <w:rsid w:val="2903A917"/>
    <w:rsid w:val="39C9C7D5"/>
    <w:rsid w:val="46F40062"/>
    <w:rsid w:val="47040C49"/>
    <w:rsid w:val="49B979E2"/>
    <w:rsid w:val="5BC46CF2"/>
    <w:rsid w:val="5D4F6723"/>
    <w:rsid w:val="5FABB03C"/>
    <w:rsid w:val="6BCA1F33"/>
    <w:rsid w:val="6CB52B52"/>
    <w:rsid w:val="7144D476"/>
    <w:rsid w:val="77BCCCCE"/>
    <w:rsid w:val="79589D2F"/>
    <w:rsid w:val="7B2F7EBB"/>
    <w:rsid w:val="7D7B4A10"/>
    <w:rsid w:val="7FC71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9FF00"/>
  <w15:docId w15:val="{D5511836-ED79-4D74-A009-96440A370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1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5B88"/>
  </w:style>
  <w:style w:type="paragraph" w:styleId="Heading1">
    <w:name w:val="heading 1"/>
    <w:basedOn w:val="ListNumber"/>
    <w:next w:val="Normal"/>
    <w:link w:val="Heading1Char"/>
    <w:uiPriority w:val="9"/>
    <w:qFormat/>
    <w:rsid w:val="004A5BD3"/>
    <w:pPr>
      <w:keepNext/>
      <w:numPr>
        <w:numId w:val="15"/>
      </w:numPr>
      <w:outlineLvl w:val="0"/>
    </w:pPr>
    <w:rPr>
      <w:rFonts w:asciiTheme="minorHAnsi" w:hAnsiTheme="minorHAnsi" w:cstheme="minorHAnsi"/>
      <w:b/>
      <w:bCs/>
      <w:sz w:val="32"/>
    </w:rPr>
  </w:style>
  <w:style w:type="paragraph" w:styleId="Heading2">
    <w:name w:val="heading 2"/>
    <w:basedOn w:val="Normal"/>
    <w:next w:val="Normal"/>
    <w:link w:val="Heading2Char"/>
    <w:autoRedefine/>
    <w:qFormat/>
    <w:rsid w:val="003207D3"/>
    <w:pPr>
      <w:keepNext/>
      <w:numPr>
        <w:ilvl w:val="1"/>
        <w:numId w:val="5"/>
      </w:numPr>
      <w:outlineLvl w:val="1"/>
    </w:pPr>
    <w:rPr>
      <w:rFonts w:ascii="Calibri Light" w:hAnsi="Calibri Light" w:cs="Calibri Light"/>
      <w:b/>
      <w:bCs/>
      <w:sz w:val="24"/>
      <w:szCs w:val="18"/>
      <w:bdr w:val="none" w:sz="0" w:space="0" w:color="auto" w:frame="1"/>
      <w:lang w:val="en-AU" w:eastAsia="en-AU"/>
    </w:rPr>
  </w:style>
  <w:style w:type="paragraph" w:styleId="Heading3">
    <w:name w:val="heading 3"/>
    <w:basedOn w:val="Heading2"/>
    <w:next w:val="Normal"/>
    <w:autoRedefine/>
    <w:qFormat/>
    <w:rsid w:val="006F0F59"/>
    <w:pPr>
      <w:numPr>
        <w:ilvl w:val="2"/>
        <w:numId w:val="15"/>
      </w:numPr>
      <w:outlineLvl w:val="2"/>
    </w:pPr>
    <w:rPr>
      <w:bCs w:val="0"/>
      <w:sz w:val="20"/>
    </w:rPr>
  </w:style>
  <w:style w:type="paragraph" w:styleId="Heading4">
    <w:name w:val="heading 4"/>
    <w:basedOn w:val="Normal"/>
    <w:next w:val="Normal"/>
    <w:qFormat/>
    <w:rsid w:val="007363EB"/>
    <w:pPr>
      <w:keepNext/>
      <w:numPr>
        <w:ilvl w:val="3"/>
        <w:numId w:val="15"/>
      </w:numPr>
      <w:spacing w:before="240" w:after="60"/>
      <w:outlineLvl w:val="3"/>
    </w:pPr>
    <w:rPr>
      <w:rFonts w:ascii="Calibri Light" w:hAnsi="Calibri Light"/>
      <w:b/>
      <w:bCs/>
    </w:rPr>
  </w:style>
  <w:style w:type="paragraph" w:styleId="Heading5">
    <w:name w:val="heading 5"/>
    <w:basedOn w:val="Normal"/>
    <w:next w:val="Normal"/>
    <w:qFormat/>
    <w:rsid w:val="004D7E5B"/>
    <w:pPr>
      <w:numPr>
        <w:ilvl w:val="4"/>
        <w:numId w:val="15"/>
      </w:numPr>
      <w:spacing w:before="240" w:after="60"/>
      <w:outlineLvl w:val="4"/>
    </w:pPr>
    <w:rPr>
      <w:b/>
      <w:bCs/>
      <w:i/>
      <w:iCs/>
      <w:sz w:val="26"/>
      <w:szCs w:val="26"/>
    </w:rPr>
  </w:style>
  <w:style w:type="paragraph" w:styleId="Heading6">
    <w:name w:val="heading 6"/>
    <w:basedOn w:val="Normal"/>
    <w:next w:val="Normal"/>
    <w:qFormat/>
    <w:rsid w:val="004D7E5B"/>
    <w:pPr>
      <w:numPr>
        <w:ilvl w:val="5"/>
        <w:numId w:val="15"/>
      </w:numPr>
      <w:spacing w:before="240" w:after="60"/>
      <w:outlineLvl w:val="5"/>
    </w:pPr>
    <w:rPr>
      <w:b/>
      <w:bCs/>
      <w:szCs w:val="22"/>
    </w:rPr>
  </w:style>
  <w:style w:type="paragraph" w:styleId="Heading7">
    <w:name w:val="heading 7"/>
    <w:basedOn w:val="Normal"/>
    <w:next w:val="Normal"/>
    <w:qFormat/>
    <w:rsid w:val="004D7E5B"/>
    <w:pPr>
      <w:numPr>
        <w:ilvl w:val="6"/>
        <w:numId w:val="15"/>
      </w:numPr>
      <w:spacing w:before="240" w:after="60"/>
      <w:outlineLvl w:val="6"/>
    </w:pPr>
  </w:style>
  <w:style w:type="paragraph" w:styleId="Heading8">
    <w:name w:val="heading 8"/>
    <w:basedOn w:val="Normal"/>
    <w:next w:val="Normal"/>
    <w:qFormat/>
    <w:rsid w:val="004D7E5B"/>
    <w:pPr>
      <w:numPr>
        <w:ilvl w:val="7"/>
        <w:numId w:val="15"/>
      </w:numPr>
      <w:spacing w:before="240" w:after="60"/>
      <w:outlineLvl w:val="7"/>
    </w:pPr>
    <w:rPr>
      <w:i/>
      <w:iCs/>
    </w:rPr>
  </w:style>
  <w:style w:type="paragraph" w:styleId="Heading9">
    <w:name w:val="heading 9"/>
    <w:basedOn w:val="Normal"/>
    <w:next w:val="Normal"/>
    <w:qFormat/>
    <w:rsid w:val="004D7E5B"/>
    <w:pPr>
      <w:numPr>
        <w:ilvl w:val="8"/>
        <w:numId w:val="15"/>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A5BD3"/>
    <w:rPr>
      <w:rFonts w:asciiTheme="minorHAnsi" w:hAnsiTheme="minorHAnsi" w:cstheme="minorHAnsi"/>
      <w:b/>
      <w:bCs/>
      <w:sz w:val="32"/>
    </w:rPr>
  </w:style>
  <w:style w:type="character" w:styleId="Hyperlink">
    <w:name w:val="Hyperlink"/>
    <w:uiPriority w:val="99"/>
    <w:rsid w:val="004D7E5B"/>
    <w:rPr>
      <w:color w:val="0000FF"/>
      <w:u w:val="single"/>
    </w:rPr>
  </w:style>
  <w:style w:type="paragraph" w:styleId="TOC1">
    <w:name w:val="toc 1"/>
    <w:basedOn w:val="Normal"/>
    <w:next w:val="Normal"/>
    <w:autoRedefine/>
    <w:uiPriority w:val="39"/>
    <w:rsid w:val="00606194"/>
    <w:pPr>
      <w:spacing w:before="120" w:after="120"/>
    </w:pPr>
    <w:rPr>
      <w:rFonts w:asciiTheme="minorHAnsi" w:hAnsiTheme="minorHAnsi"/>
      <w:b/>
      <w:bCs/>
      <w:caps/>
      <w:sz w:val="24"/>
    </w:rPr>
  </w:style>
  <w:style w:type="paragraph" w:styleId="TOC2">
    <w:name w:val="toc 2"/>
    <w:basedOn w:val="Normal"/>
    <w:next w:val="Normal"/>
    <w:autoRedefine/>
    <w:uiPriority w:val="39"/>
    <w:rsid w:val="00B2008B"/>
    <w:pPr>
      <w:ind w:left="240"/>
    </w:pPr>
    <w:rPr>
      <w:rFonts w:ascii="Calibri Light" w:hAnsi="Calibri Light"/>
      <w:smallCaps/>
    </w:rPr>
  </w:style>
  <w:style w:type="paragraph" w:styleId="TOC3">
    <w:name w:val="toc 3"/>
    <w:basedOn w:val="Normal"/>
    <w:next w:val="Normal"/>
    <w:autoRedefine/>
    <w:uiPriority w:val="39"/>
    <w:rsid w:val="00E43D52"/>
    <w:pPr>
      <w:ind w:left="720"/>
    </w:pPr>
    <w:rPr>
      <w:rFonts w:ascii="Calibri Light" w:hAnsi="Calibri Light"/>
      <w:iCs/>
    </w:rPr>
  </w:style>
  <w:style w:type="paragraph" w:styleId="TOC4">
    <w:name w:val="toc 4"/>
    <w:basedOn w:val="Normal"/>
    <w:next w:val="Normal"/>
    <w:autoRedefine/>
    <w:uiPriority w:val="39"/>
    <w:rsid w:val="004D7E5B"/>
    <w:pPr>
      <w:ind w:left="720"/>
    </w:pPr>
    <w:rPr>
      <w:szCs w:val="21"/>
    </w:rPr>
  </w:style>
  <w:style w:type="paragraph" w:styleId="TOC7">
    <w:name w:val="toc 7"/>
    <w:basedOn w:val="Normal"/>
    <w:next w:val="Normal"/>
    <w:autoRedefine/>
    <w:uiPriority w:val="39"/>
    <w:rsid w:val="004D7E5B"/>
    <w:pPr>
      <w:ind w:left="1440"/>
    </w:pPr>
  </w:style>
  <w:style w:type="paragraph" w:styleId="BodyTextIndent">
    <w:name w:val="Body Text Indent"/>
    <w:basedOn w:val="Normal"/>
    <w:rsid w:val="004D7E5B"/>
    <w:pPr>
      <w:ind w:left="1440"/>
    </w:pPr>
  </w:style>
  <w:style w:type="paragraph" w:styleId="BodyTextIndent2">
    <w:name w:val="Body Text Indent 2"/>
    <w:basedOn w:val="Normal"/>
    <w:rsid w:val="004D7E5B"/>
    <w:pPr>
      <w:ind w:left="720"/>
    </w:pPr>
  </w:style>
  <w:style w:type="paragraph" w:styleId="Header">
    <w:name w:val="header"/>
    <w:basedOn w:val="Normal"/>
    <w:link w:val="HeaderChar"/>
    <w:rsid w:val="004D7E5B"/>
    <w:pPr>
      <w:tabs>
        <w:tab w:val="center" w:pos="4320"/>
        <w:tab w:val="right" w:pos="8640"/>
      </w:tabs>
    </w:pPr>
  </w:style>
  <w:style w:type="paragraph" w:styleId="Footer">
    <w:name w:val="footer"/>
    <w:basedOn w:val="Normal"/>
    <w:link w:val="FooterChar"/>
    <w:rsid w:val="004D7E5B"/>
    <w:pPr>
      <w:tabs>
        <w:tab w:val="center" w:pos="4320"/>
        <w:tab w:val="right" w:pos="8640"/>
      </w:tabs>
    </w:pPr>
  </w:style>
  <w:style w:type="character" w:styleId="PageNumber">
    <w:name w:val="page number"/>
    <w:basedOn w:val="DefaultParagraphFont"/>
    <w:rsid w:val="004D7E5B"/>
  </w:style>
  <w:style w:type="paragraph" w:styleId="BodyTextIndent3">
    <w:name w:val="Body Text Indent 3"/>
    <w:basedOn w:val="Normal"/>
    <w:rsid w:val="004D7E5B"/>
    <w:pPr>
      <w:ind w:left="810"/>
    </w:pPr>
  </w:style>
  <w:style w:type="paragraph" w:styleId="BodyText">
    <w:name w:val="Body Text"/>
    <w:basedOn w:val="Normal"/>
    <w:rsid w:val="004D7E5B"/>
    <w:pPr>
      <w:jc w:val="both"/>
    </w:pPr>
  </w:style>
  <w:style w:type="table" w:styleId="TableGrid">
    <w:name w:val="Table Grid"/>
    <w:basedOn w:val="TableNormal"/>
    <w:uiPriority w:val="39"/>
    <w:rsid w:val="004D7E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E76AAA"/>
    <w:pPr>
      <w:spacing w:after="120" w:line="480" w:lineRule="auto"/>
    </w:pPr>
  </w:style>
  <w:style w:type="paragraph" w:styleId="BodyText3">
    <w:name w:val="Body Text 3"/>
    <w:basedOn w:val="Normal"/>
    <w:rsid w:val="00E76AAA"/>
    <w:pPr>
      <w:spacing w:after="120"/>
    </w:pPr>
    <w:rPr>
      <w:sz w:val="16"/>
      <w:szCs w:val="16"/>
    </w:rPr>
  </w:style>
  <w:style w:type="paragraph" w:styleId="TOAHeading">
    <w:name w:val="toa heading"/>
    <w:basedOn w:val="Normal"/>
    <w:next w:val="Normal"/>
    <w:semiHidden/>
    <w:rsid w:val="00E76AAA"/>
    <w:pPr>
      <w:autoSpaceDE w:val="0"/>
      <w:autoSpaceDN w:val="0"/>
      <w:spacing w:before="120"/>
    </w:pPr>
    <w:rPr>
      <w:b/>
      <w:bCs/>
    </w:rPr>
  </w:style>
  <w:style w:type="paragraph" w:customStyle="1" w:styleId="Normal2">
    <w:name w:val="Normal2"/>
    <w:basedOn w:val="Normal"/>
    <w:rsid w:val="00E76AAA"/>
    <w:pPr>
      <w:autoSpaceDE w:val="0"/>
      <w:autoSpaceDN w:val="0"/>
      <w:spacing w:line="360" w:lineRule="atLeast"/>
    </w:pPr>
    <w:rPr>
      <w:rFonts w:ascii="Lucida Sans" w:hAnsi="Lucida Sans" w:cs="Lucida Sans"/>
      <w:sz w:val="18"/>
      <w:szCs w:val="18"/>
    </w:rPr>
  </w:style>
  <w:style w:type="paragraph" w:styleId="ListBullet2">
    <w:name w:val="List Bullet 2"/>
    <w:basedOn w:val="Normal"/>
    <w:autoRedefine/>
    <w:rsid w:val="00B85A77"/>
    <w:pPr>
      <w:numPr>
        <w:numId w:val="1"/>
      </w:numPr>
      <w:tabs>
        <w:tab w:val="clear" w:pos="643"/>
        <w:tab w:val="num" w:pos="720"/>
      </w:tabs>
      <w:spacing w:before="80" w:after="80"/>
      <w:ind w:left="1080"/>
    </w:pPr>
  </w:style>
  <w:style w:type="paragraph" w:styleId="Index1">
    <w:name w:val="index 1"/>
    <w:basedOn w:val="Normal"/>
    <w:next w:val="Normal"/>
    <w:autoRedefine/>
    <w:semiHidden/>
    <w:rsid w:val="00B85A77"/>
    <w:pPr>
      <w:ind w:left="240" w:hanging="240"/>
    </w:pPr>
  </w:style>
  <w:style w:type="paragraph" w:styleId="IndexHeading">
    <w:name w:val="index heading"/>
    <w:basedOn w:val="Normal"/>
    <w:next w:val="Index1"/>
    <w:semiHidden/>
    <w:rsid w:val="00B85A77"/>
  </w:style>
  <w:style w:type="paragraph" w:styleId="Date">
    <w:name w:val="Date"/>
    <w:basedOn w:val="Normal"/>
    <w:next w:val="Normal"/>
    <w:rsid w:val="00B51BE2"/>
  </w:style>
  <w:style w:type="paragraph" w:styleId="PlainText">
    <w:name w:val="Plain Text"/>
    <w:basedOn w:val="Normal"/>
    <w:rsid w:val="00865470"/>
    <w:rPr>
      <w:rFonts w:ascii="Courier New" w:eastAsia="Times New Roman" w:hAnsi="Courier New" w:cs="Courier New"/>
    </w:rPr>
  </w:style>
  <w:style w:type="paragraph" w:styleId="BalloonText">
    <w:name w:val="Balloon Text"/>
    <w:basedOn w:val="Normal"/>
    <w:semiHidden/>
    <w:rsid w:val="005C1CAA"/>
    <w:rPr>
      <w:rFonts w:ascii="Tahoma" w:hAnsi="Tahoma" w:cs="Tahoma"/>
      <w:sz w:val="16"/>
      <w:szCs w:val="16"/>
    </w:rPr>
  </w:style>
  <w:style w:type="character" w:styleId="Strong">
    <w:name w:val="Strong"/>
    <w:uiPriority w:val="22"/>
    <w:qFormat/>
    <w:rsid w:val="00D33461"/>
    <w:rPr>
      <w:b/>
      <w:bCs/>
    </w:rPr>
  </w:style>
  <w:style w:type="paragraph" w:styleId="ListParagraph">
    <w:name w:val="List Paragraph"/>
    <w:basedOn w:val="Normal"/>
    <w:link w:val="ListParagraphChar"/>
    <w:uiPriority w:val="34"/>
    <w:qFormat/>
    <w:rsid w:val="001B7A8B"/>
    <w:pPr>
      <w:ind w:left="720"/>
    </w:pPr>
  </w:style>
  <w:style w:type="paragraph" w:styleId="NormalWeb">
    <w:name w:val="Normal (Web)"/>
    <w:basedOn w:val="Normal"/>
    <w:uiPriority w:val="99"/>
    <w:unhideWhenUsed/>
    <w:rsid w:val="00226837"/>
    <w:rPr>
      <w:rFonts w:eastAsia="Calibri"/>
      <w:lang w:val="en-AU" w:eastAsia="en-AU"/>
    </w:rPr>
  </w:style>
  <w:style w:type="paragraph" w:customStyle="1" w:styleId="Default">
    <w:name w:val="Default"/>
    <w:rsid w:val="0042089C"/>
    <w:pPr>
      <w:autoSpaceDE w:val="0"/>
      <w:autoSpaceDN w:val="0"/>
      <w:adjustRightInd w:val="0"/>
    </w:pPr>
    <w:rPr>
      <w:rFonts w:ascii="Helvetica Compressed" w:hAnsi="Helvetica Compressed" w:cs="Helvetica Compressed"/>
      <w:color w:val="000000"/>
      <w:sz w:val="24"/>
      <w:szCs w:val="24"/>
      <w:lang w:val="en-AU" w:eastAsia="en-AU"/>
    </w:rPr>
  </w:style>
  <w:style w:type="character" w:customStyle="1" w:styleId="A37">
    <w:name w:val="A37"/>
    <w:uiPriority w:val="99"/>
    <w:rsid w:val="0042089C"/>
    <w:rPr>
      <w:rFonts w:ascii="Myriad Pro" w:hAnsi="Myriad Pro" w:cs="Myriad Pro"/>
      <w:color w:val="000000"/>
      <w:sz w:val="16"/>
      <w:szCs w:val="16"/>
    </w:rPr>
  </w:style>
  <w:style w:type="table" w:styleId="TableClassic2">
    <w:name w:val="Table Classic 2"/>
    <w:basedOn w:val="TableNormal"/>
    <w:rsid w:val="00C27C3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Shading">
    <w:name w:val="Light Shading"/>
    <w:basedOn w:val="TableNormal"/>
    <w:uiPriority w:val="60"/>
    <w:rsid w:val="00022AA2"/>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ubtitle">
    <w:name w:val="Subtitle"/>
    <w:basedOn w:val="Normal"/>
    <w:next w:val="Normal"/>
    <w:link w:val="SubtitleChar"/>
    <w:uiPriority w:val="11"/>
    <w:qFormat/>
    <w:rsid w:val="008452F1"/>
    <w:pPr>
      <w:numPr>
        <w:ilvl w:val="1"/>
      </w:numPr>
      <w:spacing w:after="160" w:line="300" w:lineRule="auto"/>
    </w:pPr>
    <w:rPr>
      <w:rFonts w:ascii="Century Gothic" w:eastAsia="Meiryo" w:hAnsi="Century Gothic"/>
      <w:sz w:val="28"/>
      <w:szCs w:val="28"/>
      <w:lang w:eastAsia="ja-JP"/>
    </w:rPr>
  </w:style>
  <w:style w:type="character" w:customStyle="1" w:styleId="SubtitleChar">
    <w:name w:val="Subtitle Char"/>
    <w:link w:val="Subtitle"/>
    <w:uiPriority w:val="11"/>
    <w:rsid w:val="008452F1"/>
    <w:rPr>
      <w:rFonts w:ascii="Century Gothic" w:eastAsia="Meiryo" w:hAnsi="Century Gothic"/>
      <w:sz w:val="28"/>
      <w:szCs w:val="28"/>
      <w:lang w:val="en-US" w:eastAsia="ja-JP"/>
    </w:rPr>
  </w:style>
  <w:style w:type="table" w:customStyle="1" w:styleId="GridTable3-Accent51">
    <w:name w:val="Grid Table 3 - Accent 51"/>
    <w:basedOn w:val="TableNormal"/>
    <w:uiPriority w:val="48"/>
    <w:rsid w:val="008452F1"/>
    <w:rPr>
      <w:rFonts w:ascii="Century Gothic" w:eastAsia="Meiryo" w:hAnsi="Century Gothic"/>
      <w:sz w:val="17"/>
      <w:szCs w:val="17"/>
      <w:lang w:eastAsia="ja-JP"/>
    </w:rPr>
    <w:tblPr>
      <w:tblStyleRowBandSize w:val="1"/>
      <w:tblStyleColBandSize w:val="1"/>
      <w:tblBorders>
        <w:top w:val="single" w:sz="4" w:space="0" w:color="95B6C5"/>
        <w:left w:val="single" w:sz="4" w:space="0" w:color="95B6C5"/>
        <w:bottom w:val="single" w:sz="4" w:space="0" w:color="95B6C5"/>
        <w:right w:val="single" w:sz="4" w:space="0" w:color="95B6C5"/>
        <w:insideH w:val="single" w:sz="4" w:space="0" w:color="95B6C5"/>
        <w:insideV w:val="single" w:sz="4" w:space="0" w:color="95B6C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BE6EB"/>
      </w:tcPr>
    </w:tblStylePr>
    <w:tblStylePr w:type="band1Horz">
      <w:tblPr/>
      <w:tcPr>
        <w:shd w:val="clear" w:color="auto" w:fill="DBE6EB"/>
      </w:tcPr>
    </w:tblStylePr>
    <w:tblStylePr w:type="neCell">
      <w:tblPr/>
      <w:tcPr>
        <w:tcBorders>
          <w:bottom w:val="single" w:sz="4" w:space="0" w:color="95B6C5"/>
        </w:tcBorders>
      </w:tcPr>
    </w:tblStylePr>
    <w:tblStylePr w:type="nwCell">
      <w:tblPr/>
      <w:tcPr>
        <w:tcBorders>
          <w:bottom w:val="single" w:sz="4" w:space="0" w:color="95B6C5"/>
        </w:tcBorders>
      </w:tcPr>
    </w:tblStylePr>
    <w:tblStylePr w:type="seCell">
      <w:tblPr/>
      <w:tcPr>
        <w:tcBorders>
          <w:top w:val="single" w:sz="4" w:space="0" w:color="95B6C5"/>
        </w:tcBorders>
      </w:tcPr>
    </w:tblStylePr>
    <w:tblStylePr w:type="swCell">
      <w:tblPr/>
      <w:tcPr>
        <w:tcBorders>
          <w:top w:val="single" w:sz="4" w:space="0" w:color="95B6C5"/>
        </w:tcBorders>
      </w:tcPr>
    </w:tblStylePr>
  </w:style>
  <w:style w:type="character" w:customStyle="1" w:styleId="Heading2Char">
    <w:name w:val="Heading 2 Char"/>
    <w:link w:val="Heading2"/>
    <w:rsid w:val="003207D3"/>
    <w:rPr>
      <w:rFonts w:ascii="Calibri Light" w:hAnsi="Calibri Light" w:cs="Calibri Light"/>
      <w:b/>
      <w:bCs/>
      <w:sz w:val="24"/>
      <w:szCs w:val="18"/>
      <w:bdr w:val="none" w:sz="0" w:space="0" w:color="auto" w:frame="1"/>
      <w:lang w:val="en-AU" w:eastAsia="en-AU"/>
    </w:rPr>
  </w:style>
  <w:style w:type="paragraph" w:styleId="Caption">
    <w:name w:val="caption"/>
    <w:basedOn w:val="Normal"/>
    <w:next w:val="Normal"/>
    <w:uiPriority w:val="99"/>
    <w:qFormat/>
    <w:rsid w:val="008C2FF6"/>
    <w:pPr>
      <w:spacing w:after="200"/>
      <w:jc w:val="both"/>
    </w:pPr>
    <w:rPr>
      <w:rFonts w:ascii="Calibri" w:eastAsia="Calibri" w:hAnsi="Calibri"/>
      <w:b/>
      <w:bCs/>
      <w:color w:val="262626" w:themeColor="text1" w:themeTint="D9"/>
      <w:sz w:val="18"/>
      <w:szCs w:val="18"/>
      <w:lang w:val="en-AU"/>
    </w:rPr>
  </w:style>
  <w:style w:type="character" w:customStyle="1" w:styleId="ListParagraphChar">
    <w:name w:val="List Paragraph Char"/>
    <w:link w:val="ListParagraph"/>
    <w:uiPriority w:val="34"/>
    <w:locked/>
    <w:rsid w:val="0075030F"/>
    <w:rPr>
      <w:rFonts w:ascii="Arial" w:hAnsi="Arial" w:cs="Arial"/>
      <w:lang w:val="en-US" w:eastAsia="en-US"/>
    </w:rPr>
  </w:style>
  <w:style w:type="paragraph" w:styleId="TOC5">
    <w:name w:val="toc 5"/>
    <w:basedOn w:val="Normal"/>
    <w:next w:val="Normal"/>
    <w:autoRedefine/>
    <w:uiPriority w:val="39"/>
    <w:unhideWhenUsed/>
    <w:rsid w:val="00CA3AAA"/>
    <w:pPr>
      <w:spacing w:after="100" w:line="276" w:lineRule="auto"/>
      <w:ind w:left="880"/>
    </w:pPr>
    <w:rPr>
      <w:rFonts w:ascii="Calibri" w:eastAsia="Times New Roman" w:hAnsi="Calibri"/>
      <w:szCs w:val="22"/>
      <w:lang w:val="en-AU" w:eastAsia="en-AU"/>
    </w:rPr>
  </w:style>
  <w:style w:type="paragraph" w:styleId="TOC6">
    <w:name w:val="toc 6"/>
    <w:basedOn w:val="Normal"/>
    <w:next w:val="Normal"/>
    <w:autoRedefine/>
    <w:uiPriority w:val="39"/>
    <w:unhideWhenUsed/>
    <w:rsid w:val="00CA3AAA"/>
    <w:pPr>
      <w:spacing w:after="100" w:line="276" w:lineRule="auto"/>
      <w:ind w:left="1100"/>
    </w:pPr>
    <w:rPr>
      <w:rFonts w:ascii="Calibri" w:eastAsia="Times New Roman" w:hAnsi="Calibri"/>
      <w:szCs w:val="22"/>
      <w:lang w:val="en-AU" w:eastAsia="en-AU"/>
    </w:rPr>
  </w:style>
  <w:style w:type="paragraph" w:styleId="TOC8">
    <w:name w:val="toc 8"/>
    <w:basedOn w:val="Normal"/>
    <w:next w:val="Normal"/>
    <w:autoRedefine/>
    <w:uiPriority w:val="39"/>
    <w:unhideWhenUsed/>
    <w:rsid w:val="00CA3AAA"/>
    <w:pPr>
      <w:spacing w:after="100" w:line="276" w:lineRule="auto"/>
      <w:ind w:left="1540"/>
    </w:pPr>
    <w:rPr>
      <w:rFonts w:ascii="Calibri" w:eastAsia="Times New Roman" w:hAnsi="Calibri"/>
      <w:szCs w:val="22"/>
      <w:lang w:val="en-AU" w:eastAsia="en-AU"/>
    </w:rPr>
  </w:style>
  <w:style w:type="paragraph" w:styleId="TOC9">
    <w:name w:val="toc 9"/>
    <w:basedOn w:val="Normal"/>
    <w:next w:val="Normal"/>
    <w:autoRedefine/>
    <w:uiPriority w:val="39"/>
    <w:unhideWhenUsed/>
    <w:rsid w:val="00CA3AAA"/>
    <w:pPr>
      <w:spacing w:after="100" w:line="276" w:lineRule="auto"/>
      <w:ind w:left="1760"/>
    </w:pPr>
    <w:rPr>
      <w:rFonts w:ascii="Calibri" w:eastAsia="Times New Roman" w:hAnsi="Calibri"/>
      <w:szCs w:val="22"/>
      <w:lang w:val="en-AU" w:eastAsia="en-AU"/>
    </w:rPr>
  </w:style>
  <w:style w:type="table" w:styleId="TableClassic3">
    <w:name w:val="Table Classic 3"/>
    <w:basedOn w:val="TableNormal"/>
    <w:rsid w:val="00134D3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ListBullet">
    <w:name w:val="List Bullet"/>
    <w:basedOn w:val="Normal"/>
    <w:uiPriority w:val="11"/>
    <w:qFormat/>
    <w:rsid w:val="004A2464"/>
    <w:pPr>
      <w:numPr>
        <w:numId w:val="2"/>
      </w:numPr>
      <w:contextualSpacing/>
    </w:pPr>
  </w:style>
  <w:style w:type="table" w:customStyle="1" w:styleId="ProjectScopeTable">
    <w:name w:val="Project Scope Table"/>
    <w:basedOn w:val="TableNormal"/>
    <w:uiPriority w:val="99"/>
    <w:rsid w:val="004A2464"/>
    <w:pPr>
      <w:spacing w:before="120" w:after="120"/>
    </w:pPr>
    <w:rPr>
      <w:rFonts w:ascii="Arial" w:eastAsia="Arial" w:hAnsi="Arial"/>
      <w:color w:val="404040"/>
      <w:sz w:val="18"/>
      <w:szCs w:val="18"/>
      <w:lang w:eastAsia="ja-JP"/>
    </w:rPr>
    <w:tblP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44" w:type="dxa"/>
        <w:right w:w="144" w:type="dxa"/>
      </w:tblCellMar>
    </w:tblPr>
    <w:tblStylePr w:type="firstRow">
      <w:pPr>
        <w:keepNext/>
        <w:wordWrap/>
      </w:pPr>
      <w:rPr>
        <w:b/>
      </w:rPr>
      <w:tblPr/>
      <w:tcPr>
        <w:shd w:val="clear" w:color="auto" w:fill="DEEAF6"/>
        <w:vAlign w:val="bottom"/>
      </w:tcPr>
    </w:tblStylePr>
    <w:tblStylePr w:type="lastRow">
      <w:rPr>
        <w:b/>
        <w:color w:val="FFFFFF"/>
      </w:rPr>
      <w:tblPr/>
      <w:tcPr>
        <w:shd w:val="clear" w:color="auto" w:fill="5B9BD5"/>
      </w:tcPr>
    </w:tblStylePr>
  </w:style>
  <w:style w:type="character" w:styleId="Emphasis">
    <w:name w:val="Emphasis"/>
    <w:qFormat/>
    <w:rsid w:val="004A2464"/>
    <w:rPr>
      <w:i/>
      <w:iCs/>
    </w:rPr>
  </w:style>
  <w:style w:type="character" w:styleId="CommentReference">
    <w:name w:val="annotation reference"/>
    <w:uiPriority w:val="99"/>
    <w:unhideWhenUsed/>
    <w:rsid w:val="006C4818"/>
    <w:rPr>
      <w:sz w:val="16"/>
      <w:szCs w:val="16"/>
    </w:rPr>
  </w:style>
  <w:style w:type="paragraph" w:styleId="CommentText">
    <w:name w:val="annotation text"/>
    <w:basedOn w:val="Normal"/>
    <w:link w:val="CommentTextChar"/>
    <w:uiPriority w:val="99"/>
    <w:unhideWhenUsed/>
    <w:rsid w:val="006C4818"/>
    <w:pPr>
      <w:spacing w:after="180"/>
    </w:pPr>
    <w:rPr>
      <w:rFonts w:eastAsia="Arial"/>
      <w:color w:val="404040"/>
      <w:lang w:val="en-AU" w:eastAsia="ja-JP"/>
    </w:rPr>
  </w:style>
  <w:style w:type="character" w:customStyle="1" w:styleId="CommentTextChar">
    <w:name w:val="Comment Text Char"/>
    <w:link w:val="CommentText"/>
    <w:uiPriority w:val="99"/>
    <w:rsid w:val="006C4818"/>
    <w:rPr>
      <w:rFonts w:ascii="Arial" w:eastAsia="Arial" w:hAnsi="Arial"/>
      <w:color w:val="404040"/>
      <w:lang w:val="en-AU" w:eastAsia="ja-JP"/>
    </w:rPr>
  </w:style>
  <w:style w:type="table" w:customStyle="1" w:styleId="PlainTable41">
    <w:name w:val="Plain Table 41"/>
    <w:basedOn w:val="TableNormal"/>
    <w:uiPriority w:val="44"/>
    <w:rsid w:val="006C4818"/>
    <w:rPr>
      <w:rFonts w:ascii="Arial" w:eastAsia="Arial" w:hAnsi="Arial"/>
      <w:color w:val="404040"/>
      <w:sz w:val="18"/>
      <w:szCs w:val="18"/>
      <w:lang w:eastAsia="ja-JP"/>
    </w:r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ghtList-Accent11">
    <w:name w:val="Light List - Accent 11"/>
    <w:uiPriority w:val="99"/>
    <w:rsid w:val="00CF128D"/>
    <w:rPr>
      <w:rFonts w:ascii="Calibri" w:eastAsia="Calibri" w:hAnsi="Calibri"/>
      <w:color w:val="FFFFFF"/>
      <w:lang w:val="en-AU" w:eastAsia="en-AU"/>
    </w:rPr>
    <w:tblPr>
      <w:tblStyleRowBandSize w:val="1"/>
      <w:tblStyleColBandSize w:val="1"/>
      <w:tblInd w:w="0" w:type="dxa"/>
      <w:tblBorders>
        <w:top w:val="single" w:sz="8" w:space="0" w:color="53548A"/>
        <w:left w:val="single" w:sz="8" w:space="0" w:color="53548A"/>
        <w:bottom w:val="single" w:sz="8" w:space="0" w:color="53548A"/>
        <w:right w:val="single" w:sz="8" w:space="0" w:color="53548A"/>
        <w:insideH w:val="single" w:sz="8" w:space="0" w:color="53548A"/>
        <w:insideV w:val="single" w:sz="8" w:space="0" w:color="53548A"/>
      </w:tblBorders>
      <w:tblCellMar>
        <w:top w:w="0" w:type="dxa"/>
        <w:left w:w="108" w:type="dxa"/>
        <w:bottom w:w="0" w:type="dxa"/>
        <w:right w:w="108" w:type="dxa"/>
      </w:tblCellMar>
    </w:tblPr>
  </w:style>
  <w:style w:type="paragraph" w:customStyle="1" w:styleId="Heading2Text">
    <w:name w:val="Heading 2 Text"/>
    <w:basedOn w:val="Normal"/>
    <w:uiPriority w:val="99"/>
    <w:rsid w:val="00CF128D"/>
    <w:pPr>
      <w:keepNext/>
      <w:keepLines/>
      <w:numPr>
        <w:ilvl w:val="1"/>
        <w:numId w:val="3"/>
      </w:numPr>
      <w:spacing w:before="120" w:after="120"/>
      <w:jc w:val="both"/>
    </w:pPr>
    <w:rPr>
      <w:rFonts w:eastAsia="Calibri"/>
      <w:sz w:val="24"/>
      <w:szCs w:val="24"/>
      <w:lang w:val="en-AU"/>
    </w:rPr>
  </w:style>
  <w:style w:type="table" w:styleId="MediumShading1-Accent1">
    <w:name w:val="Medium Shading 1 Accent 1"/>
    <w:basedOn w:val="TableNormal"/>
    <w:uiPriority w:val="63"/>
    <w:rsid w:val="00CF128D"/>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ection">
    <w:name w:val="Section"/>
    <w:basedOn w:val="Normal"/>
    <w:link w:val="SectionChar"/>
    <w:autoRedefine/>
    <w:uiPriority w:val="99"/>
    <w:rsid w:val="009A6FD3"/>
    <w:pPr>
      <w:pBdr>
        <w:bottom w:val="single" w:sz="4" w:space="1" w:color="002C77"/>
      </w:pBdr>
      <w:spacing w:before="240" w:after="200"/>
      <w:jc w:val="both"/>
    </w:pPr>
    <w:rPr>
      <w:rFonts w:ascii="Calibri" w:eastAsia="Calibri" w:hAnsi="Calibri"/>
      <w:b/>
      <w:caps/>
      <w:color w:val="008080"/>
      <w:sz w:val="24"/>
      <w:szCs w:val="24"/>
      <w:lang w:val="en-AU"/>
    </w:rPr>
  </w:style>
  <w:style w:type="character" w:customStyle="1" w:styleId="SectionChar">
    <w:name w:val="Section Char"/>
    <w:basedOn w:val="DefaultParagraphFont"/>
    <w:link w:val="Section"/>
    <w:uiPriority w:val="99"/>
    <w:locked/>
    <w:rsid w:val="009A6FD3"/>
    <w:rPr>
      <w:rFonts w:ascii="Calibri" w:eastAsia="Calibri" w:hAnsi="Calibri"/>
      <w:b/>
      <w:caps/>
      <w:color w:val="008080"/>
      <w:sz w:val="24"/>
      <w:szCs w:val="24"/>
      <w:lang w:val="en-AU"/>
    </w:rPr>
  </w:style>
  <w:style w:type="table" w:styleId="LightShading-Accent5">
    <w:name w:val="Light Shading Accent 5"/>
    <w:basedOn w:val="TableNormal"/>
    <w:uiPriority w:val="60"/>
    <w:rsid w:val="00483DE7"/>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99106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UnresolvedMention">
    <w:name w:val="Unresolved Mention"/>
    <w:basedOn w:val="DefaultParagraphFont"/>
    <w:uiPriority w:val="99"/>
    <w:semiHidden/>
    <w:unhideWhenUsed/>
    <w:rsid w:val="00BC7102"/>
    <w:rPr>
      <w:color w:val="605E5C"/>
      <w:shd w:val="clear" w:color="auto" w:fill="E1DFDD"/>
    </w:rPr>
  </w:style>
  <w:style w:type="paragraph" w:customStyle="1" w:styleId="FMGBody">
    <w:name w:val="FMG  Body"/>
    <w:basedOn w:val="Normal"/>
    <w:link w:val="FMGBodyChar"/>
    <w:qFormat/>
    <w:rsid w:val="00B668E4"/>
    <w:pPr>
      <w:spacing w:before="180" w:after="240" w:line="300" w:lineRule="auto"/>
    </w:pPr>
    <w:rPr>
      <w:rFonts w:eastAsia="Calibri"/>
      <w:szCs w:val="22"/>
      <w:lang w:val="en-AU"/>
    </w:rPr>
  </w:style>
  <w:style w:type="character" w:customStyle="1" w:styleId="FMGBodyChar">
    <w:name w:val="FMG  Body Char"/>
    <w:basedOn w:val="DefaultParagraphFont"/>
    <w:link w:val="FMGBody"/>
    <w:rsid w:val="00B668E4"/>
    <w:rPr>
      <w:rFonts w:ascii="Arial" w:eastAsia="Calibri" w:hAnsi="Arial"/>
      <w:sz w:val="22"/>
      <w:szCs w:val="22"/>
      <w:lang w:val="en-AU"/>
    </w:rPr>
  </w:style>
  <w:style w:type="table" w:styleId="TableGridLight">
    <w:name w:val="Grid Table Light"/>
    <w:basedOn w:val="TableNormal"/>
    <w:uiPriority w:val="40"/>
    <w:rsid w:val="00B668E4"/>
    <w:rPr>
      <w:rFonts w:ascii="Arial" w:eastAsiaTheme="minorHAnsi" w:hAnsi="Arial" w:cs="Arial"/>
      <w:sz w:val="22"/>
      <w:szCs w:val="22"/>
      <w:lang w:val="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rsid w:val="00620DB4"/>
    <w:rPr>
      <w:rFonts w:ascii="Arial" w:hAnsi="Arial" w:cs="Arial"/>
      <w:sz w:val="22"/>
    </w:rPr>
  </w:style>
  <w:style w:type="table" w:styleId="GridTable5Dark-Accent5">
    <w:name w:val="Grid Table 5 Dark Accent 5"/>
    <w:basedOn w:val="TableNormal"/>
    <w:uiPriority w:val="50"/>
    <w:rsid w:val="00A509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A509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PlaceholderText">
    <w:name w:val="Placeholder Text"/>
    <w:basedOn w:val="DefaultParagraphFont"/>
    <w:uiPriority w:val="99"/>
    <w:semiHidden/>
    <w:rsid w:val="003D4690"/>
    <w:rPr>
      <w:color w:val="808080"/>
    </w:rPr>
  </w:style>
  <w:style w:type="table" w:styleId="ListTable4">
    <w:name w:val="List Table 4"/>
    <w:basedOn w:val="TableNormal"/>
    <w:uiPriority w:val="49"/>
    <w:rsid w:val="0080135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773E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62DFE"/>
    <w:rPr>
      <w:rFonts w:asciiTheme="minorHAnsi" w:hAnsiTheme="minorHAnsi" w:cs="Arial"/>
      <w:b/>
    </w:rPr>
  </w:style>
  <w:style w:type="paragraph" w:styleId="ListNumber">
    <w:name w:val="List Number"/>
    <w:basedOn w:val="Normal"/>
    <w:semiHidden/>
    <w:unhideWhenUsed/>
    <w:rsid w:val="00CB6759"/>
    <w:pPr>
      <w:contextualSpacing/>
    </w:pPr>
  </w:style>
  <w:style w:type="table" w:customStyle="1" w:styleId="TableGrid1">
    <w:name w:val="Table Grid1"/>
    <w:basedOn w:val="TableNormal"/>
    <w:next w:val="TableGrid"/>
    <w:uiPriority w:val="39"/>
    <w:locked/>
    <w:rsid w:val="00963A07"/>
    <w:pPr>
      <w:spacing w:before="60" w:after="60"/>
    </w:pPr>
    <w:rPr>
      <w:rFonts w:ascii="Arial" w:eastAsia="Times New Roman" w:hAnsi="Arial"/>
      <w:sz w:val="18"/>
      <w:szCs w:val="22"/>
      <w:lang w:val="en-AU" w:eastAsia="en-AU"/>
    </w:rPr>
    <w:tblPr>
      <w:tblBorders>
        <w:top w:val="single" w:sz="12" w:space="0" w:color="002060"/>
        <w:bottom w:val="single" w:sz="12" w:space="0" w:color="002060"/>
        <w:insideH w:val="single" w:sz="4" w:space="0" w:color="002060"/>
        <w:insideV w:val="single" w:sz="4" w:space="0" w:color="002060"/>
      </w:tblBorders>
    </w:tblPr>
    <w:tblStylePr w:type="firstRow">
      <w:pPr>
        <w:wordWrap/>
        <w:spacing w:beforeLines="0" w:beforeAutospacing="0" w:afterLines="0" w:afterAutospacing="0"/>
        <w:outlineLvl w:val="9"/>
      </w:pPr>
      <w:rPr>
        <w:rFonts w:ascii="Open Sans" w:hAnsi="Open Sans"/>
        <w:b/>
        <w:i w:val="0"/>
        <w:color w:val="002060"/>
        <w:sz w:val="18"/>
        <w:u w:color="002060"/>
      </w:rPr>
      <w:tblPr/>
      <w:trPr>
        <w:tblHeader/>
      </w:trPr>
      <w:tcPr>
        <w:shd w:val="clear" w:color="auto" w:fill="D9D9D9" w:themeFill="background1" w:themeFillShade="D9"/>
      </w:tcPr>
    </w:tblStylePr>
  </w:style>
  <w:style w:type="table" w:styleId="ListTable4-Accent1">
    <w:name w:val="List Table 4 Accent 1"/>
    <w:basedOn w:val="TableNormal"/>
    <w:uiPriority w:val="49"/>
    <w:rsid w:val="004B700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
    <w:name w:val="Grid Table 5 Dark"/>
    <w:basedOn w:val="TableNormal"/>
    <w:uiPriority w:val="50"/>
    <w:rsid w:val="004B70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Accent5">
    <w:name w:val="List Table 3 Accent 5"/>
    <w:basedOn w:val="TableNormal"/>
    <w:uiPriority w:val="48"/>
    <w:rsid w:val="004B7005"/>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3-Accent1">
    <w:name w:val="Grid Table 3 Accent 1"/>
    <w:basedOn w:val="TableNormal"/>
    <w:uiPriority w:val="48"/>
    <w:rsid w:val="004B700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2-Accent1">
    <w:name w:val="Grid Table 2 Accent 1"/>
    <w:basedOn w:val="TableNormal"/>
    <w:uiPriority w:val="47"/>
    <w:rsid w:val="004B700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1">
    <w:name w:val="List Table 2 Accent 1"/>
    <w:basedOn w:val="TableNormal"/>
    <w:uiPriority w:val="47"/>
    <w:rsid w:val="004B7005"/>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7Colorful-Accent1">
    <w:name w:val="List Table 7 Colorful Accent 1"/>
    <w:basedOn w:val="TableNormal"/>
    <w:uiPriority w:val="52"/>
    <w:rsid w:val="004B7005"/>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
    <w:name w:val="List Table 1 Light"/>
    <w:basedOn w:val="TableNormal"/>
    <w:uiPriority w:val="46"/>
    <w:rsid w:val="004B700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EF33A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Indent">
    <w:name w:val="Normal Indent"/>
    <w:basedOn w:val="Normal"/>
    <w:semiHidden/>
    <w:unhideWhenUsed/>
    <w:rsid w:val="00A57EE5"/>
    <w:pPr>
      <w:ind w:left="720"/>
    </w:pPr>
  </w:style>
  <w:style w:type="paragraph" w:styleId="TOCHeading">
    <w:name w:val="TOC Heading"/>
    <w:basedOn w:val="Heading1"/>
    <w:next w:val="Normal"/>
    <w:uiPriority w:val="39"/>
    <w:unhideWhenUsed/>
    <w:qFormat/>
    <w:rsid w:val="00532B35"/>
    <w:pPr>
      <w:keepLines/>
      <w:spacing w:before="240" w:line="259" w:lineRule="auto"/>
      <w:contextualSpacing w:val="0"/>
      <w:outlineLvl w:val="9"/>
    </w:pPr>
    <w:rPr>
      <w:rFonts w:asciiTheme="majorHAnsi" w:eastAsiaTheme="majorEastAsia" w:hAnsiTheme="majorHAnsi" w:cstheme="majorBidi"/>
      <w:b w:val="0"/>
      <w:bCs w:val="0"/>
      <w:color w:val="365F91" w:themeColor="accent1" w:themeShade="BF"/>
      <w:szCs w:val="32"/>
    </w:rPr>
  </w:style>
  <w:style w:type="table" w:styleId="GridTable4-Accent5">
    <w:name w:val="Grid Table 4 Accent 5"/>
    <w:basedOn w:val="TableNormal"/>
    <w:uiPriority w:val="49"/>
    <w:rsid w:val="004510F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Subheading">
    <w:name w:val="Subheading"/>
    <w:basedOn w:val="Normal"/>
    <w:qFormat/>
    <w:rsid w:val="00B914DF"/>
    <w:pPr>
      <w:tabs>
        <w:tab w:val="left" w:pos="5740"/>
      </w:tabs>
      <w:autoSpaceDE w:val="0"/>
      <w:autoSpaceDN w:val="0"/>
      <w:adjustRightInd w:val="0"/>
      <w:spacing w:before="120" w:after="113"/>
      <w:textAlignment w:val="center"/>
    </w:pPr>
    <w:rPr>
      <w:rFonts w:ascii="Calibri" w:eastAsiaTheme="minorHAnsi" w:hAnsi="Calibri" w:cs="Calibri"/>
      <w:b/>
      <w:bCs/>
      <w:color w:val="327BA4"/>
      <w:sz w:val="28"/>
      <w:szCs w:val="28"/>
    </w:rPr>
  </w:style>
  <w:style w:type="paragraph" w:customStyle="1" w:styleId="industryclient">
    <w:name w:val="industry client"/>
    <w:basedOn w:val="Normal"/>
    <w:qFormat/>
    <w:rsid w:val="00B914DF"/>
    <w:pPr>
      <w:spacing w:after="120" w:line="260" w:lineRule="exact"/>
      <w:jc w:val="center"/>
    </w:pPr>
    <w:rPr>
      <w:rFonts w:asciiTheme="majorHAnsi" w:eastAsiaTheme="minorHAnsi" w:hAnsiTheme="majorHAnsi" w:cstheme="minorBidi"/>
      <w:szCs w:val="24"/>
      <w:lang w:val="en-AU"/>
    </w:rPr>
  </w:style>
  <w:style w:type="paragraph" w:customStyle="1" w:styleId="Bullets">
    <w:name w:val="Bullets"/>
    <w:basedOn w:val="Normal"/>
    <w:qFormat/>
    <w:rsid w:val="0095155B"/>
    <w:pPr>
      <w:numPr>
        <w:numId w:val="4"/>
      </w:numPr>
      <w:spacing w:after="80" w:line="260" w:lineRule="exact"/>
      <w:ind w:left="284" w:hanging="284"/>
    </w:pPr>
    <w:rPr>
      <w:rFonts w:asciiTheme="majorHAnsi" w:eastAsiaTheme="minorHAnsi" w:hAnsiTheme="majorHAnsi" w:cstheme="minorBidi"/>
      <w:szCs w:val="24"/>
      <w:lang w:val="en-AU"/>
    </w:rPr>
  </w:style>
  <w:style w:type="paragraph" w:customStyle="1" w:styleId="Underlinetablebody">
    <w:name w:val="Underline table body"/>
    <w:basedOn w:val="Normal"/>
    <w:qFormat/>
    <w:rsid w:val="009964E9"/>
    <w:pPr>
      <w:spacing w:line="260" w:lineRule="exact"/>
    </w:pPr>
    <w:rPr>
      <w:rFonts w:asciiTheme="majorHAnsi" w:eastAsiaTheme="minorHAnsi" w:hAnsiTheme="majorHAnsi" w:cstheme="minorBidi"/>
      <w:szCs w:val="24"/>
      <w:lang w:val="en-AU"/>
    </w:rPr>
  </w:style>
  <w:style w:type="character" w:styleId="FollowedHyperlink">
    <w:name w:val="FollowedHyperlink"/>
    <w:basedOn w:val="DefaultParagraphFont"/>
    <w:semiHidden/>
    <w:unhideWhenUsed/>
    <w:rsid w:val="008E2A80"/>
    <w:rPr>
      <w:color w:val="800080" w:themeColor="followedHyperlink"/>
      <w:u w:val="single"/>
    </w:rPr>
  </w:style>
  <w:style w:type="paragraph" w:customStyle="1" w:styleId="Footer1">
    <w:name w:val="Footer 1"/>
    <w:basedOn w:val="Footer"/>
    <w:link w:val="Footer1Char"/>
    <w:qFormat/>
    <w:rsid w:val="00650E85"/>
    <w:rPr>
      <w:rFonts w:ascii="Calibri Light" w:hAnsi="Calibri Light" w:cs="Calibri Light"/>
      <w:noProof/>
      <w:color w:val="FFFFFF" w:themeColor="background1"/>
      <w:sz w:val="18"/>
      <w:szCs w:val="18"/>
      <w:lang w:val="en-AU"/>
    </w:rPr>
  </w:style>
  <w:style w:type="paragraph" w:customStyle="1" w:styleId="Header1">
    <w:name w:val="Header 1"/>
    <w:basedOn w:val="Header"/>
    <w:link w:val="Header1Char"/>
    <w:qFormat/>
    <w:rsid w:val="00650E85"/>
    <w:rPr>
      <w:rFonts w:ascii="Calibri Light" w:hAnsi="Calibri Light" w:cs="Calibri Light"/>
      <w:b/>
      <w:bCs/>
      <w:color w:val="FFFFFF" w:themeColor="background1"/>
      <w:sz w:val="22"/>
      <w:szCs w:val="22"/>
    </w:rPr>
  </w:style>
  <w:style w:type="character" w:customStyle="1" w:styleId="Footer1Char">
    <w:name w:val="Footer 1 Char"/>
    <w:basedOn w:val="FooterChar"/>
    <w:link w:val="Footer1"/>
    <w:rsid w:val="00650E85"/>
    <w:rPr>
      <w:rFonts w:ascii="Calibri Light" w:hAnsi="Calibri Light" w:cs="Calibri Light"/>
      <w:noProof/>
      <w:color w:val="FFFFFF" w:themeColor="background1"/>
      <w:sz w:val="18"/>
      <w:szCs w:val="18"/>
      <w:lang w:val="en-AU"/>
    </w:rPr>
  </w:style>
  <w:style w:type="character" w:customStyle="1" w:styleId="HeaderChar">
    <w:name w:val="Header Char"/>
    <w:basedOn w:val="DefaultParagraphFont"/>
    <w:link w:val="Header"/>
    <w:rsid w:val="00650E85"/>
  </w:style>
  <w:style w:type="character" w:customStyle="1" w:styleId="Header1Char">
    <w:name w:val="Header 1 Char"/>
    <w:basedOn w:val="HeaderChar"/>
    <w:link w:val="Header1"/>
    <w:rsid w:val="00650E85"/>
    <w:rPr>
      <w:rFonts w:ascii="Calibri Light" w:hAnsi="Calibri Light" w:cs="Calibri Light"/>
      <w:b/>
      <w:bCs/>
      <w:color w:val="FFFFFF" w:themeColor="background1"/>
      <w:sz w:val="22"/>
      <w:szCs w:val="22"/>
    </w:rPr>
  </w:style>
  <w:style w:type="character" w:customStyle="1" w:styleId="toc-item-body">
    <w:name w:val="toc-item-body"/>
    <w:basedOn w:val="DefaultParagraphFont"/>
    <w:rsid w:val="00D97A08"/>
  </w:style>
  <w:style w:type="paragraph" w:customStyle="1" w:styleId="Title1">
    <w:name w:val="Title1"/>
    <w:basedOn w:val="Normal"/>
    <w:rsid w:val="00641868"/>
    <w:pPr>
      <w:spacing w:before="100" w:beforeAutospacing="1" w:after="100" w:afterAutospacing="1"/>
    </w:pPr>
    <w:rPr>
      <w:rFonts w:eastAsia="Times New Roman"/>
      <w:sz w:val="24"/>
      <w:szCs w:val="24"/>
      <w:lang w:val="en-AU" w:eastAsia="en-AU"/>
    </w:rPr>
  </w:style>
  <w:style w:type="paragraph" w:styleId="Bibliography">
    <w:name w:val="Bibliography"/>
    <w:basedOn w:val="Normal"/>
    <w:next w:val="Normal"/>
    <w:uiPriority w:val="37"/>
    <w:unhideWhenUsed/>
    <w:rsid w:val="00D003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2005">
      <w:bodyDiv w:val="1"/>
      <w:marLeft w:val="0"/>
      <w:marRight w:val="0"/>
      <w:marTop w:val="0"/>
      <w:marBottom w:val="0"/>
      <w:divBdr>
        <w:top w:val="none" w:sz="0" w:space="0" w:color="auto"/>
        <w:left w:val="none" w:sz="0" w:space="0" w:color="auto"/>
        <w:bottom w:val="none" w:sz="0" w:space="0" w:color="auto"/>
        <w:right w:val="none" w:sz="0" w:space="0" w:color="auto"/>
      </w:divBdr>
    </w:div>
    <w:div w:id="39525181">
      <w:bodyDiv w:val="1"/>
      <w:marLeft w:val="0"/>
      <w:marRight w:val="0"/>
      <w:marTop w:val="0"/>
      <w:marBottom w:val="0"/>
      <w:divBdr>
        <w:top w:val="none" w:sz="0" w:space="0" w:color="auto"/>
        <w:left w:val="none" w:sz="0" w:space="0" w:color="auto"/>
        <w:bottom w:val="none" w:sz="0" w:space="0" w:color="auto"/>
        <w:right w:val="none" w:sz="0" w:space="0" w:color="auto"/>
      </w:divBdr>
    </w:div>
    <w:div w:id="42338621">
      <w:bodyDiv w:val="1"/>
      <w:marLeft w:val="0"/>
      <w:marRight w:val="0"/>
      <w:marTop w:val="0"/>
      <w:marBottom w:val="0"/>
      <w:divBdr>
        <w:top w:val="none" w:sz="0" w:space="0" w:color="auto"/>
        <w:left w:val="none" w:sz="0" w:space="0" w:color="auto"/>
        <w:bottom w:val="none" w:sz="0" w:space="0" w:color="auto"/>
        <w:right w:val="none" w:sz="0" w:space="0" w:color="auto"/>
      </w:divBdr>
    </w:div>
    <w:div w:id="49888715">
      <w:bodyDiv w:val="1"/>
      <w:marLeft w:val="0"/>
      <w:marRight w:val="0"/>
      <w:marTop w:val="0"/>
      <w:marBottom w:val="0"/>
      <w:divBdr>
        <w:top w:val="none" w:sz="0" w:space="0" w:color="auto"/>
        <w:left w:val="none" w:sz="0" w:space="0" w:color="auto"/>
        <w:bottom w:val="none" w:sz="0" w:space="0" w:color="auto"/>
        <w:right w:val="none" w:sz="0" w:space="0" w:color="auto"/>
      </w:divBdr>
    </w:div>
    <w:div w:id="51580989">
      <w:bodyDiv w:val="1"/>
      <w:marLeft w:val="0"/>
      <w:marRight w:val="0"/>
      <w:marTop w:val="0"/>
      <w:marBottom w:val="0"/>
      <w:divBdr>
        <w:top w:val="none" w:sz="0" w:space="0" w:color="auto"/>
        <w:left w:val="none" w:sz="0" w:space="0" w:color="auto"/>
        <w:bottom w:val="none" w:sz="0" w:space="0" w:color="auto"/>
        <w:right w:val="none" w:sz="0" w:space="0" w:color="auto"/>
      </w:divBdr>
    </w:div>
    <w:div w:id="78216330">
      <w:bodyDiv w:val="1"/>
      <w:marLeft w:val="0"/>
      <w:marRight w:val="0"/>
      <w:marTop w:val="0"/>
      <w:marBottom w:val="0"/>
      <w:divBdr>
        <w:top w:val="none" w:sz="0" w:space="0" w:color="auto"/>
        <w:left w:val="none" w:sz="0" w:space="0" w:color="auto"/>
        <w:bottom w:val="none" w:sz="0" w:space="0" w:color="auto"/>
        <w:right w:val="none" w:sz="0" w:space="0" w:color="auto"/>
      </w:divBdr>
    </w:div>
    <w:div w:id="82117607">
      <w:bodyDiv w:val="1"/>
      <w:marLeft w:val="0"/>
      <w:marRight w:val="0"/>
      <w:marTop w:val="0"/>
      <w:marBottom w:val="0"/>
      <w:divBdr>
        <w:top w:val="none" w:sz="0" w:space="0" w:color="auto"/>
        <w:left w:val="none" w:sz="0" w:space="0" w:color="auto"/>
        <w:bottom w:val="none" w:sz="0" w:space="0" w:color="auto"/>
        <w:right w:val="none" w:sz="0" w:space="0" w:color="auto"/>
      </w:divBdr>
    </w:div>
    <w:div w:id="101923525">
      <w:bodyDiv w:val="1"/>
      <w:marLeft w:val="0"/>
      <w:marRight w:val="0"/>
      <w:marTop w:val="0"/>
      <w:marBottom w:val="0"/>
      <w:divBdr>
        <w:top w:val="none" w:sz="0" w:space="0" w:color="auto"/>
        <w:left w:val="none" w:sz="0" w:space="0" w:color="auto"/>
        <w:bottom w:val="none" w:sz="0" w:space="0" w:color="auto"/>
        <w:right w:val="none" w:sz="0" w:space="0" w:color="auto"/>
      </w:divBdr>
    </w:div>
    <w:div w:id="142158853">
      <w:bodyDiv w:val="1"/>
      <w:marLeft w:val="0"/>
      <w:marRight w:val="0"/>
      <w:marTop w:val="0"/>
      <w:marBottom w:val="0"/>
      <w:divBdr>
        <w:top w:val="none" w:sz="0" w:space="0" w:color="auto"/>
        <w:left w:val="none" w:sz="0" w:space="0" w:color="auto"/>
        <w:bottom w:val="none" w:sz="0" w:space="0" w:color="auto"/>
        <w:right w:val="none" w:sz="0" w:space="0" w:color="auto"/>
      </w:divBdr>
    </w:div>
    <w:div w:id="187912123">
      <w:bodyDiv w:val="1"/>
      <w:marLeft w:val="0"/>
      <w:marRight w:val="0"/>
      <w:marTop w:val="0"/>
      <w:marBottom w:val="0"/>
      <w:divBdr>
        <w:top w:val="none" w:sz="0" w:space="0" w:color="auto"/>
        <w:left w:val="none" w:sz="0" w:space="0" w:color="auto"/>
        <w:bottom w:val="none" w:sz="0" w:space="0" w:color="auto"/>
        <w:right w:val="none" w:sz="0" w:space="0" w:color="auto"/>
      </w:divBdr>
    </w:div>
    <w:div w:id="194122913">
      <w:bodyDiv w:val="1"/>
      <w:marLeft w:val="0"/>
      <w:marRight w:val="0"/>
      <w:marTop w:val="0"/>
      <w:marBottom w:val="0"/>
      <w:divBdr>
        <w:top w:val="none" w:sz="0" w:space="0" w:color="auto"/>
        <w:left w:val="none" w:sz="0" w:space="0" w:color="auto"/>
        <w:bottom w:val="none" w:sz="0" w:space="0" w:color="auto"/>
        <w:right w:val="none" w:sz="0" w:space="0" w:color="auto"/>
      </w:divBdr>
    </w:div>
    <w:div w:id="214464663">
      <w:bodyDiv w:val="1"/>
      <w:marLeft w:val="0"/>
      <w:marRight w:val="0"/>
      <w:marTop w:val="0"/>
      <w:marBottom w:val="0"/>
      <w:divBdr>
        <w:top w:val="none" w:sz="0" w:space="0" w:color="auto"/>
        <w:left w:val="none" w:sz="0" w:space="0" w:color="auto"/>
        <w:bottom w:val="none" w:sz="0" w:space="0" w:color="auto"/>
        <w:right w:val="none" w:sz="0" w:space="0" w:color="auto"/>
      </w:divBdr>
    </w:div>
    <w:div w:id="234245543">
      <w:bodyDiv w:val="1"/>
      <w:marLeft w:val="0"/>
      <w:marRight w:val="0"/>
      <w:marTop w:val="0"/>
      <w:marBottom w:val="0"/>
      <w:divBdr>
        <w:top w:val="none" w:sz="0" w:space="0" w:color="auto"/>
        <w:left w:val="none" w:sz="0" w:space="0" w:color="auto"/>
        <w:bottom w:val="none" w:sz="0" w:space="0" w:color="auto"/>
        <w:right w:val="none" w:sz="0" w:space="0" w:color="auto"/>
      </w:divBdr>
      <w:divsChild>
        <w:div w:id="1324355560">
          <w:marLeft w:val="0"/>
          <w:marRight w:val="0"/>
          <w:marTop w:val="0"/>
          <w:marBottom w:val="120"/>
          <w:divBdr>
            <w:top w:val="none" w:sz="0" w:space="0" w:color="auto"/>
            <w:left w:val="none" w:sz="0" w:space="0" w:color="auto"/>
            <w:bottom w:val="none" w:sz="0" w:space="0" w:color="auto"/>
            <w:right w:val="none" w:sz="0" w:space="0" w:color="auto"/>
          </w:divBdr>
          <w:divsChild>
            <w:div w:id="1065376516">
              <w:marLeft w:val="0"/>
              <w:marRight w:val="0"/>
              <w:marTop w:val="120"/>
              <w:marBottom w:val="120"/>
              <w:divBdr>
                <w:top w:val="none" w:sz="0" w:space="0" w:color="auto"/>
                <w:left w:val="none" w:sz="0" w:space="0" w:color="auto"/>
                <w:bottom w:val="none" w:sz="0" w:space="0" w:color="auto"/>
                <w:right w:val="none" w:sz="0" w:space="0" w:color="auto"/>
              </w:divBdr>
              <w:divsChild>
                <w:div w:id="2118600987">
                  <w:marLeft w:val="0"/>
                  <w:marRight w:val="0"/>
                  <w:marTop w:val="0"/>
                  <w:marBottom w:val="0"/>
                  <w:divBdr>
                    <w:top w:val="none" w:sz="0" w:space="0" w:color="auto"/>
                    <w:left w:val="none" w:sz="0" w:space="0" w:color="auto"/>
                    <w:bottom w:val="none" w:sz="0" w:space="0" w:color="auto"/>
                    <w:right w:val="none" w:sz="0" w:space="0" w:color="auto"/>
                  </w:divBdr>
                </w:div>
              </w:divsChild>
            </w:div>
            <w:div w:id="1284845350">
              <w:marLeft w:val="0"/>
              <w:marRight w:val="0"/>
              <w:marTop w:val="120"/>
              <w:marBottom w:val="120"/>
              <w:divBdr>
                <w:top w:val="none" w:sz="0" w:space="0" w:color="auto"/>
                <w:left w:val="none" w:sz="0" w:space="0" w:color="auto"/>
                <w:bottom w:val="none" w:sz="0" w:space="0" w:color="auto"/>
                <w:right w:val="none" w:sz="0" w:space="0" w:color="auto"/>
              </w:divBdr>
              <w:divsChild>
                <w:div w:id="438262445">
                  <w:marLeft w:val="0"/>
                  <w:marRight w:val="0"/>
                  <w:marTop w:val="0"/>
                  <w:marBottom w:val="0"/>
                  <w:divBdr>
                    <w:top w:val="none" w:sz="0" w:space="0" w:color="auto"/>
                    <w:left w:val="none" w:sz="0" w:space="0" w:color="auto"/>
                    <w:bottom w:val="none" w:sz="0" w:space="0" w:color="auto"/>
                    <w:right w:val="none" w:sz="0" w:space="0" w:color="auto"/>
                  </w:divBdr>
                  <w:divsChild>
                    <w:div w:id="1532693655">
                      <w:marLeft w:val="0"/>
                      <w:marRight w:val="0"/>
                      <w:marTop w:val="150"/>
                      <w:marBottom w:val="150"/>
                      <w:divBdr>
                        <w:top w:val="single" w:sz="6" w:space="0" w:color="DFE1E5"/>
                        <w:left w:val="single" w:sz="6" w:space="0" w:color="DFE1E5"/>
                        <w:bottom w:val="single" w:sz="6" w:space="0" w:color="DFE1E5"/>
                        <w:right w:val="single" w:sz="6" w:space="0" w:color="DFE1E5"/>
                      </w:divBdr>
                      <w:divsChild>
                        <w:div w:id="1111826201">
                          <w:marLeft w:val="0"/>
                          <w:marRight w:val="0"/>
                          <w:marTop w:val="0"/>
                          <w:marBottom w:val="0"/>
                          <w:divBdr>
                            <w:top w:val="none" w:sz="0" w:space="0" w:color="auto"/>
                            <w:left w:val="none" w:sz="0" w:space="0" w:color="auto"/>
                            <w:bottom w:val="single" w:sz="6" w:space="8" w:color="FFFFFF"/>
                            <w:right w:val="none" w:sz="0" w:space="0" w:color="auto"/>
                          </w:divBdr>
                        </w:div>
                        <w:div w:id="563954735">
                          <w:marLeft w:val="0"/>
                          <w:marRight w:val="0"/>
                          <w:marTop w:val="0"/>
                          <w:marBottom w:val="0"/>
                          <w:divBdr>
                            <w:top w:val="none" w:sz="0" w:space="0" w:color="auto"/>
                            <w:left w:val="none" w:sz="0" w:space="0" w:color="auto"/>
                            <w:bottom w:val="none" w:sz="0" w:space="0" w:color="auto"/>
                            <w:right w:val="none" w:sz="0" w:space="0" w:color="auto"/>
                          </w:divBdr>
                          <w:divsChild>
                            <w:div w:id="1959876114">
                              <w:marLeft w:val="0"/>
                              <w:marRight w:val="0"/>
                              <w:marTop w:val="0"/>
                              <w:marBottom w:val="0"/>
                              <w:divBdr>
                                <w:top w:val="none" w:sz="0" w:space="0" w:color="auto"/>
                                <w:left w:val="none" w:sz="0" w:space="0" w:color="auto"/>
                                <w:bottom w:val="none" w:sz="0" w:space="0" w:color="auto"/>
                                <w:right w:val="none" w:sz="0" w:space="0" w:color="auto"/>
                              </w:divBdr>
                              <w:divsChild>
                                <w:div w:id="10683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43020">
                      <w:marLeft w:val="0"/>
                      <w:marRight w:val="0"/>
                      <w:marTop w:val="0"/>
                      <w:marBottom w:val="0"/>
                      <w:divBdr>
                        <w:top w:val="none" w:sz="0" w:space="0" w:color="auto"/>
                        <w:left w:val="none" w:sz="0" w:space="0" w:color="auto"/>
                        <w:bottom w:val="none" w:sz="0" w:space="0" w:color="auto"/>
                        <w:right w:val="none" w:sz="0" w:space="0" w:color="auto"/>
                      </w:divBdr>
                      <w:divsChild>
                        <w:div w:id="445007602">
                          <w:marLeft w:val="0"/>
                          <w:marRight w:val="0"/>
                          <w:marTop w:val="0"/>
                          <w:marBottom w:val="0"/>
                          <w:divBdr>
                            <w:top w:val="single" w:sz="12" w:space="4" w:color="CCCCCC"/>
                            <w:left w:val="single" w:sz="12" w:space="8" w:color="CCCCCC"/>
                            <w:bottom w:val="single" w:sz="12" w:space="4" w:color="CCCCCC"/>
                            <w:right w:val="single" w:sz="12" w:space="8" w:color="CCCCCC"/>
                          </w:divBdr>
                        </w:div>
                      </w:divsChild>
                    </w:div>
                  </w:divsChild>
                </w:div>
              </w:divsChild>
            </w:div>
          </w:divsChild>
        </w:div>
        <w:div w:id="510727924">
          <w:marLeft w:val="0"/>
          <w:marRight w:val="0"/>
          <w:marTop w:val="0"/>
          <w:marBottom w:val="120"/>
          <w:divBdr>
            <w:top w:val="none" w:sz="0" w:space="0" w:color="auto"/>
            <w:left w:val="none" w:sz="0" w:space="0" w:color="auto"/>
            <w:bottom w:val="none" w:sz="0" w:space="0" w:color="auto"/>
            <w:right w:val="none" w:sz="0" w:space="0" w:color="auto"/>
          </w:divBdr>
          <w:divsChild>
            <w:div w:id="463741014">
              <w:marLeft w:val="0"/>
              <w:marRight w:val="0"/>
              <w:marTop w:val="120"/>
              <w:marBottom w:val="120"/>
              <w:divBdr>
                <w:top w:val="none" w:sz="0" w:space="0" w:color="auto"/>
                <w:left w:val="none" w:sz="0" w:space="0" w:color="auto"/>
                <w:bottom w:val="none" w:sz="0" w:space="0" w:color="auto"/>
                <w:right w:val="none" w:sz="0" w:space="0" w:color="auto"/>
              </w:divBdr>
              <w:divsChild>
                <w:div w:id="12937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8010">
      <w:bodyDiv w:val="1"/>
      <w:marLeft w:val="0"/>
      <w:marRight w:val="0"/>
      <w:marTop w:val="0"/>
      <w:marBottom w:val="0"/>
      <w:divBdr>
        <w:top w:val="none" w:sz="0" w:space="0" w:color="auto"/>
        <w:left w:val="none" w:sz="0" w:space="0" w:color="auto"/>
        <w:bottom w:val="none" w:sz="0" w:space="0" w:color="auto"/>
        <w:right w:val="none" w:sz="0" w:space="0" w:color="auto"/>
      </w:divBdr>
      <w:divsChild>
        <w:div w:id="1596203912">
          <w:marLeft w:val="0"/>
          <w:marRight w:val="0"/>
          <w:marTop w:val="0"/>
          <w:marBottom w:val="120"/>
          <w:divBdr>
            <w:top w:val="none" w:sz="0" w:space="0" w:color="auto"/>
            <w:left w:val="none" w:sz="0" w:space="0" w:color="auto"/>
            <w:bottom w:val="none" w:sz="0" w:space="0" w:color="auto"/>
            <w:right w:val="none" w:sz="0" w:space="0" w:color="auto"/>
          </w:divBdr>
          <w:divsChild>
            <w:div w:id="1491942827">
              <w:marLeft w:val="0"/>
              <w:marRight w:val="0"/>
              <w:marTop w:val="120"/>
              <w:marBottom w:val="120"/>
              <w:divBdr>
                <w:top w:val="none" w:sz="0" w:space="0" w:color="auto"/>
                <w:left w:val="none" w:sz="0" w:space="0" w:color="auto"/>
                <w:bottom w:val="none" w:sz="0" w:space="0" w:color="auto"/>
                <w:right w:val="none" w:sz="0" w:space="0" w:color="auto"/>
              </w:divBdr>
              <w:divsChild>
                <w:div w:id="6562877">
                  <w:marLeft w:val="0"/>
                  <w:marRight w:val="0"/>
                  <w:marTop w:val="0"/>
                  <w:marBottom w:val="0"/>
                  <w:divBdr>
                    <w:top w:val="none" w:sz="0" w:space="0" w:color="auto"/>
                    <w:left w:val="none" w:sz="0" w:space="0" w:color="auto"/>
                    <w:bottom w:val="none" w:sz="0" w:space="0" w:color="auto"/>
                    <w:right w:val="none" w:sz="0" w:space="0" w:color="auto"/>
                  </w:divBdr>
                </w:div>
              </w:divsChild>
            </w:div>
            <w:div w:id="854728875">
              <w:marLeft w:val="0"/>
              <w:marRight w:val="0"/>
              <w:marTop w:val="120"/>
              <w:marBottom w:val="120"/>
              <w:divBdr>
                <w:top w:val="none" w:sz="0" w:space="0" w:color="auto"/>
                <w:left w:val="none" w:sz="0" w:space="0" w:color="auto"/>
                <w:bottom w:val="none" w:sz="0" w:space="0" w:color="auto"/>
                <w:right w:val="none" w:sz="0" w:space="0" w:color="auto"/>
              </w:divBdr>
              <w:divsChild>
                <w:div w:id="115174552">
                  <w:marLeft w:val="0"/>
                  <w:marRight w:val="0"/>
                  <w:marTop w:val="0"/>
                  <w:marBottom w:val="0"/>
                  <w:divBdr>
                    <w:top w:val="none" w:sz="0" w:space="0" w:color="auto"/>
                    <w:left w:val="none" w:sz="0" w:space="0" w:color="auto"/>
                    <w:bottom w:val="none" w:sz="0" w:space="0" w:color="auto"/>
                    <w:right w:val="none" w:sz="0" w:space="0" w:color="auto"/>
                  </w:divBdr>
                  <w:divsChild>
                    <w:div w:id="1954090058">
                      <w:marLeft w:val="0"/>
                      <w:marRight w:val="0"/>
                      <w:marTop w:val="150"/>
                      <w:marBottom w:val="150"/>
                      <w:divBdr>
                        <w:top w:val="single" w:sz="6" w:space="0" w:color="DFE1E5"/>
                        <w:left w:val="single" w:sz="6" w:space="0" w:color="DFE1E5"/>
                        <w:bottom w:val="single" w:sz="6" w:space="0" w:color="DFE1E5"/>
                        <w:right w:val="single" w:sz="6" w:space="0" w:color="DFE1E5"/>
                      </w:divBdr>
                      <w:divsChild>
                        <w:div w:id="1394154651">
                          <w:marLeft w:val="0"/>
                          <w:marRight w:val="0"/>
                          <w:marTop w:val="0"/>
                          <w:marBottom w:val="0"/>
                          <w:divBdr>
                            <w:top w:val="none" w:sz="0" w:space="0" w:color="auto"/>
                            <w:left w:val="none" w:sz="0" w:space="0" w:color="auto"/>
                            <w:bottom w:val="single" w:sz="6" w:space="8" w:color="FFFFFF"/>
                            <w:right w:val="none" w:sz="0" w:space="0" w:color="auto"/>
                          </w:divBdr>
                        </w:div>
                        <w:div w:id="1799454195">
                          <w:marLeft w:val="0"/>
                          <w:marRight w:val="0"/>
                          <w:marTop w:val="0"/>
                          <w:marBottom w:val="0"/>
                          <w:divBdr>
                            <w:top w:val="none" w:sz="0" w:space="0" w:color="auto"/>
                            <w:left w:val="none" w:sz="0" w:space="0" w:color="auto"/>
                            <w:bottom w:val="none" w:sz="0" w:space="0" w:color="auto"/>
                            <w:right w:val="none" w:sz="0" w:space="0" w:color="auto"/>
                          </w:divBdr>
                          <w:divsChild>
                            <w:div w:id="2083916340">
                              <w:marLeft w:val="0"/>
                              <w:marRight w:val="0"/>
                              <w:marTop w:val="0"/>
                              <w:marBottom w:val="0"/>
                              <w:divBdr>
                                <w:top w:val="none" w:sz="0" w:space="0" w:color="auto"/>
                                <w:left w:val="none" w:sz="0" w:space="0" w:color="auto"/>
                                <w:bottom w:val="none" w:sz="0" w:space="0" w:color="auto"/>
                                <w:right w:val="none" w:sz="0" w:space="0" w:color="auto"/>
                              </w:divBdr>
                              <w:divsChild>
                                <w:div w:id="12414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20778">
                      <w:marLeft w:val="0"/>
                      <w:marRight w:val="0"/>
                      <w:marTop w:val="0"/>
                      <w:marBottom w:val="0"/>
                      <w:divBdr>
                        <w:top w:val="none" w:sz="0" w:space="0" w:color="auto"/>
                        <w:left w:val="none" w:sz="0" w:space="0" w:color="auto"/>
                        <w:bottom w:val="none" w:sz="0" w:space="0" w:color="auto"/>
                        <w:right w:val="none" w:sz="0" w:space="0" w:color="auto"/>
                      </w:divBdr>
                      <w:divsChild>
                        <w:div w:id="1850481495">
                          <w:marLeft w:val="0"/>
                          <w:marRight w:val="0"/>
                          <w:marTop w:val="0"/>
                          <w:marBottom w:val="0"/>
                          <w:divBdr>
                            <w:top w:val="single" w:sz="12" w:space="4" w:color="CCCCCC"/>
                            <w:left w:val="single" w:sz="12" w:space="8" w:color="CCCCCC"/>
                            <w:bottom w:val="single" w:sz="12" w:space="4" w:color="CCCCCC"/>
                            <w:right w:val="single" w:sz="12" w:space="8" w:color="CCCCCC"/>
                          </w:divBdr>
                        </w:div>
                      </w:divsChild>
                    </w:div>
                  </w:divsChild>
                </w:div>
              </w:divsChild>
            </w:div>
          </w:divsChild>
        </w:div>
        <w:div w:id="1957521742">
          <w:marLeft w:val="0"/>
          <w:marRight w:val="0"/>
          <w:marTop w:val="0"/>
          <w:marBottom w:val="120"/>
          <w:divBdr>
            <w:top w:val="none" w:sz="0" w:space="0" w:color="auto"/>
            <w:left w:val="none" w:sz="0" w:space="0" w:color="auto"/>
            <w:bottom w:val="none" w:sz="0" w:space="0" w:color="auto"/>
            <w:right w:val="none" w:sz="0" w:space="0" w:color="auto"/>
          </w:divBdr>
          <w:divsChild>
            <w:div w:id="901017637">
              <w:marLeft w:val="0"/>
              <w:marRight w:val="0"/>
              <w:marTop w:val="120"/>
              <w:marBottom w:val="120"/>
              <w:divBdr>
                <w:top w:val="none" w:sz="0" w:space="0" w:color="auto"/>
                <w:left w:val="none" w:sz="0" w:space="0" w:color="auto"/>
                <w:bottom w:val="none" w:sz="0" w:space="0" w:color="auto"/>
                <w:right w:val="none" w:sz="0" w:space="0" w:color="auto"/>
              </w:divBdr>
              <w:divsChild>
                <w:div w:id="1529098335">
                  <w:marLeft w:val="0"/>
                  <w:marRight w:val="0"/>
                  <w:marTop w:val="0"/>
                  <w:marBottom w:val="0"/>
                  <w:divBdr>
                    <w:top w:val="none" w:sz="0" w:space="0" w:color="auto"/>
                    <w:left w:val="none" w:sz="0" w:space="0" w:color="auto"/>
                    <w:bottom w:val="none" w:sz="0" w:space="0" w:color="auto"/>
                    <w:right w:val="none" w:sz="0" w:space="0" w:color="auto"/>
                  </w:divBdr>
                  <w:divsChild>
                    <w:div w:id="1770809320">
                      <w:marLeft w:val="0"/>
                      <w:marRight w:val="0"/>
                      <w:marTop w:val="150"/>
                      <w:marBottom w:val="150"/>
                      <w:divBdr>
                        <w:top w:val="single" w:sz="6" w:space="2" w:color="FFC98E"/>
                        <w:left w:val="single" w:sz="6" w:space="2" w:color="FFC98E"/>
                        <w:bottom w:val="single" w:sz="6" w:space="2" w:color="FFC98E"/>
                        <w:right w:val="single" w:sz="6" w:space="2" w:color="FFC98E"/>
                      </w:divBdr>
                      <w:divsChild>
                        <w:div w:id="166942368">
                          <w:marLeft w:val="0"/>
                          <w:marRight w:val="0"/>
                          <w:marTop w:val="0"/>
                          <w:marBottom w:val="0"/>
                          <w:divBdr>
                            <w:top w:val="none" w:sz="0" w:space="0" w:color="auto"/>
                            <w:left w:val="none" w:sz="0" w:space="0" w:color="auto"/>
                            <w:bottom w:val="none" w:sz="0" w:space="0" w:color="auto"/>
                            <w:right w:val="none" w:sz="0" w:space="0" w:color="auto"/>
                          </w:divBdr>
                          <w:divsChild>
                            <w:div w:id="81102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03704">
          <w:marLeft w:val="0"/>
          <w:marRight w:val="0"/>
          <w:marTop w:val="0"/>
          <w:marBottom w:val="120"/>
          <w:divBdr>
            <w:top w:val="none" w:sz="0" w:space="0" w:color="auto"/>
            <w:left w:val="none" w:sz="0" w:space="0" w:color="auto"/>
            <w:bottom w:val="none" w:sz="0" w:space="0" w:color="auto"/>
            <w:right w:val="none" w:sz="0" w:space="0" w:color="auto"/>
          </w:divBdr>
          <w:divsChild>
            <w:div w:id="1080517806">
              <w:marLeft w:val="0"/>
              <w:marRight w:val="0"/>
              <w:marTop w:val="120"/>
              <w:marBottom w:val="120"/>
              <w:divBdr>
                <w:top w:val="none" w:sz="0" w:space="0" w:color="auto"/>
                <w:left w:val="none" w:sz="0" w:space="0" w:color="auto"/>
                <w:bottom w:val="none" w:sz="0" w:space="0" w:color="auto"/>
                <w:right w:val="none" w:sz="0" w:space="0" w:color="auto"/>
              </w:divBdr>
              <w:divsChild>
                <w:div w:id="18593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5201">
          <w:marLeft w:val="0"/>
          <w:marRight w:val="0"/>
          <w:marTop w:val="0"/>
          <w:marBottom w:val="120"/>
          <w:divBdr>
            <w:top w:val="none" w:sz="0" w:space="0" w:color="auto"/>
            <w:left w:val="none" w:sz="0" w:space="0" w:color="auto"/>
            <w:bottom w:val="none" w:sz="0" w:space="0" w:color="auto"/>
            <w:right w:val="none" w:sz="0" w:space="0" w:color="auto"/>
          </w:divBdr>
          <w:divsChild>
            <w:div w:id="636229769">
              <w:marLeft w:val="0"/>
              <w:marRight w:val="0"/>
              <w:marTop w:val="120"/>
              <w:marBottom w:val="120"/>
              <w:divBdr>
                <w:top w:val="none" w:sz="0" w:space="0" w:color="auto"/>
                <w:left w:val="none" w:sz="0" w:space="0" w:color="auto"/>
                <w:bottom w:val="none" w:sz="0" w:space="0" w:color="auto"/>
                <w:right w:val="none" w:sz="0" w:space="0" w:color="auto"/>
              </w:divBdr>
              <w:divsChild>
                <w:div w:id="4836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442029">
      <w:bodyDiv w:val="1"/>
      <w:marLeft w:val="0"/>
      <w:marRight w:val="0"/>
      <w:marTop w:val="0"/>
      <w:marBottom w:val="0"/>
      <w:divBdr>
        <w:top w:val="none" w:sz="0" w:space="0" w:color="auto"/>
        <w:left w:val="none" w:sz="0" w:space="0" w:color="auto"/>
        <w:bottom w:val="none" w:sz="0" w:space="0" w:color="auto"/>
        <w:right w:val="none" w:sz="0" w:space="0" w:color="auto"/>
      </w:divBdr>
    </w:div>
    <w:div w:id="275871585">
      <w:bodyDiv w:val="1"/>
      <w:marLeft w:val="0"/>
      <w:marRight w:val="0"/>
      <w:marTop w:val="0"/>
      <w:marBottom w:val="0"/>
      <w:divBdr>
        <w:top w:val="none" w:sz="0" w:space="0" w:color="auto"/>
        <w:left w:val="none" w:sz="0" w:space="0" w:color="auto"/>
        <w:bottom w:val="none" w:sz="0" w:space="0" w:color="auto"/>
        <w:right w:val="none" w:sz="0" w:space="0" w:color="auto"/>
      </w:divBdr>
    </w:div>
    <w:div w:id="306399068">
      <w:bodyDiv w:val="1"/>
      <w:marLeft w:val="0"/>
      <w:marRight w:val="0"/>
      <w:marTop w:val="0"/>
      <w:marBottom w:val="0"/>
      <w:divBdr>
        <w:top w:val="none" w:sz="0" w:space="0" w:color="auto"/>
        <w:left w:val="none" w:sz="0" w:space="0" w:color="auto"/>
        <w:bottom w:val="none" w:sz="0" w:space="0" w:color="auto"/>
        <w:right w:val="none" w:sz="0" w:space="0" w:color="auto"/>
      </w:divBdr>
    </w:div>
    <w:div w:id="312612712">
      <w:bodyDiv w:val="1"/>
      <w:marLeft w:val="0"/>
      <w:marRight w:val="0"/>
      <w:marTop w:val="0"/>
      <w:marBottom w:val="0"/>
      <w:divBdr>
        <w:top w:val="none" w:sz="0" w:space="0" w:color="auto"/>
        <w:left w:val="none" w:sz="0" w:space="0" w:color="auto"/>
        <w:bottom w:val="none" w:sz="0" w:space="0" w:color="auto"/>
        <w:right w:val="none" w:sz="0" w:space="0" w:color="auto"/>
      </w:divBdr>
    </w:div>
    <w:div w:id="344332908">
      <w:bodyDiv w:val="1"/>
      <w:marLeft w:val="0"/>
      <w:marRight w:val="0"/>
      <w:marTop w:val="0"/>
      <w:marBottom w:val="0"/>
      <w:divBdr>
        <w:top w:val="none" w:sz="0" w:space="0" w:color="auto"/>
        <w:left w:val="none" w:sz="0" w:space="0" w:color="auto"/>
        <w:bottom w:val="none" w:sz="0" w:space="0" w:color="auto"/>
        <w:right w:val="none" w:sz="0" w:space="0" w:color="auto"/>
      </w:divBdr>
    </w:div>
    <w:div w:id="346952224">
      <w:bodyDiv w:val="1"/>
      <w:marLeft w:val="0"/>
      <w:marRight w:val="0"/>
      <w:marTop w:val="0"/>
      <w:marBottom w:val="0"/>
      <w:divBdr>
        <w:top w:val="none" w:sz="0" w:space="0" w:color="auto"/>
        <w:left w:val="none" w:sz="0" w:space="0" w:color="auto"/>
        <w:bottom w:val="none" w:sz="0" w:space="0" w:color="auto"/>
        <w:right w:val="none" w:sz="0" w:space="0" w:color="auto"/>
      </w:divBdr>
    </w:div>
    <w:div w:id="360396206">
      <w:bodyDiv w:val="1"/>
      <w:marLeft w:val="0"/>
      <w:marRight w:val="0"/>
      <w:marTop w:val="0"/>
      <w:marBottom w:val="0"/>
      <w:divBdr>
        <w:top w:val="none" w:sz="0" w:space="0" w:color="auto"/>
        <w:left w:val="none" w:sz="0" w:space="0" w:color="auto"/>
        <w:bottom w:val="none" w:sz="0" w:space="0" w:color="auto"/>
        <w:right w:val="none" w:sz="0" w:space="0" w:color="auto"/>
      </w:divBdr>
    </w:div>
    <w:div w:id="366563998">
      <w:bodyDiv w:val="1"/>
      <w:marLeft w:val="0"/>
      <w:marRight w:val="0"/>
      <w:marTop w:val="0"/>
      <w:marBottom w:val="0"/>
      <w:divBdr>
        <w:top w:val="none" w:sz="0" w:space="0" w:color="auto"/>
        <w:left w:val="none" w:sz="0" w:space="0" w:color="auto"/>
        <w:bottom w:val="none" w:sz="0" w:space="0" w:color="auto"/>
        <w:right w:val="none" w:sz="0" w:space="0" w:color="auto"/>
      </w:divBdr>
    </w:div>
    <w:div w:id="395125097">
      <w:bodyDiv w:val="1"/>
      <w:marLeft w:val="0"/>
      <w:marRight w:val="0"/>
      <w:marTop w:val="0"/>
      <w:marBottom w:val="0"/>
      <w:divBdr>
        <w:top w:val="none" w:sz="0" w:space="0" w:color="auto"/>
        <w:left w:val="none" w:sz="0" w:space="0" w:color="auto"/>
        <w:bottom w:val="none" w:sz="0" w:space="0" w:color="auto"/>
        <w:right w:val="none" w:sz="0" w:space="0" w:color="auto"/>
      </w:divBdr>
    </w:div>
    <w:div w:id="430004861">
      <w:bodyDiv w:val="1"/>
      <w:marLeft w:val="0"/>
      <w:marRight w:val="0"/>
      <w:marTop w:val="0"/>
      <w:marBottom w:val="0"/>
      <w:divBdr>
        <w:top w:val="none" w:sz="0" w:space="0" w:color="auto"/>
        <w:left w:val="none" w:sz="0" w:space="0" w:color="auto"/>
        <w:bottom w:val="none" w:sz="0" w:space="0" w:color="auto"/>
        <w:right w:val="none" w:sz="0" w:space="0" w:color="auto"/>
      </w:divBdr>
    </w:div>
    <w:div w:id="435760726">
      <w:bodyDiv w:val="1"/>
      <w:marLeft w:val="0"/>
      <w:marRight w:val="0"/>
      <w:marTop w:val="0"/>
      <w:marBottom w:val="0"/>
      <w:divBdr>
        <w:top w:val="none" w:sz="0" w:space="0" w:color="auto"/>
        <w:left w:val="none" w:sz="0" w:space="0" w:color="auto"/>
        <w:bottom w:val="none" w:sz="0" w:space="0" w:color="auto"/>
        <w:right w:val="none" w:sz="0" w:space="0" w:color="auto"/>
      </w:divBdr>
    </w:div>
    <w:div w:id="441078214">
      <w:bodyDiv w:val="1"/>
      <w:marLeft w:val="0"/>
      <w:marRight w:val="0"/>
      <w:marTop w:val="0"/>
      <w:marBottom w:val="0"/>
      <w:divBdr>
        <w:top w:val="none" w:sz="0" w:space="0" w:color="auto"/>
        <w:left w:val="none" w:sz="0" w:space="0" w:color="auto"/>
        <w:bottom w:val="none" w:sz="0" w:space="0" w:color="auto"/>
        <w:right w:val="none" w:sz="0" w:space="0" w:color="auto"/>
      </w:divBdr>
    </w:div>
    <w:div w:id="460684333">
      <w:bodyDiv w:val="1"/>
      <w:marLeft w:val="0"/>
      <w:marRight w:val="0"/>
      <w:marTop w:val="0"/>
      <w:marBottom w:val="0"/>
      <w:divBdr>
        <w:top w:val="none" w:sz="0" w:space="0" w:color="auto"/>
        <w:left w:val="none" w:sz="0" w:space="0" w:color="auto"/>
        <w:bottom w:val="none" w:sz="0" w:space="0" w:color="auto"/>
        <w:right w:val="none" w:sz="0" w:space="0" w:color="auto"/>
      </w:divBdr>
    </w:div>
    <w:div w:id="500891870">
      <w:bodyDiv w:val="1"/>
      <w:marLeft w:val="0"/>
      <w:marRight w:val="0"/>
      <w:marTop w:val="0"/>
      <w:marBottom w:val="0"/>
      <w:divBdr>
        <w:top w:val="none" w:sz="0" w:space="0" w:color="auto"/>
        <w:left w:val="none" w:sz="0" w:space="0" w:color="auto"/>
        <w:bottom w:val="none" w:sz="0" w:space="0" w:color="auto"/>
        <w:right w:val="none" w:sz="0" w:space="0" w:color="auto"/>
      </w:divBdr>
    </w:div>
    <w:div w:id="501356336">
      <w:bodyDiv w:val="1"/>
      <w:marLeft w:val="0"/>
      <w:marRight w:val="0"/>
      <w:marTop w:val="0"/>
      <w:marBottom w:val="0"/>
      <w:divBdr>
        <w:top w:val="none" w:sz="0" w:space="0" w:color="auto"/>
        <w:left w:val="none" w:sz="0" w:space="0" w:color="auto"/>
        <w:bottom w:val="none" w:sz="0" w:space="0" w:color="auto"/>
        <w:right w:val="none" w:sz="0" w:space="0" w:color="auto"/>
      </w:divBdr>
    </w:div>
    <w:div w:id="511720003">
      <w:bodyDiv w:val="1"/>
      <w:marLeft w:val="0"/>
      <w:marRight w:val="0"/>
      <w:marTop w:val="0"/>
      <w:marBottom w:val="0"/>
      <w:divBdr>
        <w:top w:val="none" w:sz="0" w:space="0" w:color="auto"/>
        <w:left w:val="none" w:sz="0" w:space="0" w:color="auto"/>
        <w:bottom w:val="none" w:sz="0" w:space="0" w:color="auto"/>
        <w:right w:val="none" w:sz="0" w:space="0" w:color="auto"/>
      </w:divBdr>
    </w:div>
    <w:div w:id="523858510">
      <w:bodyDiv w:val="1"/>
      <w:marLeft w:val="0"/>
      <w:marRight w:val="0"/>
      <w:marTop w:val="0"/>
      <w:marBottom w:val="0"/>
      <w:divBdr>
        <w:top w:val="none" w:sz="0" w:space="0" w:color="auto"/>
        <w:left w:val="none" w:sz="0" w:space="0" w:color="auto"/>
        <w:bottom w:val="none" w:sz="0" w:space="0" w:color="auto"/>
        <w:right w:val="none" w:sz="0" w:space="0" w:color="auto"/>
      </w:divBdr>
    </w:div>
    <w:div w:id="529075154">
      <w:bodyDiv w:val="1"/>
      <w:marLeft w:val="0"/>
      <w:marRight w:val="0"/>
      <w:marTop w:val="0"/>
      <w:marBottom w:val="0"/>
      <w:divBdr>
        <w:top w:val="none" w:sz="0" w:space="0" w:color="auto"/>
        <w:left w:val="none" w:sz="0" w:space="0" w:color="auto"/>
        <w:bottom w:val="none" w:sz="0" w:space="0" w:color="auto"/>
        <w:right w:val="none" w:sz="0" w:space="0" w:color="auto"/>
      </w:divBdr>
    </w:div>
    <w:div w:id="531958774">
      <w:bodyDiv w:val="1"/>
      <w:marLeft w:val="0"/>
      <w:marRight w:val="0"/>
      <w:marTop w:val="0"/>
      <w:marBottom w:val="0"/>
      <w:divBdr>
        <w:top w:val="none" w:sz="0" w:space="0" w:color="auto"/>
        <w:left w:val="none" w:sz="0" w:space="0" w:color="auto"/>
        <w:bottom w:val="none" w:sz="0" w:space="0" w:color="auto"/>
        <w:right w:val="none" w:sz="0" w:space="0" w:color="auto"/>
      </w:divBdr>
    </w:div>
    <w:div w:id="540483558">
      <w:bodyDiv w:val="1"/>
      <w:marLeft w:val="0"/>
      <w:marRight w:val="0"/>
      <w:marTop w:val="0"/>
      <w:marBottom w:val="0"/>
      <w:divBdr>
        <w:top w:val="none" w:sz="0" w:space="0" w:color="auto"/>
        <w:left w:val="none" w:sz="0" w:space="0" w:color="auto"/>
        <w:bottom w:val="none" w:sz="0" w:space="0" w:color="auto"/>
        <w:right w:val="none" w:sz="0" w:space="0" w:color="auto"/>
      </w:divBdr>
    </w:div>
    <w:div w:id="609091865">
      <w:bodyDiv w:val="1"/>
      <w:marLeft w:val="0"/>
      <w:marRight w:val="0"/>
      <w:marTop w:val="0"/>
      <w:marBottom w:val="0"/>
      <w:divBdr>
        <w:top w:val="none" w:sz="0" w:space="0" w:color="auto"/>
        <w:left w:val="none" w:sz="0" w:space="0" w:color="auto"/>
        <w:bottom w:val="none" w:sz="0" w:space="0" w:color="auto"/>
        <w:right w:val="none" w:sz="0" w:space="0" w:color="auto"/>
      </w:divBdr>
      <w:divsChild>
        <w:div w:id="20934439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41353761">
      <w:bodyDiv w:val="1"/>
      <w:marLeft w:val="0"/>
      <w:marRight w:val="0"/>
      <w:marTop w:val="0"/>
      <w:marBottom w:val="0"/>
      <w:divBdr>
        <w:top w:val="none" w:sz="0" w:space="0" w:color="auto"/>
        <w:left w:val="none" w:sz="0" w:space="0" w:color="auto"/>
        <w:bottom w:val="none" w:sz="0" w:space="0" w:color="auto"/>
        <w:right w:val="none" w:sz="0" w:space="0" w:color="auto"/>
      </w:divBdr>
    </w:div>
    <w:div w:id="641890010">
      <w:bodyDiv w:val="1"/>
      <w:marLeft w:val="0"/>
      <w:marRight w:val="0"/>
      <w:marTop w:val="0"/>
      <w:marBottom w:val="0"/>
      <w:divBdr>
        <w:top w:val="none" w:sz="0" w:space="0" w:color="auto"/>
        <w:left w:val="none" w:sz="0" w:space="0" w:color="auto"/>
        <w:bottom w:val="none" w:sz="0" w:space="0" w:color="auto"/>
        <w:right w:val="none" w:sz="0" w:space="0" w:color="auto"/>
      </w:divBdr>
    </w:div>
    <w:div w:id="674576825">
      <w:bodyDiv w:val="1"/>
      <w:marLeft w:val="0"/>
      <w:marRight w:val="0"/>
      <w:marTop w:val="0"/>
      <w:marBottom w:val="0"/>
      <w:divBdr>
        <w:top w:val="none" w:sz="0" w:space="0" w:color="auto"/>
        <w:left w:val="none" w:sz="0" w:space="0" w:color="auto"/>
        <w:bottom w:val="none" w:sz="0" w:space="0" w:color="auto"/>
        <w:right w:val="none" w:sz="0" w:space="0" w:color="auto"/>
      </w:divBdr>
    </w:div>
    <w:div w:id="677465156">
      <w:bodyDiv w:val="1"/>
      <w:marLeft w:val="0"/>
      <w:marRight w:val="0"/>
      <w:marTop w:val="0"/>
      <w:marBottom w:val="0"/>
      <w:divBdr>
        <w:top w:val="none" w:sz="0" w:space="0" w:color="auto"/>
        <w:left w:val="none" w:sz="0" w:space="0" w:color="auto"/>
        <w:bottom w:val="none" w:sz="0" w:space="0" w:color="auto"/>
        <w:right w:val="none" w:sz="0" w:space="0" w:color="auto"/>
      </w:divBdr>
    </w:div>
    <w:div w:id="677929723">
      <w:bodyDiv w:val="1"/>
      <w:marLeft w:val="0"/>
      <w:marRight w:val="0"/>
      <w:marTop w:val="0"/>
      <w:marBottom w:val="0"/>
      <w:divBdr>
        <w:top w:val="none" w:sz="0" w:space="0" w:color="auto"/>
        <w:left w:val="none" w:sz="0" w:space="0" w:color="auto"/>
        <w:bottom w:val="none" w:sz="0" w:space="0" w:color="auto"/>
        <w:right w:val="none" w:sz="0" w:space="0" w:color="auto"/>
      </w:divBdr>
    </w:div>
    <w:div w:id="678195029">
      <w:bodyDiv w:val="1"/>
      <w:marLeft w:val="0"/>
      <w:marRight w:val="0"/>
      <w:marTop w:val="0"/>
      <w:marBottom w:val="0"/>
      <w:divBdr>
        <w:top w:val="none" w:sz="0" w:space="0" w:color="auto"/>
        <w:left w:val="none" w:sz="0" w:space="0" w:color="auto"/>
        <w:bottom w:val="none" w:sz="0" w:space="0" w:color="auto"/>
        <w:right w:val="none" w:sz="0" w:space="0" w:color="auto"/>
      </w:divBdr>
    </w:div>
    <w:div w:id="706178526">
      <w:bodyDiv w:val="1"/>
      <w:marLeft w:val="0"/>
      <w:marRight w:val="0"/>
      <w:marTop w:val="0"/>
      <w:marBottom w:val="0"/>
      <w:divBdr>
        <w:top w:val="none" w:sz="0" w:space="0" w:color="auto"/>
        <w:left w:val="none" w:sz="0" w:space="0" w:color="auto"/>
        <w:bottom w:val="none" w:sz="0" w:space="0" w:color="auto"/>
        <w:right w:val="none" w:sz="0" w:space="0" w:color="auto"/>
      </w:divBdr>
    </w:div>
    <w:div w:id="738483411">
      <w:bodyDiv w:val="1"/>
      <w:marLeft w:val="0"/>
      <w:marRight w:val="0"/>
      <w:marTop w:val="0"/>
      <w:marBottom w:val="0"/>
      <w:divBdr>
        <w:top w:val="none" w:sz="0" w:space="0" w:color="auto"/>
        <w:left w:val="none" w:sz="0" w:space="0" w:color="auto"/>
        <w:bottom w:val="none" w:sz="0" w:space="0" w:color="auto"/>
        <w:right w:val="none" w:sz="0" w:space="0" w:color="auto"/>
      </w:divBdr>
    </w:div>
    <w:div w:id="761609991">
      <w:bodyDiv w:val="1"/>
      <w:marLeft w:val="0"/>
      <w:marRight w:val="0"/>
      <w:marTop w:val="0"/>
      <w:marBottom w:val="0"/>
      <w:divBdr>
        <w:top w:val="none" w:sz="0" w:space="0" w:color="auto"/>
        <w:left w:val="none" w:sz="0" w:space="0" w:color="auto"/>
        <w:bottom w:val="none" w:sz="0" w:space="0" w:color="auto"/>
        <w:right w:val="none" w:sz="0" w:space="0" w:color="auto"/>
      </w:divBdr>
    </w:div>
    <w:div w:id="797260984">
      <w:bodyDiv w:val="1"/>
      <w:marLeft w:val="0"/>
      <w:marRight w:val="0"/>
      <w:marTop w:val="0"/>
      <w:marBottom w:val="0"/>
      <w:divBdr>
        <w:top w:val="none" w:sz="0" w:space="0" w:color="auto"/>
        <w:left w:val="none" w:sz="0" w:space="0" w:color="auto"/>
        <w:bottom w:val="none" w:sz="0" w:space="0" w:color="auto"/>
        <w:right w:val="none" w:sz="0" w:space="0" w:color="auto"/>
      </w:divBdr>
    </w:div>
    <w:div w:id="811171513">
      <w:bodyDiv w:val="1"/>
      <w:marLeft w:val="0"/>
      <w:marRight w:val="0"/>
      <w:marTop w:val="0"/>
      <w:marBottom w:val="0"/>
      <w:divBdr>
        <w:top w:val="none" w:sz="0" w:space="0" w:color="auto"/>
        <w:left w:val="none" w:sz="0" w:space="0" w:color="auto"/>
        <w:bottom w:val="none" w:sz="0" w:space="0" w:color="auto"/>
        <w:right w:val="none" w:sz="0" w:space="0" w:color="auto"/>
      </w:divBdr>
    </w:div>
    <w:div w:id="851989065">
      <w:bodyDiv w:val="1"/>
      <w:marLeft w:val="0"/>
      <w:marRight w:val="0"/>
      <w:marTop w:val="0"/>
      <w:marBottom w:val="0"/>
      <w:divBdr>
        <w:top w:val="none" w:sz="0" w:space="0" w:color="auto"/>
        <w:left w:val="none" w:sz="0" w:space="0" w:color="auto"/>
        <w:bottom w:val="none" w:sz="0" w:space="0" w:color="auto"/>
        <w:right w:val="none" w:sz="0" w:space="0" w:color="auto"/>
      </w:divBdr>
    </w:div>
    <w:div w:id="907305610">
      <w:bodyDiv w:val="1"/>
      <w:marLeft w:val="0"/>
      <w:marRight w:val="0"/>
      <w:marTop w:val="0"/>
      <w:marBottom w:val="0"/>
      <w:divBdr>
        <w:top w:val="none" w:sz="0" w:space="0" w:color="auto"/>
        <w:left w:val="none" w:sz="0" w:space="0" w:color="auto"/>
        <w:bottom w:val="none" w:sz="0" w:space="0" w:color="auto"/>
        <w:right w:val="none" w:sz="0" w:space="0" w:color="auto"/>
      </w:divBdr>
    </w:div>
    <w:div w:id="911545626">
      <w:bodyDiv w:val="1"/>
      <w:marLeft w:val="0"/>
      <w:marRight w:val="0"/>
      <w:marTop w:val="0"/>
      <w:marBottom w:val="0"/>
      <w:divBdr>
        <w:top w:val="none" w:sz="0" w:space="0" w:color="auto"/>
        <w:left w:val="none" w:sz="0" w:space="0" w:color="auto"/>
        <w:bottom w:val="none" w:sz="0" w:space="0" w:color="auto"/>
        <w:right w:val="none" w:sz="0" w:space="0" w:color="auto"/>
      </w:divBdr>
    </w:div>
    <w:div w:id="928924900">
      <w:bodyDiv w:val="1"/>
      <w:marLeft w:val="0"/>
      <w:marRight w:val="0"/>
      <w:marTop w:val="0"/>
      <w:marBottom w:val="0"/>
      <w:divBdr>
        <w:top w:val="none" w:sz="0" w:space="0" w:color="auto"/>
        <w:left w:val="none" w:sz="0" w:space="0" w:color="auto"/>
        <w:bottom w:val="none" w:sz="0" w:space="0" w:color="auto"/>
        <w:right w:val="none" w:sz="0" w:space="0" w:color="auto"/>
      </w:divBdr>
    </w:div>
    <w:div w:id="972439362">
      <w:bodyDiv w:val="1"/>
      <w:marLeft w:val="0"/>
      <w:marRight w:val="0"/>
      <w:marTop w:val="0"/>
      <w:marBottom w:val="0"/>
      <w:divBdr>
        <w:top w:val="none" w:sz="0" w:space="0" w:color="auto"/>
        <w:left w:val="none" w:sz="0" w:space="0" w:color="auto"/>
        <w:bottom w:val="none" w:sz="0" w:space="0" w:color="auto"/>
        <w:right w:val="none" w:sz="0" w:space="0" w:color="auto"/>
      </w:divBdr>
    </w:div>
    <w:div w:id="979305351">
      <w:bodyDiv w:val="1"/>
      <w:marLeft w:val="0"/>
      <w:marRight w:val="0"/>
      <w:marTop w:val="0"/>
      <w:marBottom w:val="0"/>
      <w:divBdr>
        <w:top w:val="none" w:sz="0" w:space="0" w:color="auto"/>
        <w:left w:val="none" w:sz="0" w:space="0" w:color="auto"/>
        <w:bottom w:val="none" w:sz="0" w:space="0" w:color="auto"/>
        <w:right w:val="none" w:sz="0" w:space="0" w:color="auto"/>
      </w:divBdr>
    </w:div>
    <w:div w:id="1072240592">
      <w:bodyDiv w:val="1"/>
      <w:marLeft w:val="0"/>
      <w:marRight w:val="0"/>
      <w:marTop w:val="0"/>
      <w:marBottom w:val="0"/>
      <w:divBdr>
        <w:top w:val="none" w:sz="0" w:space="0" w:color="auto"/>
        <w:left w:val="none" w:sz="0" w:space="0" w:color="auto"/>
        <w:bottom w:val="none" w:sz="0" w:space="0" w:color="auto"/>
        <w:right w:val="none" w:sz="0" w:space="0" w:color="auto"/>
      </w:divBdr>
    </w:div>
    <w:div w:id="1075975980">
      <w:bodyDiv w:val="1"/>
      <w:marLeft w:val="0"/>
      <w:marRight w:val="0"/>
      <w:marTop w:val="0"/>
      <w:marBottom w:val="0"/>
      <w:divBdr>
        <w:top w:val="none" w:sz="0" w:space="0" w:color="auto"/>
        <w:left w:val="none" w:sz="0" w:space="0" w:color="auto"/>
        <w:bottom w:val="none" w:sz="0" w:space="0" w:color="auto"/>
        <w:right w:val="none" w:sz="0" w:space="0" w:color="auto"/>
      </w:divBdr>
    </w:div>
    <w:div w:id="1130976781">
      <w:bodyDiv w:val="1"/>
      <w:marLeft w:val="0"/>
      <w:marRight w:val="0"/>
      <w:marTop w:val="0"/>
      <w:marBottom w:val="0"/>
      <w:divBdr>
        <w:top w:val="none" w:sz="0" w:space="0" w:color="auto"/>
        <w:left w:val="none" w:sz="0" w:space="0" w:color="auto"/>
        <w:bottom w:val="none" w:sz="0" w:space="0" w:color="auto"/>
        <w:right w:val="none" w:sz="0" w:space="0" w:color="auto"/>
      </w:divBdr>
    </w:div>
    <w:div w:id="1135367562">
      <w:bodyDiv w:val="1"/>
      <w:marLeft w:val="0"/>
      <w:marRight w:val="0"/>
      <w:marTop w:val="0"/>
      <w:marBottom w:val="0"/>
      <w:divBdr>
        <w:top w:val="none" w:sz="0" w:space="0" w:color="auto"/>
        <w:left w:val="none" w:sz="0" w:space="0" w:color="auto"/>
        <w:bottom w:val="none" w:sz="0" w:space="0" w:color="auto"/>
        <w:right w:val="none" w:sz="0" w:space="0" w:color="auto"/>
      </w:divBdr>
    </w:div>
    <w:div w:id="1158426661">
      <w:bodyDiv w:val="1"/>
      <w:marLeft w:val="0"/>
      <w:marRight w:val="0"/>
      <w:marTop w:val="0"/>
      <w:marBottom w:val="0"/>
      <w:divBdr>
        <w:top w:val="none" w:sz="0" w:space="0" w:color="auto"/>
        <w:left w:val="none" w:sz="0" w:space="0" w:color="auto"/>
        <w:bottom w:val="none" w:sz="0" w:space="0" w:color="auto"/>
        <w:right w:val="none" w:sz="0" w:space="0" w:color="auto"/>
      </w:divBdr>
    </w:div>
    <w:div w:id="1171598577">
      <w:bodyDiv w:val="1"/>
      <w:marLeft w:val="0"/>
      <w:marRight w:val="0"/>
      <w:marTop w:val="0"/>
      <w:marBottom w:val="0"/>
      <w:divBdr>
        <w:top w:val="none" w:sz="0" w:space="0" w:color="auto"/>
        <w:left w:val="none" w:sz="0" w:space="0" w:color="auto"/>
        <w:bottom w:val="none" w:sz="0" w:space="0" w:color="auto"/>
        <w:right w:val="none" w:sz="0" w:space="0" w:color="auto"/>
      </w:divBdr>
    </w:div>
    <w:div w:id="1195922359">
      <w:bodyDiv w:val="1"/>
      <w:marLeft w:val="0"/>
      <w:marRight w:val="0"/>
      <w:marTop w:val="0"/>
      <w:marBottom w:val="0"/>
      <w:divBdr>
        <w:top w:val="none" w:sz="0" w:space="0" w:color="auto"/>
        <w:left w:val="none" w:sz="0" w:space="0" w:color="auto"/>
        <w:bottom w:val="none" w:sz="0" w:space="0" w:color="auto"/>
        <w:right w:val="none" w:sz="0" w:space="0" w:color="auto"/>
      </w:divBdr>
    </w:div>
    <w:div w:id="1206060640">
      <w:bodyDiv w:val="1"/>
      <w:marLeft w:val="0"/>
      <w:marRight w:val="0"/>
      <w:marTop w:val="0"/>
      <w:marBottom w:val="0"/>
      <w:divBdr>
        <w:top w:val="none" w:sz="0" w:space="0" w:color="auto"/>
        <w:left w:val="none" w:sz="0" w:space="0" w:color="auto"/>
        <w:bottom w:val="none" w:sz="0" w:space="0" w:color="auto"/>
        <w:right w:val="none" w:sz="0" w:space="0" w:color="auto"/>
      </w:divBdr>
    </w:div>
    <w:div w:id="1231228788">
      <w:bodyDiv w:val="1"/>
      <w:marLeft w:val="0"/>
      <w:marRight w:val="0"/>
      <w:marTop w:val="0"/>
      <w:marBottom w:val="0"/>
      <w:divBdr>
        <w:top w:val="none" w:sz="0" w:space="0" w:color="auto"/>
        <w:left w:val="none" w:sz="0" w:space="0" w:color="auto"/>
        <w:bottom w:val="none" w:sz="0" w:space="0" w:color="auto"/>
        <w:right w:val="none" w:sz="0" w:space="0" w:color="auto"/>
      </w:divBdr>
    </w:div>
    <w:div w:id="1255898858">
      <w:bodyDiv w:val="1"/>
      <w:marLeft w:val="0"/>
      <w:marRight w:val="0"/>
      <w:marTop w:val="0"/>
      <w:marBottom w:val="0"/>
      <w:divBdr>
        <w:top w:val="none" w:sz="0" w:space="0" w:color="auto"/>
        <w:left w:val="none" w:sz="0" w:space="0" w:color="auto"/>
        <w:bottom w:val="none" w:sz="0" w:space="0" w:color="auto"/>
        <w:right w:val="none" w:sz="0" w:space="0" w:color="auto"/>
      </w:divBdr>
    </w:div>
    <w:div w:id="1265772108">
      <w:bodyDiv w:val="1"/>
      <w:marLeft w:val="0"/>
      <w:marRight w:val="0"/>
      <w:marTop w:val="0"/>
      <w:marBottom w:val="0"/>
      <w:divBdr>
        <w:top w:val="none" w:sz="0" w:space="0" w:color="auto"/>
        <w:left w:val="none" w:sz="0" w:space="0" w:color="auto"/>
        <w:bottom w:val="none" w:sz="0" w:space="0" w:color="auto"/>
        <w:right w:val="none" w:sz="0" w:space="0" w:color="auto"/>
      </w:divBdr>
    </w:div>
    <w:div w:id="1268729333">
      <w:bodyDiv w:val="1"/>
      <w:marLeft w:val="0"/>
      <w:marRight w:val="0"/>
      <w:marTop w:val="0"/>
      <w:marBottom w:val="0"/>
      <w:divBdr>
        <w:top w:val="none" w:sz="0" w:space="0" w:color="auto"/>
        <w:left w:val="none" w:sz="0" w:space="0" w:color="auto"/>
        <w:bottom w:val="none" w:sz="0" w:space="0" w:color="auto"/>
        <w:right w:val="none" w:sz="0" w:space="0" w:color="auto"/>
      </w:divBdr>
      <w:divsChild>
        <w:div w:id="562835681">
          <w:marLeft w:val="0"/>
          <w:marRight w:val="0"/>
          <w:marTop w:val="0"/>
          <w:marBottom w:val="0"/>
          <w:divBdr>
            <w:top w:val="single" w:sz="6" w:space="10" w:color="EBEBEB"/>
            <w:left w:val="none" w:sz="0" w:space="0" w:color="auto"/>
            <w:bottom w:val="none" w:sz="0" w:space="0" w:color="auto"/>
            <w:right w:val="none" w:sz="0" w:space="0" w:color="auto"/>
          </w:divBdr>
          <w:divsChild>
            <w:div w:id="641420784">
              <w:marLeft w:val="0"/>
              <w:marRight w:val="0"/>
              <w:marTop w:val="0"/>
              <w:marBottom w:val="0"/>
              <w:divBdr>
                <w:top w:val="none" w:sz="0" w:space="0" w:color="auto"/>
                <w:left w:val="none" w:sz="0" w:space="0" w:color="auto"/>
                <w:bottom w:val="none" w:sz="0" w:space="0" w:color="auto"/>
                <w:right w:val="none" w:sz="0" w:space="0" w:color="auto"/>
              </w:divBdr>
              <w:divsChild>
                <w:div w:id="12261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33606">
      <w:bodyDiv w:val="1"/>
      <w:marLeft w:val="0"/>
      <w:marRight w:val="0"/>
      <w:marTop w:val="0"/>
      <w:marBottom w:val="0"/>
      <w:divBdr>
        <w:top w:val="none" w:sz="0" w:space="0" w:color="auto"/>
        <w:left w:val="none" w:sz="0" w:space="0" w:color="auto"/>
        <w:bottom w:val="none" w:sz="0" w:space="0" w:color="auto"/>
        <w:right w:val="none" w:sz="0" w:space="0" w:color="auto"/>
      </w:divBdr>
    </w:div>
    <w:div w:id="1299411609">
      <w:bodyDiv w:val="1"/>
      <w:marLeft w:val="0"/>
      <w:marRight w:val="0"/>
      <w:marTop w:val="0"/>
      <w:marBottom w:val="0"/>
      <w:divBdr>
        <w:top w:val="none" w:sz="0" w:space="0" w:color="auto"/>
        <w:left w:val="none" w:sz="0" w:space="0" w:color="auto"/>
        <w:bottom w:val="none" w:sz="0" w:space="0" w:color="auto"/>
        <w:right w:val="none" w:sz="0" w:space="0" w:color="auto"/>
      </w:divBdr>
    </w:div>
    <w:div w:id="1302729411">
      <w:bodyDiv w:val="1"/>
      <w:marLeft w:val="0"/>
      <w:marRight w:val="0"/>
      <w:marTop w:val="0"/>
      <w:marBottom w:val="0"/>
      <w:divBdr>
        <w:top w:val="none" w:sz="0" w:space="0" w:color="auto"/>
        <w:left w:val="none" w:sz="0" w:space="0" w:color="auto"/>
        <w:bottom w:val="none" w:sz="0" w:space="0" w:color="auto"/>
        <w:right w:val="none" w:sz="0" w:space="0" w:color="auto"/>
      </w:divBdr>
    </w:div>
    <w:div w:id="1306543662">
      <w:bodyDiv w:val="1"/>
      <w:marLeft w:val="0"/>
      <w:marRight w:val="0"/>
      <w:marTop w:val="0"/>
      <w:marBottom w:val="0"/>
      <w:divBdr>
        <w:top w:val="none" w:sz="0" w:space="0" w:color="auto"/>
        <w:left w:val="none" w:sz="0" w:space="0" w:color="auto"/>
        <w:bottom w:val="none" w:sz="0" w:space="0" w:color="auto"/>
        <w:right w:val="none" w:sz="0" w:space="0" w:color="auto"/>
      </w:divBdr>
    </w:div>
    <w:div w:id="1326473116">
      <w:bodyDiv w:val="1"/>
      <w:marLeft w:val="0"/>
      <w:marRight w:val="0"/>
      <w:marTop w:val="0"/>
      <w:marBottom w:val="0"/>
      <w:divBdr>
        <w:top w:val="none" w:sz="0" w:space="0" w:color="auto"/>
        <w:left w:val="none" w:sz="0" w:space="0" w:color="auto"/>
        <w:bottom w:val="none" w:sz="0" w:space="0" w:color="auto"/>
        <w:right w:val="none" w:sz="0" w:space="0" w:color="auto"/>
      </w:divBdr>
    </w:div>
    <w:div w:id="1331643348">
      <w:bodyDiv w:val="1"/>
      <w:marLeft w:val="0"/>
      <w:marRight w:val="0"/>
      <w:marTop w:val="0"/>
      <w:marBottom w:val="0"/>
      <w:divBdr>
        <w:top w:val="none" w:sz="0" w:space="0" w:color="auto"/>
        <w:left w:val="none" w:sz="0" w:space="0" w:color="auto"/>
        <w:bottom w:val="none" w:sz="0" w:space="0" w:color="auto"/>
        <w:right w:val="none" w:sz="0" w:space="0" w:color="auto"/>
      </w:divBdr>
    </w:div>
    <w:div w:id="1352220189">
      <w:bodyDiv w:val="1"/>
      <w:marLeft w:val="0"/>
      <w:marRight w:val="0"/>
      <w:marTop w:val="0"/>
      <w:marBottom w:val="0"/>
      <w:divBdr>
        <w:top w:val="none" w:sz="0" w:space="0" w:color="auto"/>
        <w:left w:val="none" w:sz="0" w:space="0" w:color="auto"/>
        <w:bottom w:val="none" w:sz="0" w:space="0" w:color="auto"/>
        <w:right w:val="none" w:sz="0" w:space="0" w:color="auto"/>
      </w:divBdr>
    </w:div>
    <w:div w:id="1358851290">
      <w:bodyDiv w:val="1"/>
      <w:marLeft w:val="0"/>
      <w:marRight w:val="0"/>
      <w:marTop w:val="0"/>
      <w:marBottom w:val="0"/>
      <w:divBdr>
        <w:top w:val="none" w:sz="0" w:space="0" w:color="auto"/>
        <w:left w:val="none" w:sz="0" w:space="0" w:color="auto"/>
        <w:bottom w:val="none" w:sz="0" w:space="0" w:color="auto"/>
        <w:right w:val="none" w:sz="0" w:space="0" w:color="auto"/>
      </w:divBdr>
    </w:div>
    <w:div w:id="1358972131">
      <w:bodyDiv w:val="1"/>
      <w:marLeft w:val="0"/>
      <w:marRight w:val="0"/>
      <w:marTop w:val="0"/>
      <w:marBottom w:val="0"/>
      <w:divBdr>
        <w:top w:val="none" w:sz="0" w:space="0" w:color="auto"/>
        <w:left w:val="none" w:sz="0" w:space="0" w:color="auto"/>
        <w:bottom w:val="none" w:sz="0" w:space="0" w:color="auto"/>
        <w:right w:val="none" w:sz="0" w:space="0" w:color="auto"/>
      </w:divBdr>
      <w:divsChild>
        <w:div w:id="2097551517">
          <w:marLeft w:val="0"/>
          <w:marRight w:val="0"/>
          <w:marTop w:val="0"/>
          <w:marBottom w:val="120"/>
          <w:divBdr>
            <w:top w:val="none" w:sz="0" w:space="0" w:color="auto"/>
            <w:left w:val="none" w:sz="0" w:space="0" w:color="auto"/>
            <w:bottom w:val="none" w:sz="0" w:space="0" w:color="auto"/>
            <w:right w:val="none" w:sz="0" w:space="0" w:color="auto"/>
          </w:divBdr>
          <w:divsChild>
            <w:div w:id="670717661">
              <w:marLeft w:val="0"/>
              <w:marRight w:val="0"/>
              <w:marTop w:val="120"/>
              <w:marBottom w:val="120"/>
              <w:divBdr>
                <w:top w:val="none" w:sz="0" w:space="0" w:color="auto"/>
                <w:left w:val="none" w:sz="0" w:space="0" w:color="auto"/>
                <w:bottom w:val="none" w:sz="0" w:space="0" w:color="auto"/>
                <w:right w:val="none" w:sz="0" w:space="0" w:color="auto"/>
              </w:divBdr>
              <w:divsChild>
                <w:div w:id="9669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2251">
          <w:marLeft w:val="0"/>
          <w:marRight w:val="0"/>
          <w:marTop w:val="0"/>
          <w:marBottom w:val="120"/>
          <w:divBdr>
            <w:top w:val="none" w:sz="0" w:space="0" w:color="auto"/>
            <w:left w:val="none" w:sz="0" w:space="0" w:color="auto"/>
            <w:bottom w:val="none" w:sz="0" w:space="0" w:color="auto"/>
            <w:right w:val="none" w:sz="0" w:space="0" w:color="auto"/>
          </w:divBdr>
          <w:divsChild>
            <w:div w:id="1404524099">
              <w:marLeft w:val="0"/>
              <w:marRight w:val="0"/>
              <w:marTop w:val="120"/>
              <w:marBottom w:val="120"/>
              <w:divBdr>
                <w:top w:val="none" w:sz="0" w:space="0" w:color="auto"/>
                <w:left w:val="none" w:sz="0" w:space="0" w:color="auto"/>
                <w:bottom w:val="none" w:sz="0" w:space="0" w:color="auto"/>
                <w:right w:val="none" w:sz="0" w:space="0" w:color="auto"/>
              </w:divBdr>
              <w:divsChild>
                <w:div w:id="10138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5750">
          <w:marLeft w:val="0"/>
          <w:marRight w:val="0"/>
          <w:marTop w:val="0"/>
          <w:marBottom w:val="120"/>
          <w:divBdr>
            <w:top w:val="none" w:sz="0" w:space="0" w:color="auto"/>
            <w:left w:val="none" w:sz="0" w:space="0" w:color="auto"/>
            <w:bottom w:val="none" w:sz="0" w:space="0" w:color="auto"/>
            <w:right w:val="none" w:sz="0" w:space="0" w:color="auto"/>
          </w:divBdr>
          <w:divsChild>
            <w:div w:id="99762034">
              <w:marLeft w:val="0"/>
              <w:marRight w:val="0"/>
              <w:marTop w:val="120"/>
              <w:marBottom w:val="120"/>
              <w:divBdr>
                <w:top w:val="none" w:sz="0" w:space="0" w:color="auto"/>
                <w:left w:val="none" w:sz="0" w:space="0" w:color="auto"/>
                <w:bottom w:val="none" w:sz="0" w:space="0" w:color="auto"/>
                <w:right w:val="none" w:sz="0" w:space="0" w:color="auto"/>
              </w:divBdr>
              <w:divsChild>
                <w:div w:id="8477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34142">
      <w:bodyDiv w:val="1"/>
      <w:marLeft w:val="0"/>
      <w:marRight w:val="0"/>
      <w:marTop w:val="0"/>
      <w:marBottom w:val="0"/>
      <w:divBdr>
        <w:top w:val="none" w:sz="0" w:space="0" w:color="auto"/>
        <w:left w:val="none" w:sz="0" w:space="0" w:color="auto"/>
        <w:bottom w:val="none" w:sz="0" w:space="0" w:color="auto"/>
        <w:right w:val="none" w:sz="0" w:space="0" w:color="auto"/>
      </w:divBdr>
    </w:div>
    <w:div w:id="1392846266">
      <w:bodyDiv w:val="1"/>
      <w:marLeft w:val="0"/>
      <w:marRight w:val="0"/>
      <w:marTop w:val="0"/>
      <w:marBottom w:val="0"/>
      <w:divBdr>
        <w:top w:val="none" w:sz="0" w:space="0" w:color="auto"/>
        <w:left w:val="none" w:sz="0" w:space="0" w:color="auto"/>
        <w:bottom w:val="none" w:sz="0" w:space="0" w:color="auto"/>
        <w:right w:val="none" w:sz="0" w:space="0" w:color="auto"/>
      </w:divBdr>
    </w:div>
    <w:div w:id="1441754679">
      <w:bodyDiv w:val="1"/>
      <w:marLeft w:val="0"/>
      <w:marRight w:val="0"/>
      <w:marTop w:val="0"/>
      <w:marBottom w:val="0"/>
      <w:divBdr>
        <w:top w:val="none" w:sz="0" w:space="0" w:color="auto"/>
        <w:left w:val="none" w:sz="0" w:space="0" w:color="auto"/>
        <w:bottom w:val="none" w:sz="0" w:space="0" w:color="auto"/>
        <w:right w:val="none" w:sz="0" w:space="0" w:color="auto"/>
      </w:divBdr>
    </w:div>
    <w:div w:id="1447508686">
      <w:bodyDiv w:val="1"/>
      <w:marLeft w:val="0"/>
      <w:marRight w:val="0"/>
      <w:marTop w:val="0"/>
      <w:marBottom w:val="0"/>
      <w:divBdr>
        <w:top w:val="none" w:sz="0" w:space="0" w:color="auto"/>
        <w:left w:val="none" w:sz="0" w:space="0" w:color="auto"/>
        <w:bottom w:val="none" w:sz="0" w:space="0" w:color="auto"/>
        <w:right w:val="none" w:sz="0" w:space="0" w:color="auto"/>
      </w:divBdr>
    </w:div>
    <w:div w:id="1457216689">
      <w:bodyDiv w:val="1"/>
      <w:marLeft w:val="0"/>
      <w:marRight w:val="0"/>
      <w:marTop w:val="0"/>
      <w:marBottom w:val="0"/>
      <w:divBdr>
        <w:top w:val="none" w:sz="0" w:space="0" w:color="auto"/>
        <w:left w:val="none" w:sz="0" w:space="0" w:color="auto"/>
        <w:bottom w:val="none" w:sz="0" w:space="0" w:color="auto"/>
        <w:right w:val="none" w:sz="0" w:space="0" w:color="auto"/>
      </w:divBdr>
    </w:div>
    <w:div w:id="1494253206">
      <w:bodyDiv w:val="1"/>
      <w:marLeft w:val="0"/>
      <w:marRight w:val="0"/>
      <w:marTop w:val="0"/>
      <w:marBottom w:val="0"/>
      <w:divBdr>
        <w:top w:val="none" w:sz="0" w:space="0" w:color="auto"/>
        <w:left w:val="none" w:sz="0" w:space="0" w:color="auto"/>
        <w:bottom w:val="none" w:sz="0" w:space="0" w:color="auto"/>
        <w:right w:val="none" w:sz="0" w:space="0" w:color="auto"/>
      </w:divBdr>
    </w:div>
    <w:div w:id="1496796123">
      <w:bodyDiv w:val="1"/>
      <w:marLeft w:val="0"/>
      <w:marRight w:val="0"/>
      <w:marTop w:val="0"/>
      <w:marBottom w:val="0"/>
      <w:divBdr>
        <w:top w:val="none" w:sz="0" w:space="0" w:color="auto"/>
        <w:left w:val="none" w:sz="0" w:space="0" w:color="auto"/>
        <w:bottom w:val="none" w:sz="0" w:space="0" w:color="auto"/>
        <w:right w:val="none" w:sz="0" w:space="0" w:color="auto"/>
      </w:divBdr>
    </w:div>
    <w:div w:id="1503546402">
      <w:bodyDiv w:val="1"/>
      <w:marLeft w:val="0"/>
      <w:marRight w:val="0"/>
      <w:marTop w:val="0"/>
      <w:marBottom w:val="0"/>
      <w:divBdr>
        <w:top w:val="none" w:sz="0" w:space="0" w:color="auto"/>
        <w:left w:val="none" w:sz="0" w:space="0" w:color="auto"/>
        <w:bottom w:val="none" w:sz="0" w:space="0" w:color="auto"/>
        <w:right w:val="none" w:sz="0" w:space="0" w:color="auto"/>
      </w:divBdr>
    </w:div>
    <w:div w:id="1571429397">
      <w:bodyDiv w:val="1"/>
      <w:marLeft w:val="0"/>
      <w:marRight w:val="0"/>
      <w:marTop w:val="0"/>
      <w:marBottom w:val="0"/>
      <w:divBdr>
        <w:top w:val="none" w:sz="0" w:space="0" w:color="auto"/>
        <w:left w:val="none" w:sz="0" w:space="0" w:color="auto"/>
        <w:bottom w:val="none" w:sz="0" w:space="0" w:color="auto"/>
        <w:right w:val="none" w:sz="0" w:space="0" w:color="auto"/>
      </w:divBdr>
      <w:divsChild>
        <w:div w:id="303431728">
          <w:marLeft w:val="0"/>
          <w:marRight w:val="0"/>
          <w:marTop w:val="150"/>
          <w:marBottom w:val="240"/>
          <w:divBdr>
            <w:top w:val="single" w:sz="6" w:space="8" w:color="AAB8C6"/>
            <w:left w:val="single" w:sz="6" w:space="27" w:color="AAB8C6"/>
            <w:bottom w:val="single" w:sz="6" w:space="8" w:color="AAB8C6"/>
            <w:right w:val="single" w:sz="6" w:space="8" w:color="AAB8C6"/>
          </w:divBdr>
          <w:divsChild>
            <w:div w:id="158695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6206">
      <w:bodyDiv w:val="1"/>
      <w:marLeft w:val="0"/>
      <w:marRight w:val="0"/>
      <w:marTop w:val="0"/>
      <w:marBottom w:val="0"/>
      <w:divBdr>
        <w:top w:val="none" w:sz="0" w:space="0" w:color="auto"/>
        <w:left w:val="none" w:sz="0" w:space="0" w:color="auto"/>
        <w:bottom w:val="none" w:sz="0" w:space="0" w:color="auto"/>
        <w:right w:val="none" w:sz="0" w:space="0" w:color="auto"/>
      </w:divBdr>
    </w:div>
    <w:div w:id="1614556519">
      <w:bodyDiv w:val="1"/>
      <w:marLeft w:val="0"/>
      <w:marRight w:val="0"/>
      <w:marTop w:val="0"/>
      <w:marBottom w:val="0"/>
      <w:divBdr>
        <w:top w:val="none" w:sz="0" w:space="0" w:color="auto"/>
        <w:left w:val="none" w:sz="0" w:space="0" w:color="auto"/>
        <w:bottom w:val="none" w:sz="0" w:space="0" w:color="auto"/>
        <w:right w:val="none" w:sz="0" w:space="0" w:color="auto"/>
      </w:divBdr>
    </w:div>
    <w:div w:id="1662270369">
      <w:bodyDiv w:val="1"/>
      <w:marLeft w:val="0"/>
      <w:marRight w:val="0"/>
      <w:marTop w:val="0"/>
      <w:marBottom w:val="0"/>
      <w:divBdr>
        <w:top w:val="none" w:sz="0" w:space="0" w:color="auto"/>
        <w:left w:val="none" w:sz="0" w:space="0" w:color="auto"/>
        <w:bottom w:val="none" w:sz="0" w:space="0" w:color="auto"/>
        <w:right w:val="none" w:sz="0" w:space="0" w:color="auto"/>
      </w:divBdr>
    </w:div>
    <w:div w:id="1720594187">
      <w:bodyDiv w:val="1"/>
      <w:marLeft w:val="0"/>
      <w:marRight w:val="0"/>
      <w:marTop w:val="0"/>
      <w:marBottom w:val="0"/>
      <w:divBdr>
        <w:top w:val="none" w:sz="0" w:space="0" w:color="auto"/>
        <w:left w:val="none" w:sz="0" w:space="0" w:color="auto"/>
        <w:bottom w:val="none" w:sz="0" w:space="0" w:color="auto"/>
        <w:right w:val="none" w:sz="0" w:space="0" w:color="auto"/>
      </w:divBdr>
    </w:div>
    <w:div w:id="1749228711">
      <w:bodyDiv w:val="1"/>
      <w:marLeft w:val="0"/>
      <w:marRight w:val="0"/>
      <w:marTop w:val="0"/>
      <w:marBottom w:val="0"/>
      <w:divBdr>
        <w:top w:val="none" w:sz="0" w:space="0" w:color="auto"/>
        <w:left w:val="none" w:sz="0" w:space="0" w:color="auto"/>
        <w:bottom w:val="none" w:sz="0" w:space="0" w:color="auto"/>
        <w:right w:val="none" w:sz="0" w:space="0" w:color="auto"/>
      </w:divBdr>
    </w:div>
    <w:div w:id="1785804062">
      <w:bodyDiv w:val="1"/>
      <w:marLeft w:val="0"/>
      <w:marRight w:val="0"/>
      <w:marTop w:val="0"/>
      <w:marBottom w:val="0"/>
      <w:divBdr>
        <w:top w:val="none" w:sz="0" w:space="0" w:color="auto"/>
        <w:left w:val="none" w:sz="0" w:space="0" w:color="auto"/>
        <w:bottom w:val="none" w:sz="0" w:space="0" w:color="auto"/>
        <w:right w:val="none" w:sz="0" w:space="0" w:color="auto"/>
      </w:divBdr>
    </w:div>
    <w:div w:id="1790587407">
      <w:bodyDiv w:val="1"/>
      <w:marLeft w:val="0"/>
      <w:marRight w:val="0"/>
      <w:marTop w:val="0"/>
      <w:marBottom w:val="0"/>
      <w:divBdr>
        <w:top w:val="none" w:sz="0" w:space="0" w:color="auto"/>
        <w:left w:val="none" w:sz="0" w:space="0" w:color="auto"/>
        <w:bottom w:val="none" w:sz="0" w:space="0" w:color="auto"/>
        <w:right w:val="none" w:sz="0" w:space="0" w:color="auto"/>
      </w:divBdr>
    </w:div>
    <w:div w:id="1799444649">
      <w:bodyDiv w:val="1"/>
      <w:marLeft w:val="0"/>
      <w:marRight w:val="0"/>
      <w:marTop w:val="0"/>
      <w:marBottom w:val="0"/>
      <w:divBdr>
        <w:top w:val="none" w:sz="0" w:space="0" w:color="auto"/>
        <w:left w:val="none" w:sz="0" w:space="0" w:color="auto"/>
        <w:bottom w:val="none" w:sz="0" w:space="0" w:color="auto"/>
        <w:right w:val="none" w:sz="0" w:space="0" w:color="auto"/>
      </w:divBdr>
    </w:div>
    <w:div w:id="1801219492">
      <w:bodyDiv w:val="1"/>
      <w:marLeft w:val="0"/>
      <w:marRight w:val="0"/>
      <w:marTop w:val="0"/>
      <w:marBottom w:val="0"/>
      <w:divBdr>
        <w:top w:val="none" w:sz="0" w:space="0" w:color="auto"/>
        <w:left w:val="none" w:sz="0" w:space="0" w:color="auto"/>
        <w:bottom w:val="none" w:sz="0" w:space="0" w:color="auto"/>
        <w:right w:val="none" w:sz="0" w:space="0" w:color="auto"/>
      </w:divBdr>
    </w:div>
    <w:div w:id="1802843304">
      <w:bodyDiv w:val="1"/>
      <w:marLeft w:val="0"/>
      <w:marRight w:val="0"/>
      <w:marTop w:val="0"/>
      <w:marBottom w:val="0"/>
      <w:divBdr>
        <w:top w:val="none" w:sz="0" w:space="0" w:color="auto"/>
        <w:left w:val="none" w:sz="0" w:space="0" w:color="auto"/>
        <w:bottom w:val="none" w:sz="0" w:space="0" w:color="auto"/>
        <w:right w:val="none" w:sz="0" w:space="0" w:color="auto"/>
      </w:divBdr>
      <w:divsChild>
        <w:div w:id="1274630639">
          <w:marLeft w:val="0"/>
          <w:marRight w:val="0"/>
          <w:marTop w:val="0"/>
          <w:marBottom w:val="0"/>
          <w:divBdr>
            <w:top w:val="none" w:sz="0" w:space="0" w:color="auto"/>
            <w:left w:val="none" w:sz="0" w:space="0" w:color="auto"/>
            <w:bottom w:val="none" w:sz="0" w:space="0" w:color="auto"/>
            <w:right w:val="none" w:sz="0" w:space="0" w:color="auto"/>
          </w:divBdr>
          <w:divsChild>
            <w:div w:id="972979010">
              <w:marLeft w:val="0"/>
              <w:marRight w:val="0"/>
              <w:marTop w:val="0"/>
              <w:marBottom w:val="0"/>
              <w:divBdr>
                <w:top w:val="none" w:sz="0" w:space="0" w:color="auto"/>
                <w:left w:val="none" w:sz="0" w:space="0" w:color="auto"/>
                <w:bottom w:val="none" w:sz="0" w:space="0" w:color="auto"/>
                <w:right w:val="none" w:sz="0" w:space="0" w:color="auto"/>
              </w:divBdr>
              <w:divsChild>
                <w:div w:id="14671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8202">
      <w:bodyDiv w:val="1"/>
      <w:marLeft w:val="0"/>
      <w:marRight w:val="0"/>
      <w:marTop w:val="0"/>
      <w:marBottom w:val="0"/>
      <w:divBdr>
        <w:top w:val="none" w:sz="0" w:space="0" w:color="auto"/>
        <w:left w:val="none" w:sz="0" w:space="0" w:color="auto"/>
        <w:bottom w:val="none" w:sz="0" w:space="0" w:color="auto"/>
        <w:right w:val="none" w:sz="0" w:space="0" w:color="auto"/>
      </w:divBdr>
    </w:div>
    <w:div w:id="1824081585">
      <w:bodyDiv w:val="1"/>
      <w:marLeft w:val="0"/>
      <w:marRight w:val="0"/>
      <w:marTop w:val="0"/>
      <w:marBottom w:val="0"/>
      <w:divBdr>
        <w:top w:val="none" w:sz="0" w:space="0" w:color="auto"/>
        <w:left w:val="none" w:sz="0" w:space="0" w:color="auto"/>
        <w:bottom w:val="none" w:sz="0" w:space="0" w:color="auto"/>
        <w:right w:val="none" w:sz="0" w:space="0" w:color="auto"/>
      </w:divBdr>
    </w:div>
    <w:div w:id="1825318434">
      <w:bodyDiv w:val="1"/>
      <w:marLeft w:val="0"/>
      <w:marRight w:val="0"/>
      <w:marTop w:val="0"/>
      <w:marBottom w:val="0"/>
      <w:divBdr>
        <w:top w:val="none" w:sz="0" w:space="0" w:color="auto"/>
        <w:left w:val="none" w:sz="0" w:space="0" w:color="auto"/>
        <w:bottom w:val="none" w:sz="0" w:space="0" w:color="auto"/>
        <w:right w:val="none" w:sz="0" w:space="0" w:color="auto"/>
      </w:divBdr>
    </w:div>
    <w:div w:id="1850753703">
      <w:bodyDiv w:val="1"/>
      <w:marLeft w:val="0"/>
      <w:marRight w:val="0"/>
      <w:marTop w:val="0"/>
      <w:marBottom w:val="0"/>
      <w:divBdr>
        <w:top w:val="none" w:sz="0" w:space="0" w:color="auto"/>
        <w:left w:val="none" w:sz="0" w:space="0" w:color="auto"/>
        <w:bottom w:val="none" w:sz="0" w:space="0" w:color="auto"/>
        <w:right w:val="none" w:sz="0" w:space="0" w:color="auto"/>
      </w:divBdr>
    </w:div>
    <w:div w:id="1898516156">
      <w:bodyDiv w:val="1"/>
      <w:marLeft w:val="0"/>
      <w:marRight w:val="0"/>
      <w:marTop w:val="0"/>
      <w:marBottom w:val="0"/>
      <w:divBdr>
        <w:top w:val="none" w:sz="0" w:space="0" w:color="auto"/>
        <w:left w:val="none" w:sz="0" w:space="0" w:color="auto"/>
        <w:bottom w:val="none" w:sz="0" w:space="0" w:color="auto"/>
        <w:right w:val="none" w:sz="0" w:space="0" w:color="auto"/>
      </w:divBdr>
    </w:div>
    <w:div w:id="1900943279">
      <w:bodyDiv w:val="1"/>
      <w:marLeft w:val="0"/>
      <w:marRight w:val="0"/>
      <w:marTop w:val="0"/>
      <w:marBottom w:val="0"/>
      <w:divBdr>
        <w:top w:val="none" w:sz="0" w:space="0" w:color="auto"/>
        <w:left w:val="none" w:sz="0" w:space="0" w:color="auto"/>
        <w:bottom w:val="none" w:sz="0" w:space="0" w:color="auto"/>
        <w:right w:val="none" w:sz="0" w:space="0" w:color="auto"/>
      </w:divBdr>
    </w:div>
    <w:div w:id="1919094191">
      <w:bodyDiv w:val="1"/>
      <w:marLeft w:val="0"/>
      <w:marRight w:val="0"/>
      <w:marTop w:val="0"/>
      <w:marBottom w:val="0"/>
      <w:divBdr>
        <w:top w:val="none" w:sz="0" w:space="0" w:color="auto"/>
        <w:left w:val="none" w:sz="0" w:space="0" w:color="auto"/>
        <w:bottom w:val="none" w:sz="0" w:space="0" w:color="auto"/>
        <w:right w:val="none" w:sz="0" w:space="0" w:color="auto"/>
      </w:divBdr>
    </w:div>
    <w:div w:id="1945071993">
      <w:bodyDiv w:val="1"/>
      <w:marLeft w:val="0"/>
      <w:marRight w:val="0"/>
      <w:marTop w:val="0"/>
      <w:marBottom w:val="0"/>
      <w:divBdr>
        <w:top w:val="none" w:sz="0" w:space="0" w:color="auto"/>
        <w:left w:val="none" w:sz="0" w:space="0" w:color="auto"/>
        <w:bottom w:val="none" w:sz="0" w:space="0" w:color="auto"/>
        <w:right w:val="none" w:sz="0" w:space="0" w:color="auto"/>
      </w:divBdr>
    </w:div>
    <w:div w:id="1977877850">
      <w:bodyDiv w:val="1"/>
      <w:marLeft w:val="0"/>
      <w:marRight w:val="0"/>
      <w:marTop w:val="0"/>
      <w:marBottom w:val="0"/>
      <w:divBdr>
        <w:top w:val="none" w:sz="0" w:space="0" w:color="auto"/>
        <w:left w:val="none" w:sz="0" w:space="0" w:color="auto"/>
        <w:bottom w:val="none" w:sz="0" w:space="0" w:color="auto"/>
        <w:right w:val="none" w:sz="0" w:space="0" w:color="auto"/>
      </w:divBdr>
    </w:div>
    <w:div w:id="1986931234">
      <w:bodyDiv w:val="1"/>
      <w:marLeft w:val="0"/>
      <w:marRight w:val="0"/>
      <w:marTop w:val="0"/>
      <w:marBottom w:val="0"/>
      <w:divBdr>
        <w:top w:val="none" w:sz="0" w:space="0" w:color="auto"/>
        <w:left w:val="none" w:sz="0" w:space="0" w:color="auto"/>
        <w:bottom w:val="none" w:sz="0" w:space="0" w:color="auto"/>
        <w:right w:val="none" w:sz="0" w:space="0" w:color="auto"/>
      </w:divBdr>
    </w:div>
    <w:div w:id="2023971889">
      <w:bodyDiv w:val="1"/>
      <w:marLeft w:val="0"/>
      <w:marRight w:val="0"/>
      <w:marTop w:val="0"/>
      <w:marBottom w:val="0"/>
      <w:divBdr>
        <w:top w:val="none" w:sz="0" w:space="0" w:color="auto"/>
        <w:left w:val="none" w:sz="0" w:space="0" w:color="auto"/>
        <w:bottom w:val="none" w:sz="0" w:space="0" w:color="auto"/>
        <w:right w:val="none" w:sz="0" w:space="0" w:color="auto"/>
      </w:divBdr>
    </w:div>
    <w:div w:id="2034575957">
      <w:bodyDiv w:val="1"/>
      <w:marLeft w:val="0"/>
      <w:marRight w:val="0"/>
      <w:marTop w:val="0"/>
      <w:marBottom w:val="0"/>
      <w:divBdr>
        <w:top w:val="none" w:sz="0" w:space="0" w:color="auto"/>
        <w:left w:val="none" w:sz="0" w:space="0" w:color="auto"/>
        <w:bottom w:val="none" w:sz="0" w:space="0" w:color="auto"/>
        <w:right w:val="none" w:sz="0" w:space="0" w:color="auto"/>
      </w:divBdr>
    </w:div>
    <w:div w:id="2043944629">
      <w:bodyDiv w:val="1"/>
      <w:marLeft w:val="0"/>
      <w:marRight w:val="0"/>
      <w:marTop w:val="0"/>
      <w:marBottom w:val="0"/>
      <w:divBdr>
        <w:top w:val="none" w:sz="0" w:space="0" w:color="auto"/>
        <w:left w:val="none" w:sz="0" w:space="0" w:color="auto"/>
        <w:bottom w:val="none" w:sz="0" w:space="0" w:color="auto"/>
        <w:right w:val="none" w:sz="0" w:space="0" w:color="auto"/>
      </w:divBdr>
      <w:divsChild>
        <w:div w:id="933048537">
          <w:marLeft w:val="0"/>
          <w:marRight w:val="0"/>
          <w:marTop w:val="0"/>
          <w:marBottom w:val="0"/>
          <w:divBdr>
            <w:top w:val="none" w:sz="0" w:space="0" w:color="auto"/>
            <w:left w:val="none" w:sz="0" w:space="0" w:color="auto"/>
            <w:bottom w:val="none" w:sz="0" w:space="0" w:color="auto"/>
            <w:right w:val="none" w:sz="0" w:space="0" w:color="auto"/>
          </w:divBdr>
          <w:divsChild>
            <w:div w:id="1995328892">
              <w:marLeft w:val="0"/>
              <w:marRight w:val="0"/>
              <w:marTop w:val="0"/>
              <w:marBottom w:val="0"/>
              <w:divBdr>
                <w:top w:val="none" w:sz="0" w:space="0" w:color="auto"/>
                <w:left w:val="none" w:sz="0" w:space="0" w:color="auto"/>
                <w:bottom w:val="none" w:sz="0" w:space="0" w:color="auto"/>
                <w:right w:val="none" w:sz="0" w:space="0" w:color="auto"/>
              </w:divBdr>
              <w:divsChild>
                <w:div w:id="5332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08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3.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eader" Target="header2.xml"/><Relationship Id="rId16" Type="http://schemas.openxmlformats.org/officeDocument/2006/relationships/hyperlink" Target="mailto:carel.dejager@efficientia.com.au" TargetMode="External"/><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customXml" Target="../customXml/item5.xml"/><Relationship Id="rId1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hyperlink" Target="https://www.git-scm.com/book/en/v2/Git-Basics-Getting-a-Git-Repository"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github.com/Careldejager/AusCO" TargetMode="Externa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hyperlink" Target="https://desktop.github.com/"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docs.inductiveautomation.com/display/DOC81/Enterprise+Administration"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eader" Target="header1.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0.png"/><Relationship Id="rId88"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hyperlink" Target="https://docs.inductiveautomation.com/display/DOC80/Programmable+Device+Simulator"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yperlink" Target="https://docs.github.com/en/desktop/installing-and-configuring-github-desktop" TargetMode="External"/><Relationship Id="rId86"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9" Type="http://schemas.openxmlformats.org/officeDocument/2006/relationships/image" Target="media/image20.png"/><Relationship Id="rId34" Type="http://schemas.openxmlformats.org/officeDocument/2006/relationships/hyperlink" Target="https://docs.inductiveautomation.com/display/DOC81/Gateway+Network"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hyperlink" Target="https://docs.inductiveautomation.com/display/DOC81/Creating+a+Controller" TargetMode="External"/><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59.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rdon%20Cornish\Efficientia\DATA%20-%20Documents\Efficientia\Templates\Efficientia%20System%20Quote%20Template%20%20R2%20%200510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F2A7F95F104A5D95DE878B7625AD41"/>
        <w:category>
          <w:name w:val="General"/>
          <w:gallery w:val="placeholder"/>
        </w:category>
        <w:types>
          <w:type w:val="bbPlcHdr"/>
        </w:types>
        <w:behaviors>
          <w:behavior w:val="content"/>
        </w:behaviors>
        <w:guid w:val="{75F4A407-A3BA-430E-A8E1-5AFDBEE91651}"/>
      </w:docPartPr>
      <w:docPartBody>
        <w:p w:rsidR="00F03F45" w:rsidRDefault="00905858">
          <w:pPr>
            <w:pStyle w:val="0DF2A7F95F104A5D95DE878B7625AD41"/>
          </w:pPr>
          <w:r w:rsidRPr="00BC6052">
            <w:rPr>
              <w:rStyle w:val="PlaceholderText"/>
            </w:rPr>
            <w:t>[Status]</w:t>
          </w:r>
        </w:p>
      </w:docPartBody>
    </w:docPart>
    <w:docPart>
      <w:docPartPr>
        <w:name w:val="FD88CE4C9BFF4EEFA7B23FACD9398B70"/>
        <w:category>
          <w:name w:val="General"/>
          <w:gallery w:val="placeholder"/>
        </w:category>
        <w:types>
          <w:type w:val="bbPlcHdr"/>
        </w:types>
        <w:behaviors>
          <w:behavior w:val="content"/>
        </w:behaviors>
        <w:guid w:val="{017A1169-4304-4BAE-959B-DAE8569BC5B8}"/>
      </w:docPartPr>
      <w:docPartBody>
        <w:p w:rsidR="00F03F45" w:rsidRDefault="00905858">
          <w:pPr>
            <w:pStyle w:val="FD88CE4C9BFF4EEFA7B23FACD9398B70"/>
          </w:pPr>
          <w:r w:rsidRPr="00BC6052">
            <w:rPr>
              <w:rStyle w:val="PlaceholderText"/>
            </w:rPr>
            <w:t>[Author]</w:t>
          </w:r>
        </w:p>
      </w:docPartBody>
    </w:docPart>
    <w:docPart>
      <w:docPartPr>
        <w:name w:val="EF716FCAD108413FA37DE65D3789B6C0"/>
        <w:category>
          <w:name w:val="General"/>
          <w:gallery w:val="placeholder"/>
        </w:category>
        <w:types>
          <w:type w:val="bbPlcHdr"/>
        </w:types>
        <w:behaviors>
          <w:behavior w:val="content"/>
        </w:behaviors>
        <w:guid w:val="{0153DC88-A29A-499D-9463-0EF0C2F19D52}"/>
      </w:docPartPr>
      <w:docPartBody>
        <w:p w:rsidR="00F03F45" w:rsidRDefault="00905858">
          <w:pPr>
            <w:pStyle w:val="EF716FCAD108413FA37DE65D3789B6C0"/>
          </w:pPr>
          <w:r w:rsidRPr="00C1297B">
            <w:rPr>
              <w:rStyle w:val="PlaceholderText"/>
            </w:rPr>
            <w:t>[Publish Date]</w:t>
          </w:r>
        </w:p>
      </w:docPartBody>
    </w:docPart>
    <w:docPart>
      <w:docPartPr>
        <w:name w:val="ECDB0B1BFD7A4D1293BE650A16591956"/>
        <w:category>
          <w:name w:val="General"/>
          <w:gallery w:val="placeholder"/>
        </w:category>
        <w:types>
          <w:type w:val="bbPlcHdr"/>
        </w:types>
        <w:behaviors>
          <w:behavior w:val="content"/>
        </w:behaviors>
        <w:guid w:val="{9F71FAAC-589E-4D2B-BE4F-032BB6E4ACDB}"/>
      </w:docPartPr>
      <w:docPartBody>
        <w:p w:rsidR="00F03F45" w:rsidRDefault="00905858">
          <w:pPr>
            <w:pStyle w:val="ECDB0B1BFD7A4D1293BE650A16591956"/>
          </w:pPr>
          <w:r w:rsidRPr="00C1297B">
            <w:rPr>
              <w:rStyle w:val="PlaceholderText"/>
            </w:rPr>
            <w:t>[Title]</w:t>
          </w:r>
        </w:p>
      </w:docPartBody>
    </w:docPart>
    <w:docPart>
      <w:docPartPr>
        <w:name w:val="ED4E784A8DB84B5987861885B4BD1C39"/>
        <w:category>
          <w:name w:val="General"/>
          <w:gallery w:val="placeholder"/>
        </w:category>
        <w:types>
          <w:type w:val="bbPlcHdr"/>
        </w:types>
        <w:behaviors>
          <w:behavior w:val="content"/>
        </w:behaviors>
        <w:guid w:val="{9C68842E-C35C-42B5-9180-B5B26F3E2C91}"/>
      </w:docPartPr>
      <w:docPartBody>
        <w:p w:rsidR="00F03F45" w:rsidRDefault="00905858">
          <w:pPr>
            <w:pStyle w:val="ED4E784A8DB84B5987861885B4BD1C39"/>
          </w:pPr>
          <w:r w:rsidRPr="00C1297B">
            <w:rPr>
              <w:rStyle w:val="PlaceholderText"/>
            </w:rPr>
            <w:t>[Company]</w:t>
          </w:r>
        </w:p>
      </w:docPartBody>
    </w:docPart>
    <w:docPart>
      <w:docPartPr>
        <w:name w:val="DC03A30E0FAA4F0F91E58B33EBCE19CD"/>
        <w:category>
          <w:name w:val="General"/>
          <w:gallery w:val="placeholder"/>
        </w:category>
        <w:types>
          <w:type w:val="bbPlcHdr"/>
        </w:types>
        <w:behaviors>
          <w:behavior w:val="content"/>
        </w:behaviors>
        <w:guid w:val="{CBE4C402-E405-42FD-ADCC-695A680D54A7}"/>
      </w:docPartPr>
      <w:docPartBody>
        <w:p w:rsidR="00F03F45" w:rsidRDefault="00905858">
          <w:pPr>
            <w:pStyle w:val="DC03A30E0FAA4F0F91E58B33EBCE19CD"/>
          </w:pPr>
          <w:r w:rsidRPr="00BC6052">
            <w:rPr>
              <w:rStyle w:val="PlaceholderText"/>
            </w:rPr>
            <w:t>[Status]</w:t>
          </w:r>
        </w:p>
      </w:docPartBody>
    </w:docPart>
    <w:docPart>
      <w:docPartPr>
        <w:name w:val="B743D1F5D4CB41FF8CDEE44C9FBA5767"/>
        <w:category>
          <w:name w:val="General"/>
          <w:gallery w:val="placeholder"/>
        </w:category>
        <w:types>
          <w:type w:val="bbPlcHdr"/>
        </w:types>
        <w:behaviors>
          <w:behavior w:val="content"/>
        </w:behaviors>
        <w:guid w:val="{4DB931D0-B8D3-4736-AEF4-43D5FBF34E90}"/>
      </w:docPartPr>
      <w:docPartBody>
        <w:p w:rsidR="00F03F45" w:rsidRDefault="00905858">
          <w:pPr>
            <w:pStyle w:val="B743D1F5D4CB41FF8CDEE44C9FBA5767"/>
          </w:pPr>
          <w:r w:rsidRPr="00BC6052">
            <w:rPr>
              <w:rStyle w:val="PlaceholderText"/>
            </w:rPr>
            <w:t>[Author]</w:t>
          </w:r>
        </w:p>
      </w:docPartBody>
    </w:docPart>
    <w:docPart>
      <w:docPartPr>
        <w:name w:val="DFDBCD067A9C4B95A720018F6673E81B"/>
        <w:category>
          <w:name w:val="General"/>
          <w:gallery w:val="placeholder"/>
        </w:category>
        <w:types>
          <w:type w:val="bbPlcHdr"/>
        </w:types>
        <w:behaviors>
          <w:behavior w:val="content"/>
        </w:behaviors>
        <w:guid w:val="{3FC7789B-F860-4E53-A267-5ACCFB287147}"/>
      </w:docPartPr>
      <w:docPartBody>
        <w:p w:rsidR="00F03F45" w:rsidRDefault="00905858">
          <w:pPr>
            <w:pStyle w:val="DFDBCD067A9C4B95A720018F6673E81B"/>
          </w:pPr>
          <w:r w:rsidRPr="00BC6052">
            <w:rPr>
              <w:rStyle w:val="PlaceholderText"/>
            </w:rPr>
            <w:t>[Status]</w:t>
          </w:r>
        </w:p>
      </w:docPartBody>
    </w:docPart>
    <w:docPart>
      <w:docPartPr>
        <w:name w:val="3326ADF27CB248D38CCE50DC9BEE7A77"/>
        <w:category>
          <w:name w:val="General"/>
          <w:gallery w:val="placeholder"/>
        </w:category>
        <w:types>
          <w:type w:val="bbPlcHdr"/>
        </w:types>
        <w:behaviors>
          <w:behavior w:val="content"/>
        </w:behaviors>
        <w:guid w:val="{35D32712-9BD8-4FA8-9309-36154E75745C}"/>
      </w:docPartPr>
      <w:docPartBody>
        <w:p w:rsidR="00F03F45" w:rsidRDefault="00905858">
          <w:pPr>
            <w:pStyle w:val="3326ADF27CB248D38CCE50DC9BEE7A77"/>
          </w:pPr>
          <w:r w:rsidRPr="00C1297B">
            <w:rPr>
              <w:rStyle w:val="PlaceholderText"/>
            </w:rPr>
            <w:t>[Company]</w:t>
          </w:r>
        </w:p>
      </w:docPartBody>
    </w:docPart>
    <w:docPart>
      <w:docPartPr>
        <w:name w:val="9FED1C6F387D4B508F0B974FC7B62416"/>
        <w:category>
          <w:name w:val="General"/>
          <w:gallery w:val="placeholder"/>
        </w:category>
        <w:types>
          <w:type w:val="bbPlcHdr"/>
        </w:types>
        <w:behaviors>
          <w:behavior w:val="content"/>
        </w:behaviors>
        <w:guid w:val="{20811AA5-7AB0-4C36-9571-6AADEF6966CF}"/>
      </w:docPartPr>
      <w:docPartBody>
        <w:p w:rsidR="00F03F45" w:rsidRDefault="00905858">
          <w:pPr>
            <w:pStyle w:val="9FED1C6F387D4B508F0B974FC7B62416"/>
          </w:pPr>
          <w:r w:rsidRPr="00C1297B">
            <w:rPr>
              <w:rStyle w:val="PlaceholderText"/>
            </w:rPr>
            <w:t>[Publish Date]</w:t>
          </w:r>
        </w:p>
      </w:docPartBody>
    </w:docPart>
    <w:docPart>
      <w:docPartPr>
        <w:name w:val="3DD7F70E3DC74DE2B56792555F795F41"/>
        <w:category>
          <w:name w:val="General"/>
          <w:gallery w:val="placeholder"/>
        </w:category>
        <w:types>
          <w:type w:val="bbPlcHdr"/>
        </w:types>
        <w:behaviors>
          <w:behavior w:val="content"/>
        </w:behaviors>
        <w:guid w:val="{154527BC-6A61-4766-9A46-FDD1B3391E29}"/>
      </w:docPartPr>
      <w:docPartBody>
        <w:p w:rsidR="00F03F45" w:rsidRDefault="00905858">
          <w:pPr>
            <w:pStyle w:val="3DD7F70E3DC74DE2B56792555F795F41"/>
          </w:pPr>
          <w:r w:rsidRPr="00C1297B">
            <w:rPr>
              <w:rStyle w:val="PlaceholderText"/>
            </w:rPr>
            <w:t>[Title]</w:t>
          </w:r>
        </w:p>
      </w:docPartBody>
    </w:docPart>
    <w:docPart>
      <w:docPartPr>
        <w:name w:val="BD580CD230A1425CA8DD95B74C45E06C"/>
        <w:category>
          <w:name w:val="General"/>
          <w:gallery w:val="placeholder"/>
        </w:category>
        <w:types>
          <w:type w:val="bbPlcHdr"/>
        </w:types>
        <w:behaviors>
          <w:behavior w:val="content"/>
        </w:behaviors>
        <w:guid w:val="{51CDE0F7-1A43-40AF-A056-40E3A18E2B9F}"/>
      </w:docPartPr>
      <w:docPartBody>
        <w:p w:rsidR="005E4344" w:rsidRDefault="00F30939" w:rsidP="00F30939">
          <w:pPr>
            <w:pStyle w:val="BD580CD230A1425CA8DD95B74C45E06C"/>
          </w:pPr>
          <w:r w:rsidRPr="00C1297B">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Compressed">
    <w:altName w:val="Arial"/>
    <w:panose1 w:val="00000000000000000000"/>
    <w:charset w:val="00"/>
    <w:family w:val="swiss"/>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858"/>
    <w:rsid w:val="000930B2"/>
    <w:rsid w:val="000B7A7C"/>
    <w:rsid w:val="00146321"/>
    <w:rsid w:val="00156019"/>
    <w:rsid w:val="001B6BEE"/>
    <w:rsid w:val="00254E70"/>
    <w:rsid w:val="00290923"/>
    <w:rsid w:val="0029493D"/>
    <w:rsid w:val="003C5CC7"/>
    <w:rsid w:val="003D670A"/>
    <w:rsid w:val="003D6A60"/>
    <w:rsid w:val="00431554"/>
    <w:rsid w:val="00483AFB"/>
    <w:rsid w:val="00494615"/>
    <w:rsid w:val="00495FBB"/>
    <w:rsid w:val="00556F29"/>
    <w:rsid w:val="005B7A62"/>
    <w:rsid w:val="005E4344"/>
    <w:rsid w:val="006652A4"/>
    <w:rsid w:val="0069074C"/>
    <w:rsid w:val="0069541E"/>
    <w:rsid w:val="00721D90"/>
    <w:rsid w:val="007E5E6C"/>
    <w:rsid w:val="008051EA"/>
    <w:rsid w:val="008250F4"/>
    <w:rsid w:val="00905858"/>
    <w:rsid w:val="00980C27"/>
    <w:rsid w:val="0098252C"/>
    <w:rsid w:val="00A16EAC"/>
    <w:rsid w:val="00A34BE2"/>
    <w:rsid w:val="00A42BF1"/>
    <w:rsid w:val="00A65247"/>
    <w:rsid w:val="00AB3F83"/>
    <w:rsid w:val="00B30BCF"/>
    <w:rsid w:val="00B7437D"/>
    <w:rsid w:val="00C57BCA"/>
    <w:rsid w:val="00C8723C"/>
    <w:rsid w:val="00CC51DC"/>
    <w:rsid w:val="00D56A45"/>
    <w:rsid w:val="00D81925"/>
    <w:rsid w:val="00D97630"/>
    <w:rsid w:val="00DA17AA"/>
    <w:rsid w:val="00E36637"/>
    <w:rsid w:val="00EB09D9"/>
    <w:rsid w:val="00F03F45"/>
    <w:rsid w:val="00F30939"/>
    <w:rsid w:val="00F9417C"/>
    <w:rsid w:val="00F94215"/>
    <w:rsid w:val="00FD405A"/>
    <w:rsid w:val="00FE29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2952"/>
    <w:rPr>
      <w:color w:val="808080"/>
    </w:rPr>
  </w:style>
  <w:style w:type="paragraph" w:customStyle="1" w:styleId="BD580CD230A1425CA8DD95B74C45E06C">
    <w:name w:val="BD580CD230A1425CA8DD95B74C45E06C"/>
    <w:rsid w:val="00F30939"/>
  </w:style>
  <w:style w:type="paragraph" w:customStyle="1" w:styleId="0DF2A7F95F104A5D95DE878B7625AD41">
    <w:name w:val="0DF2A7F95F104A5D95DE878B7625AD41"/>
  </w:style>
  <w:style w:type="paragraph" w:customStyle="1" w:styleId="FD88CE4C9BFF4EEFA7B23FACD9398B70">
    <w:name w:val="FD88CE4C9BFF4EEFA7B23FACD9398B70"/>
  </w:style>
  <w:style w:type="paragraph" w:customStyle="1" w:styleId="EF716FCAD108413FA37DE65D3789B6C0">
    <w:name w:val="EF716FCAD108413FA37DE65D3789B6C0"/>
  </w:style>
  <w:style w:type="paragraph" w:customStyle="1" w:styleId="ECDB0B1BFD7A4D1293BE650A16591956">
    <w:name w:val="ECDB0B1BFD7A4D1293BE650A16591956"/>
  </w:style>
  <w:style w:type="paragraph" w:customStyle="1" w:styleId="ED4E784A8DB84B5987861885B4BD1C39">
    <w:name w:val="ED4E784A8DB84B5987861885B4BD1C39"/>
  </w:style>
  <w:style w:type="paragraph" w:customStyle="1" w:styleId="DC03A30E0FAA4F0F91E58B33EBCE19CD">
    <w:name w:val="DC03A30E0FAA4F0F91E58B33EBCE19CD"/>
  </w:style>
  <w:style w:type="paragraph" w:customStyle="1" w:styleId="B743D1F5D4CB41FF8CDEE44C9FBA5767">
    <w:name w:val="B743D1F5D4CB41FF8CDEE44C9FBA5767"/>
  </w:style>
  <w:style w:type="paragraph" w:customStyle="1" w:styleId="DFDBCD067A9C4B95A720018F6673E81B">
    <w:name w:val="DFDBCD067A9C4B95A720018F6673E81B"/>
  </w:style>
  <w:style w:type="paragraph" w:customStyle="1" w:styleId="3326ADF27CB248D38CCE50DC9BEE7A77">
    <w:name w:val="3326ADF27CB248D38CCE50DC9BEE7A77"/>
  </w:style>
  <w:style w:type="paragraph" w:customStyle="1" w:styleId="9FED1C6F387D4B508F0B974FC7B62416">
    <w:name w:val="9FED1C6F387D4B508F0B974FC7B62416"/>
  </w:style>
  <w:style w:type="paragraph" w:customStyle="1" w:styleId="3DD7F70E3DC74DE2B56792555F795F41">
    <w:name w:val="3DD7F70E3DC74DE2B56792555F795F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2022-07-30T00:00:00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E1A220C8F419409656E8572F98D187" ma:contentTypeVersion="19" ma:contentTypeDescription="Create a new document." ma:contentTypeScope="" ma:versionID="47e28bf5a20e21d589fe342e2651e8ff">
  <xsd:schema xmlns:xsd="http://www.w3.org/2001/XMLSchema" xmlns:xs="http://www.w3.org/2001/XMLSchema" xmlns:p="http://schemas.microsoft.com/office/2006/metadata/properties" xmlns:ns2="cb150464-8639-450e-aa72-0f5692c2d057" xmlns:ns3="97deb15e-7e72-4fa4-a02a-bef7a61c21bb" targetNamespace="http://schemas.microsoft.com/office/2006/metadata/properties" ma:root="true" ma:fieldsID="bac413061b5ce8d8261d987bfd8a1d73" ns2:_="" ns3:_="">
    <xsd:import namespace="cb150464-8639-450e-aa72-0f5692c2d057"/>
    <xsd:import namespace="97deb15e-7e72-4fa4-a02a-bef7a61c21bb"/>
    <xsd:element name="properties">
      <xsd:complexType>
        <xsd:sequence>
          <xsd:element name="documentManagement">
            <xsd:complexType>
              <xsd:all>
                <xsd:element ref="ns2:MigrationWizId" minOccurs="0"/>
                <xsd:element ref="ns2:MigrationWizIdPermissions" minOccurs="0"/>
                <xsd:element ref="ns2:MigrationWizIdVersion"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150464-8639-450e-aa72-0f5692c2d057"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Version" ma:index="10" nillable="true" ma:displayName="MigrationWizIdVersion" ma:internalName="MigrationWizIdVersion">
      <xsd:simpleType>
        <xsd:restriction base="dms:Text"/>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91744979-7757-4e9e-8cad-cf5d15bf77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7deb15e-7e72-4fa4-a02a-bef7a61c21bb" elementFormDefault="qualified">
    <xsd:import namespace="http://schemas.microsoft.com/office/2006/documentManagement/types"/>
    <xsd:import namespace="http://schemas.microsoft.com/office/infopath/2007/PartnerControls"/>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TaxCatchAll" ma:index="26" nillable="true" ma:displayName="Taxonomy Catch All Column" ma:hidden="true" ma:list="{c03ac641-2c10-4538-b645-b5ecee588c65}" ma:internalName="TaxCatchAll" ma:showField="CatchAllData" ma:web="97deb15e-7e72-4fa4-a02a-bef7a61c21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Cha</b:Tag>
    <b:SourceType>InternetSite</b:SourceType>
    <b:Guid>{CD6E815C-8D60-4EA7-89CA-D360166C758E}</b:Guid>
    <b:Title>Change Management in Software Engineering</b:Title>
    <b:InternetSiteTitle>GeeksforGeeks</b:InternetSiteTitle>
    <b:URL>https://www.geeksforgeeks.org/change-management-in-software-engineering/</b:URL>
    <b:RefOrder>9</b:RefOrder>
  </b:Source>
  <b:Source>
    <b:Tag>Ind22</b:Tag>
    <b:SourceType>InternetSite</b:SourceType>
    <b:Guid>{C1E1FDEA-4D99-4ECE-AF75-ED9AD4701CD7}</b:Guid>
    <b:Title>Gateway &amp; Networks</b:Title>
    <b:Year>2022</b:Year>
    <b:Author>
      <b:Author>
        <b:Corporate>Inductive Automation</b:Corporate>
      </b:Author>
    </b:Author>
    <b:InternetSiteTitle>Ignition User Manual 8.1</b:InternetSiteTitle>
    <b:URL>https://docs.inductiveautomation.com/display/DOC81/Gateway+Network </b:URL>
    <b:RefOrder>10</b:RefOrder>
  </b:Source>
  <b:Source>
    <b:Tag>git</b:Tag>
    <b:SourceType>InternetSite</b:SourceType>
    <b:Guid>{18AED98D-C175-4314-A1D4-3217D6BE5427}</b:Guid>
    <b:Author>
      <b:Author>
        <b:Corporate>git</b:Corporate>
      </b:Author>
    </b:Author>
    <b:Title>Getting Started - What is Git</b:Title>
    <b:InternetSiteTitle>git</b:InternetSiteTitle>
    <b:URL>https://www.git-scm.com/book/en/v2/Getting-Started-What-is-Git%3F</b:URL>
    <b:RefOrder>5</b:RefOrder>
  </b:Source>
  <b:Source>
    <b:Tag>Auv</b:Tag>
    <b:SourceType>Misc</b:SourceType>
    <b:Guid>{1CCE5D48-AB87-463D-96AE-99CE5223522A}</b:Guid>
    <b:Title>Versiondog Product Brochure</b:Title>
    <b:Author>
      <b:Author>
        <b:Corporate>Auvesey</b:Corporate>
      </b:Author>
    </b:Author>
    <b:RefOrder>11</b:RefOrder>
  </b:Source>
  <b:Source>
    <b:Tag>MDT</b:Tag>
    <b:SourceType>Misc</b:SourceType>
    <b:Guid>{EC3E68C1-5FC3-4439-87F0-C30CFA8E924B}</b:Guid>
    <b:Author>
      <b:Author>
        <b:Corporate>MDT Autosave</b:Corporate>
      </b:Author>
    </b:Author>
    <b:Title>What is MDT Autosave</b:Title>
    <b:RefOrder>4</b:RefOrder>
  </b:Source>
  <b:Source>
    <b:Tag>Ind21</b:Tag>
    <b:SourceType>Misc</b:SourceType>
    <b:Guid>{E29AC527-10F9-4273-B408-2BE608C9C1D6}</b:Guid>
    <b:Author>
      <b:Author>
        <b:Corporate>Inductive Automation</b:Corporate>
      </b:Author>
    </b:Author>
    <b:Title>Ignition 8</b:Title>
    <b:PublicationTitle>Deployment Best Practices</b:PublicationTitle>
    <b:Year>2021</b:Year>
    <b:Month>06</b:Month>
    <b:Day>30</b:Day>
    <b:RefOrder>1</b:RefOrder>
  </b:Source>
  <b:Source>
    <b:Tag>Ind221</b:Tag>
    <b:SourceType>Misc</b:SourceType>
    <b:Guid>{AE21F99A-1E71-43DE-9391-49BE201275FD}</b:Guid>
    <b:Author>
      <b:Author>
        <b:Corporate>Inductive Automation</b:Corporate>
      </b:Author>
    </b:Author>
    <b:Title>Ignition Online Manual</b:Title>
    <b:Year>2022</b:Year>
    <b:Publisher>Inductive Automation</b:Publisher>
    <b:URL>https://docs.inductiveautomation.com/</b:URL>
    <b:RefOrder>6</b:RefOrder>
  </b:Source>
  <b:Source>
    <b:Tag>Pre</b:Tag>
    <b:SourceType>InternetSite</b:SourceType>
    <b:Guid>{2821C989-CDDA-4CD7-AF00-04E3A4C51050}</b:Guid>
    <b:Author>
      <b:Author>
        <b:NameList>
          <b:Person>
            <b:Last>Preston-Werner</b:Last>
            <b:First>Tom</b:First>
          </b:Person>
        </b:NameList>
      </b:Author>
    </b:Author>
    <b:Title>Semantic Versioning 2.0.0</b:Title>
    <b:PublicationTitle>Semantic Versioning 2.0.0</b:PublicationTitle>
    <b:URL>https://semver.org/</b:URL>
    <b:RefOrder>8</b:RefOrder>
  </b:Source>
  <b:Source>
    <b:Tag>Git</b:Tag>
    <b:SourceType>InternetSite</b:SourceType>
    <b:Guid>{6276DFEA-1D6B-48DE-9184-D4BEB5CECB1A}</b:Guid>
    <b:Author>
      <b:Author>
        <b:Corporate>Github</b:Corporate>
      </b:Author>
    </b:Author>
    <b:Title>Git Guide</b:Title>
    <b:InternetSiteTitle>Github</b:InternetSiteTitle>
    <b:URL>https://github.com/git-guides/</b:URL>
    <b:RefOrder>7</b:RefOrder>
  </b:Source>
  <b:Source>
    <b:Tag>Tho</b:Tag>
    <b:SourceType>InternetSite</b:SourceType>
    <b:Guid>{9F54FB93-82BB-4EA4-B05A-C81864AB12C4}</b:Guid>
    <b:Author>
      <b:Author>
        <b:Corporate>Thomas</b:Corporate>
      </b:Author>
    </b:Author>
    <b:Title>CNC Machines</b:Title>
    <b:URL>https://www.thomasnet.com/articles/custom-manufacturing-fabricating/understanding-cnc-machining/</b:URL>
    <b:RefOrder>3</b:RefOrder>
  </b:Source>
  <b:Source>
    <b:Tag>Wik</b:Tag>
    <b:SourceType>InternetSite</b:SourceType>
    <b:Guid>{4127BC82-10ED-4A93-8FBC-AE8A46875D3C}</b:Guid>
    <b:Author>
      <b:Author>
        <b:NameList>
          <b:Person>
            <b:Last>Wikipedia</b:Last>
          </b:Person>
        </b:NameList>
      </b:Author>
    </b:Author>
    <b:Title>Wikipedia</b:Title>
    <b:URL>https://en.wikipedia.org/wiki/Programmable_logic_controller</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igrationWizId xmlns="cb150464-8639-450e-aa72-0f5692c2d057" xsi:nil="true"/>
    <MigrationWizIdVersion xmlns="cb150464-8639-450e-aa72-0f5692c2d057" xsi:nil="true"/>
    <MigrationWizIdPermissions xmlns="cb150464-8639-450e-aa72-0f5692c2d057" xsi:nil="true"/>
    <TaxCatchAll xmlns="97deb15e-7e72-4fa4-a02a-bef7a61c21bb" xsi:nil="true"/>
    <lcf76f155ced4ddcb4097134ff3c332f xmlns="cb150464-8639-450e-aa72-0f5692c2d05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BD9EE9-4E2D-41CF-9AFB-9C5E62C336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150464-8639-450e-aa72-0f5692c2d057"/>
    <ds:schemaRef ds:uri="97deb15e-7e72-4fa4-a02a-bef7a61c21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249D77-D938-430A-B638-E9430BFBD073}">
  <ds:schemaRefs>
    <ds:schemaRef ds:uri="http://schemas.openxmlformats.org/officeDocument/2006/bibliography"/>
  </ds:schemaRefs>
</ds:datastoreItem>
</file>

<file path=customXml/itemProps4.xml><?xml version="1.0" encoding="utf-8"?>
<ds:datastoreItem xmlns:ds="http://schemas.openxmlformats.org/officeDocument/2006/customXml" ds:itemID="{D3229B9E-C56A-4FC9-B274-F6D435484128}">
  <ds:schemaRefs>
    <ds:schemaRef ds:uri="http://schemas.microsoft.com/sharepoint/v3/contenttype/forms"/>
  </ds:schemaRefs>
</ds:datastoreItem>
</file>

<file path=customXml/itemProps5.xml><?xml version="1.0" encoding="utf-8"?>
<ds:datastoreItem xmlns:ds="http://schemas.openxmlformats.org/officeDocument/2006/customXml" ds:itemID="{B17C3931-2049-4231-B535-4EBEF2D2DC5B}">
  <ds:schemaRefs>
    <ds:schemaRef ds:uri="http://schemas.microsoft.com/office/2006/metadata/properties"/>
    <ds:schemaRef ds:uri="http://schemas.microsoft.com/office/infopath/2007/PartnerControls"/>
    <ds:schemaRef ds:uri="cb150464-8639-450e-aa72-0f5692c2d057"/>
    <ds:schemaRef ds:uri="97deb15e-7e72-4fa4-a02a-bef7a61c21bb"/>
  </ds:schemaRefs>
</ds:datastoreItem>
</file>

<file path=docProps/app.xml><?xml version="1.0" encoding="utf-8"?>
<Properties xmlns="http://schemas.openxmlformats.org/officeDocument/2006/extended-properties" xmlns:vt="http://schemas.openxmlformats.org/officeDocument/2006/docPropsVTypes">
  <Template>Efficientia System Quote Template  R2  05102021.dotx</Template>
  <TotalTime>374</TotalTime>
  <Pages>43</Pages>
  <Words>7834</Words>
  <Characters>44656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Software Change Management</vt:lpstr>
    </vt:vector>
  </TitlesOfParts>
  <Company>EfficientIA Solutions</Company>
  <LinksUpToDate>false</LinksUpToDate>
  <CharactersWithSpaces>52386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Change Management</dc:title>
  <dc:subject/>
  <dc:creator>Carel de Jager / Jai Porter-Scott</dc:creator>
  <cp:keywords/>
  <cp:lastModifiedBy>Carel de Jager</cp:lastModifiedBy>
  <cp:revision>219</cp:revision>
  <cp:lastPrinted>2018-12-18T15:11:00Z</cp:lastPrinted>
  <dcterms:created xsi:type="dcterms:W3CDTF">2022-08-16T05:19:00Z</dcterms:created>
  <dcterms:modified xsi:type="dcterms:W3CDTF">2022-08-19T04:30:00Z</dcterms:modified>
  <cp:contentStatus>Rev 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0x0101002EE1A220C8F419409656E8572F98D187</vt:lpwstr>
  </property>
  <property fmtid="{D5CDD505-2E9C-101B-9397-08002B2CF9AE}" pid="3" name="MediaServiceImageTags">
    <vt:lpwstr/>
  </property>
</Properties>
</file>